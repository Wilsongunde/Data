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C2905" w:rsidP="007C2905" w:rsidRDefault="007C2905" w14:paraId="3CF7F054" w14:textId="77777777"/>
    <w:p w:rsidR="007C2905" w:rsidP="007C2905" w:rsidRDefault="007C2905" w14:paraId="0ECBADB2" w14:textId="77777777"/>
    <w:p w:rsidR="007C2905" w:rsidP="007C2905" w:rsidRDefault="007C2905" w14:paraId="36D33DB6" w14:textId="77777777"/>
    <w:p w:rsidRPr="00767E00" w:rsidR="007C2905" w:rsidP="007C2905" w:rsidRDefault="007C2905" w14:paraId="60F343DC" w14:textId="77777777"/>
    <w:p w:rsidR="007C2905" w:rsidP="007C2905" w:rsidRDefault="007C2905" w14:paraId="6F7F3978" w14:textId="77777777">
      <w:pPr>
        <w:pStyle w:val="Title"/>
        <w:spacing w:before="0"/>
        <w:jc w:val="left"/>
      </w:pPr>
      <w:bookmarkStart w:name="h.gjdgxs" w:colFirst="0" w:colLast="0" w:id="0"/>
      <w:bookmarkEnd w:id="0"/>
    </w:p>
    <w:p w:rsidRPr="005C13C2" w:rsidR="007C2905" w:rsidP="007C2905" w:rsidRDefault="00526093" w14:paraId="7ECC95AB" w14:textId="77777777">
      <w:pPr>
        <w:pStyle w:val="Title"/>
        <w:spacing w:before="0"/>
        <w:jc w:val="left"/>
      </w:pPr>
      <w:r>
        <w:t>General</w:t>
      </w:r>
      <w:r w:rsidR="00817AC7">
        <w:t xml:space="preserve"> test plan</w:t>
      </w:r>
    </w:p>
    <w:p w:rsidRPr="003A171C" w:rsidR="007C2905" w:rsidP="007C2905" w:rsidRDefault="00646092" w14:paraId="0996C2AD" w14:textId="1AA9A831">
      <w:pPr>
        <w:rPr>
          <w:rFonts w:ascii="Times New Roman" w:hAnsi="Times New Roman" w:cs="Times New Roman"/>
          <w:b/>
        </w:rPr>
      </w:pPr>
      <w:r>
        <w:rPr>
          <w:rFonts w:ascii="Times New Roman" w:hAnsi="Times New Roman" w:cs="Times New Roman"/>
          <w:b/>
        </w:rPr>
        <w:t>Lucy DB</w:t>
      </w:r>
      <w:r w:rsidRPr="00713E9A" w:rsidR="007C2905">
        <w:rPr>
          <w:rFonts w:ascii="Times New Roman" w:hAnsi="Times New Roman" w:cs="Times New Roman"/>
          <w:b/>
        </w:rPr>
        <w:t xml:space="preserve"> </w:t>
      </w:r>
      <w:r w:rsidR="00DA5F78">
        <w:rPr>
          <w:rFonts w:ascii="Times New Roman" w:hAnsi="Times New Roman" w:cs="Times New Roman"/>
          <w:b/>
        </w:rPr>
        <w:t>V 2.3</w:t>
      </w:r>
    </w:p>
    <w:p w:rsidRPr="00A13541" w:rsidR="007C2905" w:rsidP="007C2905" w:rsidRDefault="007C2905" w14:paraId="77B71C91" w14:textId="77777777">
      <w:pPr>
        <w:pStyle w:val="Title"/>
        <w:spacing w:before="0"/>
        <w:jc w:val="left"/>
      </w:pPr>
      <w:r>
        <w:rPr>
          <w:rFonts w:ascii="Calibri" w:hAnsi="Calibri" w:cs="Calibri"/>
          <w:i/>
          <w:caps w:val="0"/>
          <w:sz w:val="40"/>
          <w:szCs w:val="40"/>
        </w:rPr>
        <w:t>_________________________________</w:t>
      </w:r>
    </w:p>
    <w:p w:rsidRPr="00636CBA" w:rsidR="007C2905" w:rsidP="007C2905" w:rsidRDefault="007C2905" w14:paraId="46CFEFF2" w14:textId="77777777"/>
    <w:p w:rsidR="007C2905" w:rsidP="007C2905" w:rsidRDefault="007C2905" w14:paraId="3234E7C3" w14:textId="77777777">
      <w:r>
        <w:br w:type="page"/>
      </w:r>
    </w:p>
    <w:p w:rsidRPr="00B8441F" w:rsidR="00280697" w:rsidP="00280697" w:rsidRDefault="00280697" w14:paraId="32ABFD4E" w14:textId="77777777">
      <w:pPr>
        <w:pStyle w:val="Hd1"/>
        <w:pageBreakBefore/>
        <w:rPr>
          <w:rFonts w:cs="Arial"/>
          <w:color w:val="000000" w:themeColor="text1"/>
          <w:sz w:val="28"/>
          <w:szCs w:val="28"/>
        </w:rPr>
      </w:pPr>
      <w:bookmarkStart w:name="_Toc510423785" w:id="1"/>
      <w:r w:rsidRPr="00B8441F">
        <w:rPr>
          <w:rFonts w:cs="Arial"/>
          <w:color w:val="000000" w:themeColor="text1"/>
          <w:sz w:val="28"/>
          <w:szCs w:val="28"/>
        </w:rPr>
        <w:lastRenderedPageBreak/>
        <w:t>Document Information</w:t>
      </w:r>
      <w:bookmarkEnd w:id="1"/>
    </w:p>
    <w:tbl>
      <w:tblPr>
        <w:tblW w:w="495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68" w:type="dxa"/>
          <w:right w:w="68" w:type="dxa"/>
        </w:tblCellMar>
        <w:tblLook w:val="01E0" w:firstRow="1" w:lastRow="1" w:firstColumn="1" w:lastColumn="1" w:noHBand="0" w:noVBand="0"/>
      </w:tblPr>
      <w:tblGrid>
        <w:gridCol w:w="2323"/>
        <w:gridCol w:w="7124"/>
      </w:tblGrid>
      <w:tr w:rsidRPr="0088488A" w:rsidR="00280697" w:rsidTr="00FB695F" w14:paraId="5FA58EFC" w14:textId="77777777">
        <w:trPr>
          <w:cantSplit/>
        </w:trPr>
        <w:tc>
          <w:tcPr>
            <w:tcW w:w="2378" w:type="dxa"/>
            <w:shd w:val="pct5" w:color="auto" w:fill="auto"/>
          </w:tcPr>
          <w:p w:rsidRPr="00B8441F" w:rsidR="00280697" w:rsidP="00FB695F" w:rsidRDefault="00280697" w14:paraId="0B216E88" w14:textId="77777777">
            <w:pPr>
              <w:pStyle w:val="TableText11"/>
              <w:spacing w:line="260" w:lineRule="atLeast"/>
              <w:rPr>
                <w:rFonts w:asciiTheme="minorHAnsi" w:hAnsiTheme="minorHAnsi"/>
                <w:color w:val="000000" w:themeColor="text1"/>
              </w:rPr>
            </w:pPr>
            <w:r w:rsidRPr="00B8441F">
              <w:rPr>
                <w:rFonts w:asciiTheme="minorHAnsi" w:hAnsiTheme="minorHAnsi"/>
                <w:b/>
                <w:color w:val="000000" w:themeColor="text1"/>
              </w:rPr>
              <w:t>Project Name</w:t>
            </w:r>
          </w:p>
        </w:tc>
        <w:tc>
          <w:tcPr>
            <w:tcW w:w="7299" w:type="dxa"/>
          </w:tcPr>
          <w:p w:rsidRPr="0088488A" w:rsidR="00280697" w:rsidP="00FB695F" w:rsidRDefault="009267B7" w14:paraId="1C9A1F0A" w14:textId="281139AC">
            <w:pPr>
              <w:pStyle w:val="TableText11"/>
              <w:spacing w:line="260" w:lineRule="atLeast"/>
              <w:rPr>
                <w:rFonts w:asciiTheme="majorHAnsi" w:hAnsiTheme="majorHAnsi"/>
                <w:color w:val="000000" w:themeColor="text1"/>
              </w:rPr>
            </w:pPr>
            <w:r>
              <w:rPr>
                <w:rFonts w:asciiTheme="majorHAnsi" w:hAnsiTheme="majorHAnsi"/>
                <w:color w:val="000000" w:themeColor="text1"/>
              </w:rPr>
              <w:t>Lucy DB</w:t>
            </w:r>
          </w:p>
        </w:tc>
      </w:tr>
      <w:tr w:rsidRPr="0088488A" w:rsidR="00280697" w:rsidTr="00FB695F" w14:paraId="68BA6D8A" w14:textId="77777777">
        <w:trPr>
          <w:cantSplit/>
        </w:trPr>
        <w:tc>
          <w:tcPr>
            <w:tcW w:w="2378" w:type="dxa"/>
            <w:shd w:val="pct5" w:color="auto" w:fill="auto"/>
          </w:tcPr>
          <w:p w:rsidRPr="00B8441F" w:rsidR="00280697" w:rsidP="00FB695F" w:rsidRDefault="00280697" w14:paraId="6D6B36E8" w14:textId="77777777">
            <w:pPr>
              <w:pStyle w:val="TableText11"/>
              <w:spacing w:line="260" w:lineRule="atLeast"/>
              <w:rPr>
                <w:rFonts w:asciiTheme="minorHAnsi" w:hAnsiTheme="minorHAnsi"/>
                <w:color w:val="000000" w:themeColor="text1"/>
              </w:rPr>
            </w:pPr>
            <w:r w:rsidRPr="00B8441F">
              <w:rPr>
                <w:rFonts w:asciiTheme="minorHAnsi" w:hAnsiTheme="minorHAnsi"/>
                <w:b/>
                <w:color w:val="000000" w:themeColor="text1"/>
              </w:rPr>
              <w:t>Document Name</w:t>
            </w:r>
          </w:p>
        </w:tc>
        <w:tc>
          <w:tcPr>
            <w:tcW w:w="7299" w:type="dxa"/>
          </w:tcPr>
          <w:p w:rsidRPr="0088488A" w:rsidR="00280697" w:rsidP="00FB695F" w:rsidRDefault="007B044A" w14:paraId="4526488F" w14:textId="702BCB31">
            <w:pPr>
              <w:pStyle w:val="TableText11"/>
              <w:spacing w:line="260" w:lineRule="atLeast"/>
              <w:rPr>
                <w:rFonts w:asciiTheme="majorHAnsi" w:hAnsiTheme="majorHAnsi"/>
                <w:color w:val="000000" w:themeColor="text1"/>
              </w:rPr>
            </w:pPr>
            <w:r>
              <w:rPr>
                <w:rFonts w:asciiTheme="majorHAnsi" w:hAnsiTheme="majorHAnsi"/>
                <w:color w:val="000000" w:themeColor="text1"/>
              </w:rPr>
              <w:t>General Test Plan</w:t>
            </w:r>
          </w:p>
        </w:tc>
      </w:tr>
      <w:tr w:rsidRPr="0088488A" w:rsidR="00280697" w:rsidTr="00FB695F" w14:paraId="41B3D476" w14:textId="77777777">
        <w:trPr>
          <w:cantSplit/>
        </w:trPr>
        <w:tc>
          <w:tcPr>
            <w:tcW w:w="2378" w:type="dxa"/>
            <w:shd w:val="pct5" w:color="auto" w:fill="auto"/>
          </w:tcPr>
          <w:p w:rsidRPr="00B8441F" w:rsidR="00280697" w:rsidP="00FB695F" w:rsidRDefault="00280697" w14:paraId="53092DEF" w14:textId="77777777">
            <w:pPr>
              <w:pStyle w:val="TableText11"/>
              <w:spacing w:line="260" w:lineRule="atLeast"/>
              <w:rPr>
                <w:rFonts w:asciiTheme="minorHAnsi" w:hAnsiTheme="minorHAnsi"/>
                <w:color w:val="000000" w:themeColor="text1"/>
              </w:rPr>
            </w:pPr>
            <w:r w:rsidRPr="00B8441F">
              <w:rPr>
                <w:rFonts w:asciiTheme="minorHAnsi" w:hAnsiTheme="minorHAnsi"/>
                <w:b/>
                <w:color w:val="000000" w:themeColor="text1"/>
              </w:rPr>
              <w:t>Document Owner</w:t>
            </w:r>
          </w:p>
        </w:tc>
        <w:tc>
          <w:tcPr>
            <w:tcW w:w="7299" w:type="dxa"/>
          </w:tcPr>
          <w:p w:rsidRPr="0088488A" w:rsidR="00280697" w:rsidP="00FB695F" w:rsidRDefault="00943FB4" w14:paraId="22340BC2" w14:textId="426CE35B">
            <w:pPr>
              <w:pStyle w:val="TableText11"/>
              <w:spacing w:line="260" w:lineRule="atLeast"/>
              <w:rPr>
                <w:rFonts w:asciiTheme="majorHAnsi" w:hAnsiTheme="majorHAnsi"/>
                <w:color w:val="000000" w:themeColor="text1"/>
              </w:rPr>
            </w:pPr>
            <w:r>
              <w:rPr>
                <w:rFonts w:asciiTheme="majorHAnsi" w:hAnsiTheme="majorHAnsi"/>
                <w:color w:val="000000" w:themeColor="text1"/>
              </w:rPr>
              <w:t>Excelra Knowledge Solutions Pvt. Ltd.</w:t>
            </w:r>
          </w:p>
        </w:tc>
      </w:tr>
      <w:tr w:rsidRPr="0088488A" w:rsidR="00280697" w:rsidTr="00FB695F" w14:paraId="005F8E58" w14:textId="77777777">
        <w:trPr>
          <w:cantSplit/>
        </w:trPr>
        <w:tc>
          <w:tcPr>
            <w:tcW w:w="2378" w:type="dxa"/>
            <w:shd w:val="pct5" w:color="auto" w:fill="auto"/>
          </w:tcPr>
          <w:p w:rsidRPr="00B8441F" w:rsidR="00280697" w:rsidP="00FB695F" w:rsidRDefault="00280697" w14:paraId="2AEA9B8B" w14:textId="77777777">
            <w:pPr>
              <w:pStyle w:val="TableText11"/>
              <w:spacing w:line="260" w:lineRule="atLeast"/>
              <w:rPr>
                <w:rFonts w:asciiTheme="minorHAnsi" w:hAnsiTheme="minorHAnsi"/>
                <w:color w:val="000000" w:themeColor="text1"/>
              </w:rPr>
            </w:pPr>
            <w:r w:rsidRPr="00B8441F">
              <w:rPr>
                <w:rFonts w:asciiTheme="minorHAnsi" w:hAnsiTheme="minorHAnsi"/>
                <w:b/>
                <w:color w:val="000000" w:themeColor="text1"/>
              </w:rPr>
              <w:t>Document Location</w:t>
            </w:r>
          </w:p>
        </w:tc>
        <w:tc>
          <w:tcPr>
            <w:tcW w:w="7299" w:type="dxa"/>
          </w:tcPr>
          <w:p w:rsidRPr="0088488A" w:rsidR="00280697" w:rsidP="00FB695F" w:rsidRDefault="00280697" w14:paraId="055DF3D3" w14:textId="77777777">
            <w:pPr>
              <w:pStyle w:val="TableText11"/>
              <w:spacing w:line="260" w:lineRule="atLeast"/>
              <w:rPr>
                <w:rFonts w:cs="Arial" w:asciiTheme="majorHAnsi" w:hAnsiTheme="majorHAnsi"/>
                <w:color w:val="000000" w:themeColor="text1"/>
              </w:rPr>
            </w:pPr>
          </w:p>
        </w:tc>
      </w:tr>
      <w:tr w:rsidRPr="0088488A" w:rsidR="00280697" w:rsidTr="00FB695F" w14:paraId="08369B17" w14:textId="77777777">
        <w:trPr>
          <w:cantSplit/>
        </w:trPr>
        <w:tc>
          <w:tcPr>
            <w:tcW w:w="2378" w:type="dxa"/>
            <w:shd w:val="pct5" w:color="auto" w:fill="auto"/>
          </w:tcPr>
          <w:p w:rsidRPr="00B8441F" w:rsidR="00280697" w:rsidP="00FB695F" w:rsidRDefault="00280697" w14:paraId="6CE46B48" w14:textId="77777777">
            <w:pPr>
              <w:pStyle w:val="TableText11"/>
              <w:spacing w:line="260" w:lineRule="atLeast"/>
              <w:rPr>
                <w:rFonts w:asciiTheme="minorHAnsi" w:hAnsiTheme="minorHAnsi"/>
                <w:b/>
                <w:color w:val="000000" w:themeColor="text1"/>
              </w:rPr>
            </w:pPr>
            <w:r w:rsidRPr="00B8441F">
              <w:rPr>
                <w:rFonts w:asciiTheme="minorHAnsi" w:hAnsiTheme="minorHAnsi"/>
                <w:b/>
                <w:color w:val="000000" w:themeColor="text1"/>
              </w:rPr>
              <w:t>Associated Documents</w:t>
            </w:r>
          </w:p>
        </w:tc>
        <w:tc>
          <w:tcPr>
            <w:tcW w:w="7299" w:type="dxa"/>
          </w:tcPr>
          <w:p w:rsidRPr="0029169A" w:rsidR="0029169A" w:rsidP="0029169A" w:rsidRDefault="0029169A" w14:paraId="11F49488" w14:textId="77777777">
            <w:pPr>
              <w:pStyle w:val="TableText11"/>
              <w:rPr>
                <w:rFonts w:cs="Arial" w:asciiTheme="majorHAnsi" w:hAnsiTheme="majorHAnsi"/>
                <w:color w:val="000000" w:themeColor="text1"/>
              </w:rPr>
            </w:pPr>
            <w:r w:rsidRPr="0029169A">
              <w:rPr>
                <w:rFonts w:cs="Arial" w:asciiTheme="majorHAnsi" w:hAnsiTheme="majorHAnsi"/>
                <w:color w:val="000000" w:themeColor="text1"/>
              </w:rPr>
              <w:t>1.</w:t>
            </w:r>
            <w:r w:rsidRPr="0029169A">
              <w:rPr>
                <w:rFonts w:cs="Arial" w:asciiTheme="majorHAnsi" w:hAnsiTheme="majorHAnsi"/>
                <w:color w:val="000000" w:themeColor="text1"/>
              </w:rPr>
              <w:tab/>
            </w:r>
            <w:r w:rsidRPr="0029169A">
              <w:rPr>
                <w:rFonts w:cs="Arial" w:asciiTheme="majorHAnsi" w:hAnsiTheme="majorHAnsi"/>
                <w:color w:val="000000" w:themeColor="text1"/>
              </w:rPr>
              <w:t>GAMP 5 A Risk-Based Approach to Compliant GxP Computerized Systems (content of this document is partially taken from the book)</w:t>
            </w:r>
          </w:p>
          <w:p w:rsidRPr="0029169A" w:rsidR="0029169A" w:rsidP="0029169A" w:rsidRDefault="0029169A" w14:paraId="6EF2F281" w14:textId="77777777">
            <w:pPr>
              <w:pStyle w:val="TableText11"/>
              <w:rPr>
                <w:rFonts w:cs="Arial" w:asciiTheme="majorHAnsi" w:hAnsiTheme="majorHAnsi"/>
                <w:color w:val="000000" w:themeColor="text1"/>
              </w:rPr>
            </w:pPr>
            <w:r w:rsidRPr="0029169A">
              <w:rPr>
                <w:rFonts w:cs="Arial" w:asciiTheme="majorHAnsi" w:hAnsiTheme="majorHAnsi"/>
                <w:color w:val="000000" w:themeColor="text1"/>
              </w:rPr>
              <w:t>2.</w:t>
            </w:r>
            <w:r w:rsidRPr="0029169A">
              <w:rPr>
                <w:rFonts w:cs="Arial" w:asciiTheme="majorHAnsi" w:hAnsiTheme="majorHAnsi"/>
                <w:color w:val="000000" w:themeColor="text1"/>
              </w:rPr>
              <w:tab/>
            </w:r>
            <w:r w:rsidRPr="0029169A">
              <w:rPr>
                <w:rFonts w:cs="Arial" w:asciiTheme="majorHAnsi" w:hAnsiTheme="majorHAnsi"/>
                <w:color w:val="000000" w:themeColor="text1"/>
              </w:rPr>
              <w:t>URS - User Requirements Specification</w:t>
            </w:r>
          </w:p>
          <w:p w:rsidRPr="0029169A" w:rsidR="0029169A" w:rsidP="0029169A" w:rsidRDefault="0029169A" w14:paraId="794E3B8A" w14:textId="77777777">
            <w:pPr>
              <w:pStyle w:val="TableText11"/>
              <w:rPr>
                <w:rFonts w:cs="Arial" w:asciiTheme="majorHAnsi" w:hAnsiTheme="majorHAnsi"/>
                <w:color w:val="000000" w:themeColor="text1"/>
              </w:rPr>
            </w:pPr>
            <w:r w:rsidRPr="0029169A">
              <w:rPr>
                <w:rFonts w:cs="Arial" w:asciiTheme="majorHAnsi" w:hAnsiTheme="majorHAnsi"/>
                <w:color w:val="000000" w:themeColor="text1"/>
              </w:rPr>
              <w:t>3.</w:t>
            </w:r>
            <w:r w:rsidRPr="0029169A">
              <w:rPr>
                <w:rFonts w:cs="Arial" w:asciiTheme="majorHAnsi" w:hAnsiTheme="majorHAnsi"/>
                <w:color w:val="000000" w:themeColor="text1"/>
              </w:rPr>
              <w:tab/>
            </w:r>
            <w:r w:rsidRPr="0029169A">
              <w:rPr>
                <w:rFonts w:cs="Arial" w:asciiTheme="majorHAnsi" w:hAnsiTheme="majorHAnsi"/>
                <w:color w:val="000000" w:themeColor="text1"/>
              </w:rPr>
              <w:t>SRS - Software Requirements Specification</w:t>
            </w:r>
          </w:p>
          <w:p w:rsidRPr="0029169A" w:rsidR="0029169A" w:rsidP="0029169A" w:rsidRDefault="0029169A" w14:paraId="494F26ED" w14:textId="77777777">
            <w:pPr>
              <w:pStyle w:val="TableText11"/>
              <w:rPr>
                <w:rFonts w:cs="Arial" w:asciiTheme="majorHAnsi" w:hAnsiTheme="majorHAnsi"/>
                <w:color w:val="000000" w:themeColor="text1"/>
              </w:rPr>
            </w:pPr>
            <w:r w:rsidRPr="0029169A">
              <w:rPr>
                <w:rFonts w:cs="Arial" w:asciiTheme="majorHAnsi" w:hAnsiTheme="majorHAnsi"/>
                <w:color w:val="000000" w:themeColor="text1"/>
              </w:rPr>
              <w:t>4.</w:t>
            </w:r>
            <w:r w:rsidRPr="0029169A">
              <w:rPr>
                <w:rFonts w:cs="Arial" w:asciiTheme="majorHAnsi" w:hAnsiTheme="majorHAnsi"/>
                <w:color w:val="000000" w:themeColor="text1"/>
              </w:rPr>
              <w:tab/>
            </w:r>
            <w:r w:rsidRPr="0029169A">
              <w:rPr>
                <w:rFonts w:cs="Arial" w:asciiTheme="majorHAnsi" w:hAnsiTheme="majorHAnsi"/>
                <w:color w:val="000000" w:themeColor="text1"/>
              </w:rPr>
              <w:t>ADC - Architecture Design Chart</w:t>
            </w:r>
          </w:p>
          <w:p w:rsidRPr="0029169A" w:rsidR="0029169A" w:rsidP="0029169A" w:rsidRDefault="0029169A" w14:paraId="7C952D6F" w14:textId="77777777">
            <w:pPr>
              <w:pStyle w:val="TableText11"/>
              <w:rPr>
                <w:rFonts w:cs="Arial" w:asciiTheme="majorHAnsi" w:hAnsiTheme="majorHAnsi"/>
                <w:color w:val="000000" w:themeColor="text1"/>
              </w:rPr>
            </w:pPr>
            <w:r w:rsidRPr="0029169A">
              <w:rPr>
                <w:rFonts w:cs="Arial" w:asciiTheme="majorHAnsi" w:hAnsiTheme="majorHAnsi"/>
                <w:color w:val="000000" w:themeColor="text1"/>
              </w:rPr>
              <w:t>5.</w:t>
            </w:r>
            <w:r w:rsidRPr="0029169A">
              <w:rPr>
                <w:rFonts w:cs="Arial" w:asciiTheme="majorHAnsi" w:hAnsiTheme="majorHAnsi"/>
                <w:color w:val="000000" w:themeColor="text1"/>
              </w:rPr>
              <w:tab/>
            </w:r>
            <w:r w:rsidRPr="0029169A">
              <w:rPr>
                <w:rFonts w:cs="Arial" w:asciiTheme="majorHAnsi" w:hAnsiTheme="majorHAnsi"/>
                <w:color w:val="000000" w:themeColor="text1"/>
              </w:rPr>
              <w:t>Results of risk analysis</w:t>
            </w:r>
          </w:p>
          <w:p w:rsidRPr="0029169A" w:rsidR="0029169A" w:rsidP="0029169A" w:rsidRDefault="0029169A" w14:paraId="01FCE547" w14:textId="77777777">
            <w:pPr>
              <w:pStyle w:val="TableText11"/>
              <w:rPr>
                <w:rFonts w:cs="Arial" w:asciiTheme="majorHAnsi" w:hAnsiTheme="majorHAnsi"/>
                <w:color w:val="000000" w:themeColor="text1"/>
              </w:rPr>
            </w:pPr>
            <w:r w:rsidRPr="0029169A">
              <w:rPr>
                <w:rFonts w:cs="Arial" w:asciiTheme="majorHAnsi" w:hAnsiTheme="majorHAnsi"/>
                <w:color w:val="000000" w:themeColor="text1"/>
              </w:rPr>
              <w:t>6.</w:t>
            </w:r>
            <w:r w:rsidRPr="0029169A">
              <w:rPr>
                <w:rFonts w:cs="Arial" w:asciiTheme="majorHAnsi" w:hAnsiTheme="majorHAnsi"/>
                <w:color w:val="000000" w:themeColor="text1"/>
              </w:rPr>
              <w:tab/>
            </w:r>
            <w:r w:rsidRPr="0029169A">
              <w:rPr>
                <w:rFonts w:cs="Arial" w:asciiTheme="majorHAnsi" w:hAnsiTheme="majorHAnsi"/>
                <w:color w:val="000000" w:themeColor="text1"/>
              </w:rPr>
              <w:t>TRA - Traceability analysis</w:t>
            </w:r>
          </w:p>
          <w:p w:rsidRPr="0088488A" w:rsidR="00280697" w:rsidP="0029169A" w:rsidRDefault="0029169A" w14:paraId="5DF48246" w14:textId="77777777">
            <w:pPr>
              <w:pStyle w:val="TableText11"/>
              <w:rPr>
                <w:rFonts w:cs="Arial" w:asciiTheme="majorHAnsi" w:hAnsiTheme="majorHAnsi"/>
                <w:color w:val="000000" w:themeColor="text1"/>
              </w:rPr>
            </w:pPr>
            <w:r w:rsidRPr="0029169A">
              <w:rPr>
                <w:rFonts w:cs="Arial" w:asciiTheme="majorHAnsi" w:hAnsiTheme="majorHAnsi"/>
                <w:color w:val="000000" w:themeColor="text1"/>
              </w:rPr>
              <w:t>7.</w:t>
            </w:r>
            <w:r w:rsidRPr="0029169A">
              <w:rPr>
                <w:rFonts w:cs="Arial" w:asciiTheme="majorHAnsi" w:hAnsiTheme="majorHAnsi"/>
                <w:color w:val="000000" w:themeColor="text1"/>
              </w:rPr>
              <w:tab/>
            </w:r>
            <w:r w:rsidRPr="0029169A">
              <w:rPr>
                <w:rFonts w:cs="Arial" w:asciiTheme="majorHAnsi" w:hAnsiTheme="majorHAnsi"/>
                <w:color w:val="000000" w:themeColor="text1"/>
              </w:rPr>
              <w:t>SDS - System design document</w:t>
            </w:r>
          </w:p>
        </w:tc>
      </w:tr>
    </w:tbl>
    <w:p w:rsidRPr="00B8441F" w:rsidR="00280697" w:rsidP="00280697" w:rsidRDefault="00280697" w14:paraId="31E87BCD" w14:textId="77777777">
      <w:pPr>
        <w:pStyle w:val="Hd1"/>
        <w:rPr>
          <w:rFonts w:cs="Arial"/>
          <w:color w:val="000000" w:themeColor="text1"/>
          <w:sz w:val="28"/>
          <w:szCs w:val="28"/>
        </w:rPr>
      </w:pPr>
      <w:r w:rsidRPr="00B8441F">
        <w:rPr>
          <w:rFonts w:cs="Arial"/>
          <w:color w:val="000000" w:themeColor="text1"/>
          <w:sz w:val="28"/>
          <w:szCs w:val="28"/>
        </w:rPr>
        <w:t>Author</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68" w:type="dxa"/>
          <w:right w:w="68" w:type="dxa"/>
        </w:tblCellMar>
        <w:tblLook w:val="01E0" w:firstRow="1" w:lastRow="1" w:firstColumn="1" w:lastColumn="1" w:noHBand="0" w:noVBand="0"/>
      </w:tblPr>
      <w:tblGrid>
        <w:gridCol w:w="2766"/>
        <w:gridCol w:w="3324"/>
        <w:gridCol w:w="2137"/>
        <w:gridCol w:w="1315"/>
      </w:tblGrid>
      <w:tr w:rsidRPr="00B8441F" w:rsidR="00280697" w:rsidTr="00B6417A" w14:paraId="1248D880" w14:textId="77777777">
        <w:trPr>
          <w:cantSplit/>
          <w:tblHeader/>
        </w:trPr>
        <w:tc>
          <w:tcPr>
            <w:tcW w:w="1449" w:type="pct"/>
            <w:tcBorders>
              <w:top w:val="single" w:color="000000" w:sz="6" w:space="0"/>
              <w:left w:val="single" w:color="000000" w:sz="6" w:space="0"/>
              <w:bottom w:val="single" w:color="000000" w:sz="6" w:space="0"/>
              <w:right w:val="single" w:color="000000" w:sz="6" w:space="0"/>
            </w:tcBorders>
            <w:shd w:val="pct5" w:color="auto" w:fill="auto"/>
          </w:tcPr>
          <w:p w:rsidRPr="00B8441F" w:rsidR="00280697" w:rsidP="00FB695F" w:rsidRDefault="00280697" w14:paraId="3EE23506" w14:textId="77777777">
            <w:pPr>
              <w:pStyle w:val="TableText11"/>
              <w:keepNext/>
              <w:spacing w:line="260" w:lineRule="atLeast"/>
              <w:rPr>
                <w:rFonts w:asciiTheme="minorHAnsi" w:hAnsiTheme="minorHAnsi"/>
                <w:color w:val="000000" w:themeColor="text1"/>
              </w:rPr>
            </w:pPr>
            <w:r w:rsidRPr="00B8441F">
              <w:rPr>
                <w:rFonts w:asciiTheme="minorHAnsi" w:hAnsiTheme="minorHAnsi"/>
                <w:b/>
                <w:color w:val="000000" w:themeColor="text1"/>
              </w:rPr>
              <w:t>Role</w:t>
            </w:r>
          </w:p>
        </w:tc>
        <w:tc>
          <w:tcPr>
            <w:tcW w:w="1742" w:type="pct"/>
            <w:tcBorders>
              <w:top w:val="single" w:color="000000" w:sz="6" w:space="0"/>
              <w:left w:val="single" w:color="000000" w:sz="6" w:space="0"/>
              <w:bottom w:val="single" w:color="000000" w:sz="6" w:space="0"/>
              <w:right w:val="single" w:color="000000" w:sz="6" w:space="0"/>
            </w:tcBorders>
            <w:shd w:val="pct5" w:color="auto" w:fill="auto"/>
          </w:tcPr>
          <w:p w:rsidRPr="00B8441F" w:rsidR="00280697" w:rsidP="00FB695F" w:rsidRDefault="00280697" w14:paraId="071900F3" w14:textId="77777777">
            <w:pPr>
              <w:pStyle w:val="TableText11"/>
              <w:keepNext/>
              <w:spacing w:line="260" w:lineRule="atLeast"/>
              <w:rPr>
                <w:rFonts w:asciiTheme="minorHAnsi" w:hAnsiTheme="minorHAnsi"/>
                <w:color w:val="000000" w:themeColor="text1"/>
              </w:rPr>
            </w:pPr>
            <w:r w:rsidRPr="00B8441F">
              <w:rPr>
                <w:rFonts w:asciiTheme="minorHAnsi" w:hAnsiTheme="minorHAnsi"/>
                <w:b/>
                <w:color w:val="000000" w:themeColor="text1"/>
              </w:rPr>
              <w:t>Name</w:t>
            </w:r>
          </w:p>
        </w:tc>
        <w:tc>
          <w:tcPr>
            <w:tcW w:w="1120" w:type="pct"/>
            <w:tcBorders>
              <w:top w:val="single" w:color="000000" w:sz="6" w:space="0"/>
              <w:left w:val="single" w:color="000000" w:sz="6" w:space="0"/>
              <w:bottom w:val="single" w:color="000000" w:sz="6" w:space="0"/>
              <w:right w:val="nil"/>
            </w:tcBorders>
            <w:shd w:val="pct5" w:color="auto" w:fill="auto"/>
          </w:tcPr>
          <w:p w:rsidRPr="00B8441F" w:rsidR="00280697" w:rsidP="00FB695F" w:rsidRDefault="00280697" w14:paraId="65460E9E" w14:textId="77777777">
            <w:pPr>
              <w:pStyle w:val="TableText11"/>
              <w:keepNext/>
              <w:spacing w:line="260" w:lineRule="atLeast"/>
              <w:rPr>
                <w:rFonts w:asciiTheme="minorHAnsi" w:hAnsiTheme="minorHAnsi"/>
                <w:color w:val="000000" w:themeColor="text1"/>
              </w:rPr>
            </w:pPr>
            <w:r w:rsidRPr="00B8441F">
              <w:rPr>
                <w:rFonts w:asciiTheme="minorHAnsi" w:hAnsiTheme="minorHAnsi"/>
                <w:b/>
                <w:color w:val="000000" w:themeColor="text1"/>
              </w:rPr>
              <w:t>Signature</w:t>
            </w:r>
          </w:p>
        </w:tc>
        <w:tc>
          <w:tcPr>
            <w:tcW w:w="689" w:type="pct"/>
            <w:tcBorders>
              <w:top w:val="single" w:color="000000" w:sz="6" w:space="0"/>
              <w:left w:val="nil"/>
              <w:bottom w:val="single" w:color="000000" w:sz="6" w:space="0"/>
              <w:right w:val="single" w:color="000000" w:sz="6" w:space="0"/>
            </w:tcBorders>
            <w:shd w:val="pct5" w:color="auto" w:fill="auto"/>
          </w:tcPr>
          <w:p w:rsidRPr="00B8441F" w:rsidR="00280697" w:rsidP="00FB695F" w:rsidRDefault="00280697" w14:paraId="4BABA0E9" w14:textId="77777777">
            <w:pPr>
              <w:pStyle w:val="TableText11"/>
              <w:keepNext/>
              <w:spacing w:line="260" w:lineRule="atLeast"/>
              <w:rPr>
                <w:rFonts w:asciiTheme="minorHAnsi" w:hAnsiTheme="minorHAnsi"/>
                <w:b/>
                <w:color w:val="000000" w:themeColor="text1"/>
              </w:rPr>
            </w:pPr>
            <w:r w:rsidRPr="00B8441F">
              <w:rPr>
                <w:rFonts w:asciiTheme="minorHAnsi" w:hAnsiTheme="minorHAnsi"/>
                <w:b/>
                <w:color w:val="000000" w:themeColor="text1"/>
              </w:rPr>
              <w:t>Date</w:t>
            </w:r>
          </w:p>
        </w:tc>
      </w:tr>
      <w:tr w:rsidRPr="0088488A" w:rsidR="00280697" w:rsidTr="00B6417A" w14:paraId="2ABE20E5" w14:textId="77777777">
        <w:trPr>
          <w:cantSplit/>
        </w:trPr>
        <w:tc>
          <w:tcPr>
            <w:tcW w:w="1449" w:type="pct"/>
            <w:tcBorders>
              <w:top w:val="single" w:color="000000" w:sz="6" w:space="0"/>
              <w:bottom w:val="single" w:color="000000" w:sz="6" w:space="0"/>
            </w:tcBorders>
          </w:tcPr>
          <w:p w:rsidRPr="0088488A" w:rsidR="00280697" w:rsidP="00FB695F" w:rsidRDefault="00B6417A" w14:paraId="0FA64F6A" w14:textId="0D1E9069">
            <w:pPr>
              <w:pStyle w:val="TableText11"/>
              <w:spacing w:line="260" w:lineRule="atLeast"/>
              <w:rPr>
                <w:rFonts w:cs="Arial" w:asciiTheme="majorHAnsi" w:hAnsiTheme="majorHAnsi"/>
                <w:color w:val="000000" w:themeColor="text1"/>
              </w:rPr>
            </w:pPr>
            <w:r>
              <w:rPr>
                <w:rFonts w:cs="Arial" w:asciiTheme="majorHAnsi" w:hAnsiTheme="majorHAnsi"/>
                <w:color w:val="000000" w:themeColor="text1"/>
              </w:rPr>
              <w:t>Project Manager</w:t>
            </w:r>
          </w:p>
        </w:tc>
        <w:tc>
          <w:tcPr>
            <w:tcW w:w="1742" w:type="pct"/>
            <w:tcBorders>
              <w:top w:val="single" w:color="000000" w:sz="6" w:space="0"/>
              <w:bottom w:val="single" w:color="000000" w:sz="6" w:space="0"/>
            </w:tcBorders>
          </w:tcPr>
          <w:p w:rsidRPr="0088488A" w:rsidR="00280697" w:rsidP="00FB695F" w:rsidRDefault="00B6417A" w14:paraId="7A414FB9" w14:textId="6896D6FF">
            <w:pPr>
              <w:pStyle w:val="TableText11"/>
              <w:spacing w:line="260" w:lineRule="atLeast"/>
              <w:rPr>
                <w:rFonts w:cs="Arial" w:asciiTheme="majorHAnsi" w:hAnsiTheme="majorHAnsi"/>
                <w:color w:val="000000" w:themeColor="text1"/>
              </w:rPr>
            </w:pPr>
            <w:r>
              <w:rPr>
                <w:rFonts w:cs="Arial" w:asciiTheme="majorHAnsi" w:hAnsiTheme="majorHAnsi"/>
                <w:color w:val="000000" w:themeColor="text1"/>
              </w:rPr>
              <w:t>Yogesh Leve</w:t>
            </w:r>
          </w:p>
        </w:tc>
        <w:tc>
          <w:tcPr>
            <w:tcW w:w="1809" w:type="pct"/>
            <w:gridSpan w:val="2"/>
            <w:tcBorders>
              <w:top w:val="single" w:color="000000" w:sz="6" w:space="0"/>
              <w:bottom w:val="single" w:color="000000" w:sz="6" w:space="0"/>
            </w:tcBorders>
          </w:tcPr>
          <w:p w:rsidRPr="0088488A" w:rsidR="00280697" w:rsidP="00FB695F" w:rsidRDefault="00280697" w14:paraId="369C7195" w14:textId="77777777">
            <w:pPr>
              <w:pStyle w:val="TableText11"/>
              <w:spacing w:line="260" w:lineRule="atLeast"/>
              <w:rPr>
                <w:rFonts w:asciiTheme="majorHAnsi" w:hAnsiTheme="majorHAnsi"/>
                <w:color w:val="000000" w:themeColor="text1"/>
              </w:rPr>
            </w:pPr>
          </w:p>
        </w:tc>
      </w:tr>
      <w:tr w:rsidRPr="0088488A" w:rsidR="00B6417A" w:rsidTr="00FB695F" w14:paraId="6DAECCFB" w14:textId="77777777">
        <w:trPr>
          <w:cantSplit/>
        </w:trPr>
        <w:tc>
          <w:tcPr>
            <w:tcW w:w="1449" w:type="pct"/>
            <w:tcBorders>
              <w:top w:val="single" w:color="000000" w:sz="6" w:space="0"/>
            </w:tcBorders>
          </w:tcPr>
          <w:p w:rsidR="00B6417A" w:rsidP="00B6417A" w:rsidRDefault="00B6417A" w14:paraId="3D4D3CF8" w14:textId="75A8B785">
            <w:pPr>
              <w:pStyle w:val="TableText11"/>
              <w:spacing w:line="260" w:lineRule="atLeast"/>
              <w:rPr>
                <w:rFonts w:cs="Arial" w:asciiTheme="majorHAnsi" w:hAnsiTheme="majorHAnsi"/>
                <w:color w:val="000000" w:themeColor="text1"/>
              </w:rPr>
            </w:pPr>
            <w:r>
              <w:rPr>
                <w:rFonts w:cs="Arial" w:asciiTheme="majorHAnsi" w:hAnsiTheme="majorHAnsi"/>
                <w:color w:val="000000" w:themeColor="text1"/>
              </w:rPr>
              <w:t>Test Analyst</w:t>
            </w:r>
          </w:p>
        </w:tc>
        <w:tc>
          <w:tcPr>
            <w:tcW w:w="1742" w:type="pct"/>
            <w:tcBorders>
              <w:top w:val="single" w:color="000000" w:sz="6" w:space="0"/>
            </w:tcBorders>
          </w:tcPr>
          <w:p w:rsidR="00B6417A" w:rsidP="00B6417A" w:rsidRDefault="00B6417A" w14:paraId="5728D51A" w14:textId="37D8E9ED">
            <w:pPr>
              <w:pStyle w:val="TableText11"/>
              <w:spacing w:line="260" w:lineRule="atLeast"/>
              <w:rPr>
                <w:rFonts w:cs="Arial" w:asciiTheme="majorHAnsi" w:hAnsiTheme="majorHAnsi"/>
                <w:color w:val="000000" w:themeColor="text1"/>
              </w:rPr>
            </w:pPr>
            <w:r>
              <w:rPr>
                <w:rFonts w:cs="Arial" w:asciiTheme="majorHAnsi" w:hAnsiTheme="majorHAnsi"/>
                <w:color w:val="000000" w:themeColor="text1"/>
              </w:rPr>
              <w:t>Wilson Gunde</w:t>
            </w:r>
          </w:p>
        </w:tc>
        <w:tc>
          <w:tcPr>
            <w:tcW w:w="1809" w:type="pct"/>
            <w:gridSpan w:val="2"/>
            <w:tcBorders>
              <w:top w:val="single" w:color="000000" w:sz="6" w:space="0"/>
            </w:tcBorders>
          </w:tcPr>
          <w:p w:rsidRPr="0088488A" w:rsidR="00B6417A" w:rsidP="00B6417A" w:rsidRDefault="00B6417A" w14:paraId="54842C92" w14:textId="77777777">
            <w:pPr>
              <w:pStyle w:val="TableText11"/>
              <w:spacing w:line="260" w:lineRule="atLeast"/>
              <w:rPr>
                <w:rFonts w:asciiTheme="majorHAnsi" w:hAnsiTheme="majorHAnsi"/>
                <w:color w:val="000000" w:themeColor="text1"/>
              </w:rPr>
            </w:pPr>
          </w:p>
        </w:tc>
      </w:tr>
    </w:tbl>
    <w:p w:rsidRPr="00B8441F" w:rsidR="00280697" w:rsidP="00280697" w:rsidRDefault="00280697" w14:paraId="5B00BAC5" w14:textId="77777777">
      <w:pPr>
        <w:pStyle w:val="Hd1"/>
        <w:rPr>
          <w:rFonts w:cs="Arial"/>
          <w:color w:val="000000" w:themeColor="text1"/>
          <w:sz w:val="28"/>
          <w:szCs w:val="28"/>
        </w:rPr>
      </w:pPr>
      <w:r w:rsidRPr="00B8441F">
        <w:rPr>
          <w:rFonts w:cs="Arial"/>
          <w:color w:val="000000" w:themeColor="text1"/>
          <w:sz w:val="28"/>
          <w:szCs w:val="28"/>
        </w:rPr>
        <w:t>Review</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68" w:type="dxa"/>
          <w:right w:w="68" w:type="dxa"/>
        </w:tblCellMar>
        <w:tblLook w:val="01E0" w:firstRow="1" w:lastRow="1" w:firstColumn="1" w:lastColumn="1" w:noHBand="0" w:noVBand="0"/>
      </w:tblPr>
      <w:tblGrid>
        <w:gridCol w:w="2766"/>
        <w:gridCol w:w="3324"/>
        <w:gridCol w:w="2137"/>
        <w:gridCol w:w="1315"/>
      </w:tblGrid>
      <w:tr w:rsidRPr="00B8441F" w:rsidR="00280697" w:rsidTr="00FB695F" w14:paraId="5AF314B6" w14:textId="77777777">
        <w:trPr>
          <w:cantSplit/>
          <w:tblHeader/>
        </w:trPr>
        <w:tc>
          <w:tcPr>
            <w:tcW w:w="1449" w:type="pct"/>
            <w:tcBorders>
              <w:top w:val="single" w:color="000000" w:sz="6" w:space="0"/>
              <w:left w:val="single" w:color="000000" w:sz="6" w:space="0"/>
              <w:bottom w:val="single" w:color="000000" w:sz="6" w:space="0"/>
              <w:right w:val="single" w:color="000000" w:sz="6" w:space="0"/>
            </w:tcBorders>
            <w:shd w:val="pct5" w:color="auto" w:fill="auto"/>
          </w:tcPr>
          <w:p w:rsidRPr="00B8441F" w:rsidR="00280697" w:rsidP="00FB695F" w:rsidRDefault="00280697" w14:paraId="4609FFA4" w14:textId="77777777">
            <w:pPr>
              <w:pStyle w:val="TableText11"/>
              <w:keepNext/>
              <w:spacing w:line="260" w:lineRule="atLeast"/>
              <w:rPr>
                <w:rFonts w:asciiTheme="minorHAnsi" w:hAnsiTheme="minorHAnsi"/>
                <w:color w:val="000000" w:themeColor="text1"/>
              </w:rPr>
            </w:pPr>
            <w:r w:rsidRPr="00B8441F">
              <w:rPr>
                <w:rFonts w:asciiTheme="minorHAnsi" w:hAnsiTheme="minorHAnsi"/>
                <w:b/>
                <w:color w:val="000000" w:themeColor="text1"/>
              </w:rPr>
              <w:t>Role</w:t>
            </w:r>
          </w:p>
        </w:tc>
        <w:tc>
          <w:tcPr>
            <w:tcW w:w="1742" w:type="pct"/>
            <w:tcBorders>
              <w:top w:val="single" w:color="000000" w:sz="6" w:space="0"/>
              <w:left w:val="single" w:color="000000" w:sz="6" w:space="0"/>
              <w:bottom w:val="single" w:color="000000" w:sz="6" w:space="0"/>
              <w:right w:val="single" w:color="000000" w:sz="6" w:space="0"/>
            </w:tcBorders>
            <w:shd w:val="pct5" w:color="auto" w:fill="auto"/>
          </w:tcPr>
          <w:p w:rsidRPr="00B8441F" w:rsidR="00280697" w:rsidP="00FB695F" w:rsidRDefault="00280697" w14:paraId="08A11BE3" w14:textId="77777777">
            <w:pPr>
              <w:pStyle w:val="TableText11"/>
              <w:keepNext/>
              <w:spacing w:line="260" w:lineRule="atLeast"/>
              <w:rPr>
                <w:rFonts w:asciiTheme="minorHAnsi" w:hAnsiTheme="minorHAnsi"/>
                <w:color w:val="000000" w:themeColor="text1"/>
              </w:rPr>
            </w:pPr>
            <w:r w:rsidRPr="00B8441F">
              <w:rPr>
                <w:rFonts w:asciiTheme="minorHAnsi" w:hAnsiTheme="minorHAnsi"/>
                <w:b/>
                <w:color w:val="000000" w:themeColor="text1"/>
              </w:rPr>
              <w:t>Name</w:t>
            </w:r>
          </w:p>
        </w:tc>
        <w:tc>
          <w:tcPr>
            <w:tcW w:w="1120" w:type="pct"/>
            <w:tcBorders>
              <w:top w:val="single" w:color="000000" w:sz="6" w:space="0"/>
              <w:left w:val="single" w:color="000000" w:sz="6" w:space="0"/>
              <w:bottom w:val="single" w:color="000000" w:sz="6" w:space="0"/>
              <w:right w:val="nil"/>
            </w:tcBorders>
            <w:shd w:val="pct5" w:color="auto" w:fill="auto"/>
          </w:tcPr>
          <w:p w:rsidRPr="00B8441F" w:rsidR="00280697" w:rsidP="00FB695F" w:rsidRDefault="00280697" w14:paraId="27B776C2" w14:textId="77777777">
            <w:pPr>
              <w:pStyle w:val="TableText11"/>
              <w:keepNext/>
              <w:spacing w:line="260" w:lineRule="atLeast"/>
              <w:rPr>
                <w:rFonts w:asciiTheme="minorHAnsi" w:hAnsiTheme="minorHAnsi"/>
                <w:color w:val="000000" w:themeColor="text1"/>
              </w:rPr>
            </w:pPr>
            <w:r w:rsidRPr="00B8441F">
              <w:rPr>
                <w:rFonts w:asciiTheme="minorHAnsi" w:hAnsiTheme="minorHAnsi"/>
                <w:b/>
                <w:color w:val="000000" w:themeColor="text1"/>
              </w:rPr>
              <w:t>Signature</w:t>
            </w:r>
          </w:p>
        </w:tc>
        <w:tc>
          <w:tcPr>
            <w:tcW w:w="690" w:type="pct"/>
            <w:tcBorders>
              <w:top w:val="single" w:color="000000" w:sz="6" w:space="0"/>
              <w:left w:val="nil"/>
              <w:bottom w:val="single" w:color="000000" w:sz="6" w:space="0"/>
              <w:right w:val="single" w:color="000000" w:sz="6" w:space="0"/>
            </w:tcBorders>
            <w:shd w:val="pct5" w:color="auto" w:fill="auto"/>
          </w:tcPr>
          <w:p w:rsidRPr="00B8441F" w:rsidR="00280697" w:rsidP="00FB695F" w:rsidRDefault="00280697" w14:paraId="4453B928" w14:textId="77777777">
            <w:pPr>
              <w:pStyle w:val="TableText11"/>
              <w:keepNext/>
              <w:spacing w:line="260" w:lineRule="atLeast"/>
              <w:rPr>
                <w:rFonts w:asciiTheme="minorHAnsi" w:hAnsiTheme="minorHAnsi"/>
                <w:b/>
                <w:color w:val="000000" w:themeColor="text1"/>
              </w:rPr>
            </w:pPr>
            <w:r w:rsidRPr="00B8441F">
              <w:rPr>
                <w:rFonts w:asciiTheme="minorHAnsi" w:hAnsiTheme="minorHAnsi"/>
                <w:b/>
                <w:color w:val="000000" w:themeColor="text1"/>
              </w:rPr>
              <w:t>Date</w:t>
            </w:r>
          </w:p>
        </w:tc>
      </w:tr>
      <w:tr w:rsidRPr="0088488A" w:rsidR="00280697" w:rsidTr="00FB695F" w14:paraId="7815E46A" w14:textId="77777777">
        <w:trPr>
          <w:cantSplit/>
        </w:trPr>
        <w:tc>
          <w:tcPr>
            <w:tcW w:w="1449" w:type="pct"/>
            <w:tcBorders>
              <w:top w:val="single" w:color="000000" w:sz="6" w:space="0"/>
              <w:bottom w:val="single" w:color="000000" w:sz="6" w:space="0"/>
            </w:tcBorders>
          </w:tcPr>
          <w:p w:rsidRPr="0088488A" w:rsidR="00280697" w:rsidP="00FB695F" w:rsidRDefault="00280697" w14:paraId="3A6E7A83" w14:textId="5CF40D16">
            <w:pPr>
              <w:pStyle w:val="TableText11"/>
              <w:spacing w:line="260" w:lineRule="atLeast"/>
              <w:rPr>
                <w:rFonts w:cs="Arial" w:asciiTheme="majorHAnsi" w:hAnsiTheme="majorHAnsi"/>
                <w:color w:val="000000" w:themeColor="text1"/>
              </w:rPr>
            </w:pPr>
          </w:p>
        </w:tc>
        <w:tc>
          <w:tcPr>
            <w:tcW w:w="1742" w:type="pct"/>
            <w:tcBorders>
              <w:top w:val="single" w:color="000000" w:sz="6" w:space="0"/>
              <w:bottom w:val="single" w:color="000000" w:sz="6" w:space="0"/>
            </w:tcBorders>
          </w:tcPr>
          <w:p w:rsidRPr="0088488A" w:rsidR="00280697" w:rsidP="00FB695F" w:rsidRDefault="00280697" w14:paraId="3B5EB8C0" w14:textId="77777777">
            <w:pPr>
              <w:pStyle w:val="TableText11"/>
              <w:spacing w:line="260" w:lineRule="atLeast"/>
              <w:rPr>
                <w:rFonts w:cs="Arial" w:asciiTheme="majorHAnsi" w:hAnsiTheme="majorHAnsi"/>
                <w:color w:val="000000" w:themeColor="text1"/>
              </w:rPr>
            </w:pPr>
          </w:p>
        </w:tc>
        <w:tc>
          <w:tcPr>
            <w:tcW w:w="1809" w:type="pct"/>
            <w:gridSpan w:val="2"/>
            <w:tcBorders>
              <w:top w:val="single" w:color="000000" w:sz="6" w:space="0"/>
              <w:bottom w:val="single" w:color="000000" w:sz="6" w:space="0"/>
            </w:tcBorders>
          </w:tcPr>
          <w:p w:rsidRPr="0088488A" w:rsidR="00280697" w:rsidP="00FB695F" w:rsidRDefault="00280697" w14:paraId="3BE26A54" w14:textId="77777777">
            <w:pPr>
              <w:pStyle w:val="TableText11"/>
              <w:spacing w:line="260" w:lineRule="atLeast"/>
              <w:rPr>
                <w:rFonts w:asciiTheme="majorHAnsi" w:hAnsiTheme="majorHAnsi"/>
                <w:color w:val="000000" w:themeColor="text1"/>
              </w:rPr>
            </w:pPr>
          </w:p>
        </w:tc>
      </w:tr>
      <w:tr w:rsidRPr="0088488A" w:rsidR="00280697" w:rsidTr="00FB695F" w14:paraId="2EC82D3B" w14:textId="77777777">
        <w:trPr>
          <w:cantSplit/>
        </w:trPr>
        <w:tc>
          <w:tcPr>
            <w:tcW w:w="1449" w:type="pct"/>
            <w:tcBorders>
              <w:top w:val="single" w:color="000000" w:sz="6" w:space="0"/>
              <w:bottom w:val="single" w:color="000000" w:sz="6" w:space="0"/>
            </w:tcBorders>
          </w:tcPr>
          <w:p w:rsidRPr="0088488A" w:rsidR="00280697" w:rsidP="00FB695F" w:rsidRDefault="00280697" w14:paraId="7AE8B6C8" w14:textId="19A6F3F7">
            <w:pPr>
              <w:pStyle w:val="TableText11"/>
              <w:spacing w:line="260" w:lineRule="atLeast"/>
              <w:rPr>
                <w:rFonts w:cs="Arial" w:asciiTheme="majorHAnsi" w:hAnsiTheme="majorHAnsi"/>
                <w:color w:val="000000" w:themeColor="text1"/>
              </w:rPr>
            </w:pPr>
          </w:p>
        </w:tc>
        <w:tc>
          <w:tcPr>
            <w:tcW w:w="1742" w:type="pct"/>
            <w:tcBorders>
              <w:top w:val="single" w:color="000000" w:sz="6" w:space="0"/>
              <w:bottom w:val="single" w:color="000000" w:sz="6" w:space="0"/>
            </w:tcBorders>
          </w:tcPr>
          <w:p w:rsidRPr="0088488A" w:rsidR="00280697" w:rsidP="00FB695F" w:rsidRDefault="00280697" w14:paraId="4CB915A9" w14:textId="77777777">
            <w:pPr>
              <w:pStyle w:val="TableText11"/>
              <w:spacing w:line="260" w:lineRule="atLeast"/>
              <w:rPr>
                <w:rFonts w:cs="Arial" w:asciiTheme="majorHAnsi" w:hAnsiTheme="majorHAnsi"/>
                <w:color w:val="000000" w:themeColor="text1"/>
              </w:rPr>
            </w:pPr>
          </w:p>
        </w:tc>
        <w:tc>
          <w:tcPr>
            <w:tcW w:w="1809" w:type="pct"/>
            <w:gridSpan w:val="2"/>
            <w:tcBorders>
              <w:top w:val="single" w:color="000000" w:sz="6" w:space="0"/>
              <w:bottom w:val="single" w:color="000000" w:sz="6" w:space="0"/>
            </w:tcBorders>
          </w:tcPr>
          <w:p w:rsidRPr="0088488A" w:rsidR="00280697" w:rsidP="00FB695F" w:rsidRDefault="00280697" w14:paraId="7380C9BC" w14:textId="77777777">
            <w:pPr>
              <w:pStyle w:val="TableText11"/>
              <w:spacing w:line="260" w:lineRule="atLeast"/>
              <w:rPr>
                <w:rFonts w:asciiTheme="majorHAnsi" w:hAnsiTheme="majorHAnsi"/>
                <w:color w:val="000000" w:themeColor="text1"/>
              </w:rPr>
            </w:pPr>
          </w:p>
        </w:tc>
      </w:tr>
      <w:tr w:rsidRPr="0088488A" w:rsidR="00280697" w:rsidTr="00FB695F" w14:paraId="5A77E492" w14:textId="77777777">
        <w:trPr>
          <w:cantSplit/>
        </w:trPr>
        <w:tc>
          <w:tcPr>
            <w:tcW w:w="1449" w:type="pct"/>
            <w:tcBorders>
              <w:top w:val="single" w:color="000000" w:sz="6" w:space="0"/>
              <w:bottom w:val="single" w:color="000000" w:sz="6" w:space="0"/>
            </w:tcBorders>
          </w:tcPr>
          <w:p w:rsidRPr="0088488A" w:rsidR="00280697" w:rsidP="00FB695F" w:rsidRDefault="00280697" w14:paraId="507BF4B1" w14:textId="77777777">
            <w:pPr>
              <w:pStyle w:val="TableText11"/>
              <w:spacing w:line="260" w:lineRule="atLeast"/>
              <w:rPr>
                <w:rFonts w:cs="Arial" w:asciiTheme="majorHAnsi" w:hAnsiTheme="majorHAnsi"/>
                <w:color w:val="000000" w:themeColor="text1"/>
              </w:rPr>
            </w:pPr>
          </w:p>
        </w:tc>
        <w:tc>
          <w:tcPr>
            <w:tcW w:w="1742" w:type="pct"/>
            <w:tcBorders>
              <w:top w:val="single" w:color="000000" w:sz="6" w:space="0"/>
              <w:bottom w:val="single" w:color="000000" w:sz="6" w:space="0"/>
            </w:tcBorders>
          </w:tcPr>
          <w:p w:rsidRPr="0088488A" w:rsidR="00280697" w:rsidP="00FB695F" w:rsidRDefault="00280697" w14:paraId="3E671659" w14:textId="77777777">
            <w:pPr>
              <w:pStyle w:val="TableText11"/>
              <w:spacing w:line="260" w:lineRule="atLeast"/>
              <w:rPr>
                <w:rFonts w:cs="Arial" w:asciiTheme="majorHAnsi" w:hAnsiTheme="majorHAnsi"/>
                <w:color w:val="000000" w:themeColor="text1"/>
              </w:rPr>
            </w:pPr>
          </w:p>
        </w:tc>
        <w:tc>
          <w:tcPr>
            <w:tcW w:w="1809" w:type="pct"/>
            <w:gridSpan w:val="2"/>
            <w:tcBorders>
              <w:top w:val="single" w:color="000000" w:sz="6" w:space="0"/>
              <w:bottom w:val="single" w:color="000000" w:sz="6" w:space="0"/>
            </w:tcBorders>
          </w:tcPr>
          <w:p w:rsidRPr="0088488A" w:rsidR="00280697" w:rsidP="00FB695F" w:rsidRDefault="00280697" w14:paraId="13D12B54" w14:textId="77777777">
            <w:pPr>
              <w:pStyle w:val="TableText11"/>
              <w:spacing w:line="260" w:lineRule="atLeast"/>
              <w:rPr>
                <w:rFonts w:asciiTheme="majorHAnsi" w:hAnsiTheme="majorHAnsi"/>
                <w:color w:val="000000" w:themeColor="text1"/>
              </w:rPr>
            </w:pPr>
          </w:p>
        </w:tc>
      </w:tr>
      <w:tr w:rsidRPr="0088488A" w:rsidR="00280697" w:rsidTr="00FB695F" w14:paraId="22A6154C" w14:textId="77777777">
        <w:trPr>
          <w:cantSplit/>
        </w:trPr>
        <w:tc>
          <w:tcPr>
            <w:tcW w:w="1449" w:type="pct"/>
            <w:tcBorders>
              <w:top w:val="single" w:color="000000" w:sz="6" w:space="0"/>
            </w:tcBorders>
          </w:tcPr>
          <w:p w:rsidR="00280697" w:rsidP="00FB695F" w:rsidRDefault="00280697" w14:paraId="44889193" w14:textId="77777777">
            <w:pPr>
              <w:pStyle w:val="TableText11"/>
              <w:spacing w:line="260" w:lineRule="atLeast"/>
              <w:rPr>
                <w:rFonts w:cs="Arial" w:asciiTheme="majorHAnsi" w:hAnsiTheme="majorHAnsi"/>
                <w:color w:val="000000" w:themeColor="text1"/>
              </w:rPr>
            </w:pPr>
          </w:p>
        </w:tc>
        <w:tc>
          <w:tcPr>
            <w:tcW w:w="1742" w:type="pct"/>
            <w:tcBorders>
              <w:top w:val="single" w:color="000000" w:sz="6" w:space="0"/>
            </w:tcBorders>
          </w:tcPr>
          <w:p w:rsidR="00280697" w:rsidP="00FB695F" w:rsidRDefault="00280697" w14:paraId="46459AC1" w14:textId="77777777">
            <w:pPr>
              <w:pStyle w:val="TableText11"/>
              <w:spacing w:line="260" w:lineRule="atLeast"/>
              <w:rPr>
                <w:rFonts w:cs="Arial" w:asciiTheme="majorHAnsi" w:hAnsiTheme="majorHAnsi"/>
                <w:color w:val="000000" w:themeColor="text1"/>
              </w:rPr>
            </w:pPr>
          </w:p>
        </w:tc>
        <w:tc>
          <w:tcPr>
            <w:tcW w:w="1809" w:type="pct"/>
            <w:gridSpan w:val="2"/>
            <w:tcBorders>
              <w:top w:val="single" w:color="000000" w:sz="6" w:space="0"/>
            </w:tcBorders>
          </w:tcPr>
          <w:p w:rsidRPr="0088488A" w:rsidR="00280697" w:rsidP="00FB695F" w:rsidRDefault="00280697" w14:paraId="774EBC98" w14:textId="77777777">
            <w:pPr>
              <w:pStyle w:val="TableText11"/>
              <w:spacing w:line="260" w:lineRule="atLeast"/>
              <w:rPr>
                <w:rFonts w:asciiTheme="majorHAnsi" w:hAnsiTheme="majorHAnsi"/>
                <w:color w:val="000000" w:themeColor="text1"/>
              </w:rPr>
            </w:pPr>
          </w:p>
        </w:tc>
      </w:tr>
    </w:tbl>
    <w:p w:rsidRPr="00B8441F" w:rsidR="00280697" w:rsidP="00280697" w:rsidRDefault="00280697" w14:paraId="588BC4AC" w14:textId="77777777">
      <w:pPr>
        <w:pStyle w:val="Hd1"/>
        <w:rPr>
          <w:rFonts w:cs="Arial"/>
          <w:color w:val="000000" w:themeColor="text1"/>
          <w:sz w:val="28"/>
          <w:szCs w:val="28"/>
        </w:rPr>
      </w:pPr>
      <w:r w:rsidRPr="00B8441F">
        <w:rPr>
          <w:rFonts w:cs="Arial"/>
          <w:color w:val="000000" w:themeColor="text1"/>
          <w:sz w:val="28"/>
          <w:szCs w:val="28"/>
        </w:rPr>
        <w:t>Approval</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68" w:type="dxa"/>
          <w:right w:w="68" w:type="dxa"/>
        </w:tblCellMar>
        <w:tblLook w:val="01E0" w:firstRow="1" w:lastRow="1" w:firstColumn="1" w:lastColumn="1" w:noHBand="0" w:noVBand="0"/>
      </w:tblPr>
      <w:tblGrid>
        <w:gridCol w:w="2766"/>
        <w:gridCol w:w="3324"/>
        <w:gridCol w:w="2137"/>
        <w:gridCol w:w="1315"/>
      </w:tblGrid>
      <w:tr w:rsidRPr="00B8441F" w:rsidR="00280697" w:rsidTr="00FB695F" w14:paraId="29F571A8" w14:textId="77777777">
        <w:trPr>
          <w:cantSplit/>
          <w:tblHeader/>
        </w:trPr>
        <w:tc>
          <w:tcPr>
            <w:tcW w:w="1449" w:type="pct"/>
            <w:tcBorders>
              <w:top w:val="single" w:color="000000" w:sz="6" w:space="0"/>
              <w:left w:val="single" w:color="000000" w:sz="6" w:space="0"/>
              <w:bottom w:val="single" w:color="000000" w:sz="6" w:space="0"/>
              <w:right w:val="single" w:color="000000" w:sz="6" w:space="0"/>
            </w:tcBorders>
            <w:shd w:val="pct5" w:color="auto" w:fill="auto"/>
          </w:tcPr>
          <w:p w:rsidRPr="00B8441F" w:rsidR="00280697" w:rsidP="00FB695F" w:rsidRDefault="00280697" w14:paraId="0504DFF1" w14:textId="77777777">
            <w:pPr>
              <w:pStyle w:val="TableText11"/>
              <w:keepNext/>
              <w:spacing w:line="260" w:lineRule="atLeast"/>
              <w:rPr>
                <w:rFonts w:asciiTheme="minorHAnsi" w:hAnsiTheme="minorHAnsi"/>
                <w:color w:val="000000" w:themeColor="text1"/>
              </w:rPr>
            </w:pPr>
            <w:r w:rsidRPr="00B8441F">
              <w:rPr>
                <w:rFonts w:asciiTheme="minorHAnsi" w:hAnsiTheme="minorHAnsi"/>
                <w:b/>
                <w:color w:val="000000" w:themeColor="text1"/>
              </w:rPr>
              <w:t>Role</w:t>
            </w:r>
          </w:p>
        </w:tc>
        <w:tc>
          <w:tcPr>
            <w:tcW w:w="1742" w:type="pct"/>
            <w:tcBorders>
              <w:top w:val="single" w:color="000000" w:sz="6" w:space="0"/>
              <w:left w:val="single" w:color="000000" w:sz="6" w:space="0"/>
              <w:bottom w:val="single" w:color="000000" w:sz="6" w:space="0"/>
              <w:right w:val="single" w:color="000000" w:sz="6" w:space="0"/>
            </w:tcBorders>
            <w:shd w:val="pct5" w:color="auto" w:fill="auto"/>
          </w:tcPr>
          <w:p w:rsidRPr="00B8441F" w:rsidR="00280697" w:rsidP="00FB695F" w:rsidRDefault="00280697" w14:paraId="270FD1C8" w14:textId="77777777">
            <w:pPr>
              <w:pStyle w:val="TableText11"/>
              <w:keepNext/>
              <w:spacing w:line="260" w:lineRule="atLeast"/>
              <w:rPr>
                <w:rFonts w:asciiTheme="minorHAnsi" w:hAnsiTheme="minorHAnsi"/>
                <w:color w:val="000000" w:themeColor="text1"/>
              </w:rPr>
            </w:pPr>
            <w:r w:rsidRPr="00B8441F">
              <w:rPr>
                <w:rFonts w:asciiTheme="minorHAnsi" w:hAnsiTheme="minorHAnsi"/>
                <w:b/>
                <w:color w:val="000000" w:themeColor="text1"/>
              </w:rPr>
              <w:t>Name</w:t>
            </w:r>
          </w:p>
        </w:tc>
        <w:tc>
          <w:tcPr>
            <w:tcW w:w="1120" w:type="pct"/>
            <w:tcBorders>
              <w:top w:val="single" w:color="000000" w:sz="6" w:space="0"/>
              <w:left w:val="single" w:color="000000" w:sz="6" w:space="0"/>
              <w:bottom w:val="single" w:color="000000" w:sz="6" w:space="0"/>
              <w:right w:val="nil"/>
            </w:tcBorders>
            <w:shd w:val="pct5" w:color="auto" w:fill="auto"/>
          </w:tcPr>
          <w:p w:rsidRPr="00B8441F" w:rsidR="00280697" w:rsidP="00FB695F" w:rsidRDefault="00280697" w14:paraId="24EFA619" w14:textId="77777777">
            <w:pPr>
              <w:pStyle w:val="TableText11"/>
              <w:keepNext/>
              <w:spacing w:line="260" w:lineRule="atLeast"/>
              <w:rPr>
                <w:rFonts w:asciiTheme="minorHAnsi" w:hAnsiTheme="minorHAnsi"/>
                <w:color w:val="000000" w:themeColor="text1"/>
              </w:rPr>
            </w:pPr>
            <w:r w:rsidRPr="00B8441F">
              <w:rPr>
                <w:rFonts w:asciiTheme="minorHAnsi" w:hAnsiTheme="minorHAnsi"/>
                <w:b/>
                <w:color w:val="000000" w:themeColor="text1"/>
              </w:rPr>
              <w:t>Signature</w:t>
            </w:r>
          </w:p>
        </w:tc>
        <w:tc>
          <w:tcPr>
            <w:tcW w:w="690" w:type="pct"/>
            <w:tcBorders>
              <w:top w:val="single" w:color="000000" w:sz="6" w:space="0"/>
              <w:left w:val="nil"/>
              <w:bottom w:val="single" w:color="000000" w:sz="6" w:space="0"/>
              <w:right w:val="single" w:color="000000" w:sz="6" w:space="0"/>
            </w:tcBorders>
            <w:shd w:val="pct5" w:color="auto" w:fill="auto"/>
          </w:tcPr>
          <w:p w:rsidRPr="00B8441F" w:rsidR="00280697" w:rsidP="00FB695F" w:rsidRDefault="00280697" w14:paraId="18C3C8A7" w14:textId="77777777">
            <w:pPr>
              <w:pStyle w:val="TableText11"/>
              <w:keepNext/>
              <w:spacing w:line="260" w:lineRule="atLeast"/>
              <w:rPr>
                <w:rFonts w:asciiTheme="minorHAnsi" w:hAnsiTheme="minorHAnsi"/>
                <w:b/>
                <w:color w:val="000000" w:themeColor="text1"/>
              </w:rPr>
            </w:pPr>
            <w:r w:rsidRPr="00B8441F">
              <w:rPr>
                <w:rFonts w:asciiTheme="minorHAnsi" w:hAnsiTheme="minorHAnsi"/>
                <w:b/>
                <w:color w:val="000000" w:themeColor="text1"/>
              </w:rPr>
              <w:t>Date</w:t>
            </w:r>
          </w:p>
        </w:tc>
      </w:tr>
      <w:tr w:rsidRPr="0088488A" w:rsidR="00280697" w:rsidTr="00FB695F" w14:paraId="47547749" w14:textId="77777777">
        <w:trPr>
          <w:cantSplit/>
        </w:trPr>
        <w:tc>
          <w:tcPr>
            <w:tcW w:w="1449" w:type="pct"/>
            <w:tcBorders>
              <w:top w:val="single" w:color="000000" w:sz="6" w:space="0"/>
              <w:bottom w:val="single" w:color="000000" w:sz="6" w:space="0"/>
            </w:tcBorders>
          </w:tcPr>
          <w:p w:rsidRPr="0088488A" w:rsidR="00280697" w:rsidP="00FB695F" w:rsidRDefault="00280697" w14:paraId="4815FC58" w14:textId="0981DC5C">
            <w:pPr>
              <w:pStyle w:val="TableText11"/>
              <w:spacing w:line="260" w:lineRule="atLeast"/>
              <w:rPr>
                <w:rFonts w:cs="Arial" w:asciiTheme="majorHAnsi" w:hAnsiTheme="majorHAnsi"/>
                <w:color w:val="000000" w:themeColor="text1"/>
              </w:rPr>
            </w:pPr>
          </w:p>
        </w:tc>
        <w:tc>
          <w:tcPr>
            <w:tcW w:w="1742" w:type="pct"/>
            <w:tcBorders>
              <w:top w:val="single" w:color="000000" w:sz="6" w:space="0"/>
              <w:bottom w:val="single" w:color="000000" w:sz="6" w:space="0"/>
            </w:tcBorders>
          </w:tcPr>
          <w:p w:rsidRPr="0088488A" w:rsidR="00280697" w:rsidP="00FB695F" w:rsidRDefault="00280697" w14:paraId="0E7E8C4C" w14:textId="77777777">
            <w:pPr>
              <w:pStyle w:val="TableText11"/>
              <w:spacing w:line="260" w:lineRule="atLeast"/>
              <w:rPr>
                <w:rFonts w:cs="Arial" w:asciiTheme="majorHAnsi" w:hAnsiTheme="majorHAnsi"/>
                <w:color w:val="000000" w:themeColor="text1"/>
              </w:rPr>
            </w:pPr>
          </w:p>
        </w:tc>
        <w:tc>
          <w:tcPr>
            <w:tcW w:w="1809" w:type="pct"/>
            <w:gridSpan w:val="2"/>
            <w:tcBorders>
              <w:top w:val="single" w:color="000000" w:sz="6" w:space="0"/>
              <w:bottom w:val="single" w:color="000000" w:sz="6" w:space="0"/>
            </w:tcBorders>
          </w:tcPr>
          <w:p w:rsidRPr="0088488A" w:rsidR="00280697" w:rsidP="00FB695F" w:rsidRDefault="00280697" w14:paraId="27D8E84C" w14:textId="77777777">
            <w:pPr>
              <w:pStyle w:val="TableText11"/>
              <w:spacing w:line="260" w:lineRule="atLeast"/>
              <w:rPr>
                <w:rFonts w:asciiTheme="majorHAnsi" w:hAnsiTheme="majorHAnsi"/>
                <w:color w:val="000000" w:themeColor="text1"/>
              </w:rPr>
            </w:pPr>
          </w:p>
        </w:tc>
      </w:tr>
      <w:tr w:rsidRPr="0088488A" w:rsidR="00280697" w:rsidTr="00FB695F" w14:paraId="292785D9" w14:textId="77777777">
        <w:trPr>
          <w:cantSplit/>
        </w:trPr>
        <w:tc>
          <w:tcPr>
            <w:tcW w:w="1449" w:type="pct"/>
            <w:tcBorders>
              <w:top w:val="single" w:color="000000" w:sz="6" w:space="0"/>
            </w:tcBorders>
          </w:tcPr>
          <w:p w:rsidRPr="0088488A" w:rsidR="00280697" w:rsidP="0029169A" w:rsidRDefault="00280697" w14:paraId="0E7116E5" w14:textId="55EF6B4B">
            <w:pPr>
              <w:pStyle w:val="TableText11"/>
              <w:spacing w:line="260" w:lineRule="atLeast"/>
              <w:rPr>
                <w:rFonts w:cs="Arial" w:asciiTheme="majorHAnsi" w:hAnsiTheme="majorHAnsi"/>
                <w:color w:val="000000" w:themeColor="text1"/>
              </w:rPr>
            </w:pPr>
          </w:p>
        </w:tc>
        <w:tc>
          <w:tcPr>
            <w:tcW w:w="1742" w:type="pct"/>
            <w:tcBorders>
              <w:top w:val="single" w:color="000000" w:sz="6" w:space="0"/>
            </w:tcBorders>
          </w:tcPr>
          <w:p w:rsidRPr="0088488A" w:rsidR="00280697" w:rsidP="00FB695F" w:rsidRDefault="00280697" w14:paraId="23880DD5" w14:textId="77777777">
            <w:pPr>
              <w:pStyle w:val="TableText11"/>
              <w:spacing w:line="260" w:lineRule="atLeast"/>
              <w:rPr>
                <w:rFonts w:cs="Arial" w:asciiTheme="majorHAnsi" w:hAnsiTheme="majorHAnsi"/>
                <w:color w:val="000000" w:themeColor="text1"/>
              </w:rPr>
            </w:pPr>
          </w:p>
        </w:tc>
        <w:tc>
          <w:tcPr>
            <w:tcW w:w="1809" w:type="pct"/>
            <w:gridSpan w:val="2"/>
            <w:tcBorders>
              <w:top w:val="single" w:color="000000" w:sz="6" w:space="0"/>
            </w:tcBorders>
          </w:tcPr>
          <w:p w:rsidRPr="0088488A" w:rsidR="00280697" w:rsidP="00FB695F" w:rsidRDefault="00280697" w14:paraId="35877886" w14:textId="77777777">
            <w:pPr>
              <w:pStyle w:val="TableText11"/>
              <w:spacing w:line="260" w:lineRule="atLeast"/>
              <w:rPr>
                <w:rFonts w:asciiTheme="majorHAnsi" w:hAnsiTheme="majorHAnsi"/>
                <w:color w:val="000000" w:themeColor="text1"/>
              </w:rPr>
            </w:pPr>
          </w:p>
        </w:tc>
      </w:tr>
    </w:tbl>
    <w:p w:rsidRPr="0088488A" w:rsidR="00280697" w:rsidP="00280697" w:rsidRDefault="00280697" w14:paraId="6C468F26" w14:textId="77777777">
      <w:pPr>
        <w:pStyle w:val="TableText9"/>
        <w:rPr>
          <w:rFonts w:asciiTheme="majorHAnsi" w:hAnsiTheme="majorHAnsi"/>
          <w:color w:val="000000" w:themeColor="text1"/>
        </w:rPr>
      </w:pPr>
    </w:p>
    <w:p w:rsidRPr="00B8441F" w:rsidR="00280697" w:rsidP="00280697" w:rsidRDefault="00280697" w14:paraId="69EEA348" w14:textId="77777777">
      <w:pPr>
        <w:pStyle w:val="Hd1"/>
        <w:rPr>
          <w:rFonts w:cs="Arial"/>
          <w:color w:val="000000" w:themeColor="text1"/>
          <w:sz w:val="28"/>
          <w:szCs w:val="28"/>
        </w:rPr>
      </w:pPr>
      <w:r w:rsidRPr="00B8441F">
        <w:rPr>
          <w:rFonts w:cs="Arial"/>
          <w:color w:val="000000" w:themeColor="text1"/>
          <w:sz w:val="28"/>
          <w:szCs w:val="28"/>
        </w:rPr>
        <w:lastRenderedPageBreak/>
        <w:t>Document History</w:t>
      </w:r>
    </w:p>
    <w:tbl>
      <w:tblPr>
        <w:tblW w:w="5000" w:type="pct"/>
        <w:tblBorders>
          <w:top w:val="single" w:color="000000" w:sz="6" w:space="0"/>
          <w:left w:val="single" w:color="000000" w:sz="6" w:space="0"/>
          <w:bottom w:val="single" w:color="000000" w:sz="6" w:space="0"/>
          <w:right w:val="single" w:color="000000" w:sz="6" w:space="0"/>
          <w:insideH w:val="single" w:color="000000" w:sz="2" w:space="0"/>
          <w:insideV w:val="single" w:color="000000" w:sz="6" w:space="0"/>
        </w:tblBorders>
        <w:tblCellMar>
          <w:left w:w="70" w:type="dxa"/>
          <w:right w:w="70" w:type="dxa"/>
        </w:tblCellMar>
        <w:tblLook w:val="0000" w:firstRow="0" w:lastRow="0" w:firstColumn="0" w:lastColumn="0" w:noHBand="0" w:noVBand="0"/>
      </w:tblPr>
      <w:tblGrid>
        <w:gridCol w:w="903"/>
        <w:gridCol w:w="3173"/>
        <w:gridCol w:w="3173"/>
        <w:gridCol w:w="2297"/>
      </w:tblGrid>
      <w:tr w:rsidRPr="00B8441F" w:rsidR="00280697" w:rsidTr="00FB695F" w14:paraId="5C16A54E" w14:textId="77777777">
        <w:trPr>
          <w:cantSplit/>
          <w:tblHeader/>
        </w:trPr>
        <w:tc>
          <w:tcPr>
            <w:tcW w:w="473" w:type="pct"/>
            <w:tcBorders>
              <w:top w:val="single" w:color="000000" w:sz="6" w:space="0"/>
              <w:bottom w:val="single" w:color="000000" w:sz="6" w:space="0"/>
            </w:tcBorders>
            <w:shd w:val="pct5" w:color="auto" w:fill="auto"/>
          </w:tcPr>
          <w:p w:rsidRPr="00B8441F" w:rsidR="00280697" w:rsidP="00FB695F" w:rsidRDefault="00280697" w14:paraId="02FAF260" w14:textId="77777777">
            <w:pPr>
              <w:pStyle w:val="TableText11"/>
              <w:keepNext/>
              <w:spacing w:line="260" w:lineRule="atLeast"/>
              <w:rPr>
                <w:rFonts w:asciiTheme="minorHAnsi" w:hAnsiTheme="minorHAnsi"/>
                <w:b/>
                <w:color w:val="000000" w:themeColor="text1"/>
              </w:rPr>
            </w:pPr>
            <w:r w:rsidRPr="00B8441F">
              <w:rPr>
                <w:rFonts w:asciiTheme="minorHAnsi" w:hAnsiTheme="minorHAnsi"/>
                <w:b/>
                <w:color w:val="000000" w:themeColor="text1"/>
              </w:rPr>
              <w:t>Version</w:t>
            </w:r>
          </w:p>
        </w:tc>
        <w:tc>
          <w:tcPr>
            <w:tcW w:w="1662" w:type="pct"/>
            <w:tcBorders>
              <w:top w:val="single" w:color="000000" w:sz="6" w:space="0"/>
              <w:bottom w:val="single" w:color="000000" w:sz="6" w:space="0"/>
            </w:tcBorders>
            <w:shd w:val="pct5" w:color="auto" w:fill="auto"/>
          </w:tcPr>
          <w:p w:rsidRPr="00B8441F" w:rsidR="00280697" w:rsidP="00FB695F" w:rsidRDefault="00280697" w14:paraId="703111F5" w14:textId="77777777">
            <w:pPr>
              <w:pStyle w:val="TableText11"/>
              <w:keepNext/>
              <w:spacing w:line="260" w:lineRule="atLeast"/>
              <w:rPr>
                <w:rFonts w:asciiTheme="minorHAnsi" w:hAnsiTheme="minorHAnsi"/>
                <w:b/>
                <w:color w:val="000000" w:themeColor="text1"/>
              </w:rPr>
            </w:pPr>
            <w:r w:rsidRPr="00B8441F">
              <w:rPr>
                <w:rFonts w:asciiTheme="minorHAnsi" w:hAnsiTheme="minorHAnsi"/>
                <w:b/>
                <w:color w:val="000000" w:themeColor="text1"/>
              </w:rPr>
              <w:t>Author</w:t>
            </w:r>
          </w:p>
        </w:tc>
        <w:tc>
          <w:tcPr>
            <w:tcW w:w="1662" w:type="pct"/>
            <w:tcBorders>
              <w:top w:val="single" w:color="000000" w:sz="6" w:space="0"/>
              <w:bottom w:val="single" w:color="000000" w:sz="6" w:space="0"/>
            </w:tcBorders>
            <w:shd w:val="pct5" w:color="auto" w:fill="auto"/>
          </w:tcPr>
          <w:p w:rsidRPr="00B8441F" w:rsidR="00280697" w:rsidP="00FB695F" w:rsidRDefault="00280697" w14:paraId="258ACFFB" w14:textId="77777777">
            <w:pPr>
              <w:pStyle w:val="TableText11"/>
              <w:keepNext/>
              <w:spacing w:line="260" w:lineRule="atLeast"/>
              <w:rPr>
                <w:rFonts w:asciiTheme="minorHAnsi" w:hAnsiTheme="minorHAnsi"/>
                <w:b/>
                <w:color w:val="000000" w:themeColor="text1"/>
              </w:rPr>
            </w:pPr>
            <w:r w:rsidRPr="00B8441F">
              <w:rPr>
                <w:rFonts w:asciiTheme="minorHAnsi" w:hAnsiTheme="minorHAnsi"/>
                <w:b/>
                <w:color w:val="000000" w:themeColor="text1"/>
              </w:rPr>
              <w:t>Changes</w:t>
            </w:r>
          </w:p>
        </w:tc>
        <w:tc>
          <w:tcPr>
            <w:tcW w:w="1203" w:type="pct"/>
            <w:tcBorders>
              <w:top w:val="single" w:color="000000" w:sz="6" w:space="0"/>
              <w:bottom w:val="single" w:color="000000" w:sz="6" w:space="0"/>
            </w:tcBorders>
            <w:shd w:val="pct5" w:color="auto" w:fill="auto"/>
          </w:tcPr>
          <w:p w:rsidRPr="00B8441F" w:rsidR="00280697" w:rsidP="00FB695F" w:rsidRDefault="00280697" w14:paraId="595990D8" w14:textId="77777777">
            <w:pPr>
              <w:pStyle w:val="TableText11"/>
              <w:keepNext/>
              <w:spacing w:line="260" w:lineRule="atLeast"/>
              <w:rPr>
                <w:rFonts w:asciiTheme="minorHAnsi" w:hAnsiTheme="minorHAnsi"/>
                <w:b/>
                <w:color w:val="000000" w:themeColor="text1"/>
              </w:rPr>
            </w:pPr>
            <w:r w:rsidRPr="00B8441F">
              <w:rPr>
                <w:rFonts w:asciiTheme="minorHAnsi" w:hAnsiTheme="minorHAnsi"/>
                <w:b/>
                <w:color w:val="000000" w:themeColor="text1"/>
              </w:rPr>
              <w:t>Effective Date</w:t>
            </w:r>
          </w:p>
        </w:tc>
      </w:tr>
      <w:tr w:rsidRPr="0088488A" w:rsidR="00280697" w:rsidTr="00FB695F" w14:paraId="519B4EEF" w14:textId="77777777">
        <w:trPr>
          <w:cantSplit/>
        </w:trPr>
        <w:tc>
          <w:tcPr>
            <w:tcW w:w="473" w:type="pct"/>
            <w:tcBorders>
              <w:top w:val="single" w:color="000000" w:sz="6" w:space="0"/>
              <w:bottom w:val="single" w:color="000000" w:sz="6" w:space="0"/>
            </w:tcBorders>
            <w:shd w:val="clear" w:color="auto" w:fill="auto"/>
          </w:tcPr>
          <w:p w:rsidRPr="0088488A" w:rsidR="00280697" w:rsidP="00FB695F" w:rsidRDefault="00280697" w14:paraId="6BD07E52" w14:textId="77777777">
            <w:pPr>
              <w:pStyle w:val="TableText11"/>
              <w:rPr>
                <w:rFonts w:asciiTheme="majorHAnsi" w:hAnsiTheme="majorHAnsi"/>
                <w:color w:val="000000" w:themeColor="text1"/>
              </w:rPr>
            </w:pPr>
            <w:r w:rsidRPr="0088488A">
              <w:rPr>
                <w:rFonts w:asciiTheme="majorHAnsi" w:hAnsiTheme="majorHAnsi"/>
                <w:color w:val="000000" w:themeColor="text1"/>
              </w:rPr>
              <w:t>0.1</w:t>
            </w:r>
          </w:p>
        </w:tc>
        <w:tc>
          <w:tcPr>
            <w:tcW w:w="1662" w:type="pct"/>
            <w:tcBorders>
              <w:top w:val="single" w:color="000000" w:sz="6" w:space="0"/>
              <w:bottom w:val="single" w:color="000000" w:sz="6" w:space="0"/>
            </w:tcBorders>
          </w:tcPr>
          <w:p w:rsidRPr="0088488A" w:rsidR="00280697" w:rsidP="00FB695F" w:rsidRDefault="00280697" w14:paraId="388AF997" w14:textId="77777777">
            <w:pPr>
              <w:pStyle w:val="TableText11"/>
              <w:rPr>
                <w:rFonts w:asciiTheme="majorHAnsi" w:hAnsiTheme="majorHAnsi"/>
                <w:color w:val="000000" w:themeColor="text1"/>
              </w:rPr>
            </w:pPr>
          </w:p>
        </w:tc>
        <w:tc>
          <w:tcPr>
            <w:tcW w:w="1662" w:type="pct"/>
            <w:tcBorders>
              <w:top w:val="single" w:color="000000" w:sz="6" w:space="0"/>
              <w:bottom w:val="single" w:color="000000" w:sz="6" w:space="0"/>
            </w:tcBorders>
            <w:shd w:val="clear" w:color="auto" w:fill="auto"/>
          </w:tcPr>
          <w:p w:rsidRPr="0088488A" w:rsidR="00280697" w:rsidP="00FB695F" w:rsidRDefault="00280697" w14:paraId="4695DB9D" w14:textId="77777777">
            <w:pPr>
              <w:pStyle w:val="TableText11"/>
              <w:rPr>
                <w:rFonts w:asciiTheme="majorHAnsi" w:hAnsiTheme="majorHAnsi"/>
                <w:color w:val="000000" w:themeColor="text1"/>
              </w:rPr>
            </w:pPr>
            <w:r w:rsidRPr="0088488A">
              <w:rPr>
                <w:rFonts w:asciiTheme="majorHAnsi" w:hAnsiTheme="majorHAnsi"/>
                <w:color w:val="000000" w:themeColor="text1"/>
              </w:rPr>
              <w:t>Initial version</w:t>
            </w:r>
          </w:p>
        </w:tc>
        <w:tc>
          <w:tcPr>
            <w:tcW w:w="1203" w:type="pct"/>
            <w:tcBorders>
              <w:top w:val="single" w:color="000000" w:sz="6" w:space="0"/>
              <w:bottom w:val="single" w:color="000000" w:sz="6" w:space="0"/>
            </w:tcBorders>
            <w:shd w:val="clear" w:color="auto" w:fill="auto"/>
          </w:tcPr>
          <w:p w:rsidRPr="0088488A" w:rsidR="00280697" w:rsidP="00FB695F" w:rsidRDefault="00280697" w14:paraId="7E16F3FE" w14:textId="77777777">
            <w:pPr>
              <w:pStyle w:val="TableText11"/>
              <w:rPr>
                <w:rFonts w:asciiTheme="majorHAnsi" w:hAnsiTheme="majorHAnsi"/>
                <w:color w:val="000000" w:themeColor="text1"/>
              </w:rPr>
            </w:pPr>
          </w:p>
        </w:tc>
      </w:tr>
      <w:tr w:rsidRPr="0088488A" w:rsidR="00280697" w:rsidTr="00FB695F" w14:paraId="366C94FC" w14:textId="77777777">
        <w:trPr>
          <w:cantSplit/>
        </w:trPr>
        <w:tc>
          <w:tcPr>
            <w:tcW w:w="473" w:type="pct"/>
            <w:tcBorders>
              <w:top w:val="single" w:color="000000" w:sz="6" w:space="0"/>
              <w:bottom w:val="single" w:color="000000" w:sz="6" w:space="0"/>
            </w:tcBorders>
            <w:shd w:val="clear" w:color="auto" w:fill="auto"/>
          </w:tcPr>
          <w:p w:rsidRPr="0088488A" w:rsidR="00280697" w:rsidP="00FB695F" w:rsidRDefault="00280697" w14:paraId="4E3003CF" w14:textId="77777777">
            <w:pPr>
              <w:pStyle w:val="TableText11"/>
              <w:rPr>
                <w:rFonts w:asciiTheme="majorHAnsi" w:hAnsiTheme="majorHAnsi"/>
                <w:color w:val="000000" w:themeColor="text1"/>
              </w:rPr>
            </w:pPr>
          </w:p>
        </w:tc>
        <w:tc>
          <w:tcPr>
            <w:tcW w:w="1662" w:type="pct"/>
            <w:tcBorders>
              <w:top w:val="single" w:color="000000" w:sz="6" w:space="0"/>
              <w:bottom w:val="single" w:color="000000" w:sz="6" w:space="0"/>
            </w:tcBorders>
          </w:tcPr>
          <w:p w:rsidRPr="0088488A" w:rsidR="00280697" w:rsidP="00FB695F" w:rsidRDefault="00280697" w14:paraId="230F0600" w14:textId="77777777">
            <w:pPr>
              <w:pStyle w:val="TableText11"/>
              <w:rPr>
                <w:rFonts w:asciiTheme="majorHAnsi" w:hAnsiTheme="majorHAnsi"/>
                <w:color w:val="000000" w:themeColor="text1"/>
              </w:rPr>
            </w:pPr>
          </w:p>
        </w:tc>
        <w:tc>
          <w:tcPr>
            <w:tcW w:w="1662" w:type="pct"/>
            <w:tcBorders>
              <w:top w:val="single" w:color="000000" w:sz="6" w:space="0"/>
              <w:bottom w:val="single" w:color="000000" w:sz="6" w:space="0"/>
            </w:tcBorders>
            <w:shd w:val="clear" w:color="auto" w:fill="auto"/>
          </w:tcPr>
          <w:p w:rsidRPr="0088488A" w:rsidR="00280697" w:rsidP="00FB695F" w:rsidRDefault="00280697" w14:paraId="1265F3C3" w14:textId="77777777">
            <w:pPr>
              <w:pStyle w:val="TableText11"/>
              <w:rPr>
                <w:rFonts w:asciiTheme="majorHAnsi" w:hAnsiTheme="majorHAnsi"/>
                <w:color w:val="000000" w:themeColor="text1"/>
              </w:rPr>
            </w:pPr>
          </w:p>
        </w:tc>
        <w:tc>
          <w:tcPr>
            <w:tcW w:w="1203" w:type="pct"/>
            <w:tcBorders>
              <w:top w:val="single" w:color="000000" w:sz="6" w:space="0"/>
              <w:bottom w:val="single" w:color="000000" w:sz="6" w:space="0"/>
            </w:tcBorders>
            <w:shd w:val="clear" w:color="auto" w:fill="auto"/>
          </w:tcPr>
          <w:p w:rsidRPr="0088488A" w:rsidR="00280697" w:rsidP="00FB695F" w:rsidRDefault="00280697" w14:paraId="6C45376F" w14:textId="77777777">
            <w:pPr>
              <w:pStyle w:val="TableText11"/>
              <w:rPr>
                <w:rFonts w:asciiTheme="majorHAnsi" w:hAnsiTheme="majorHAnsi"/>
                <w:color w:val="000000" w:themeColor="text1"/>
              </w:rPr>
            </w:pPr>
          </w:p>
        </w:tc>
      </w:tr>
      <w:tr w:rsidRPr="0088488A" w:rsidR="00280697" w:rsidTr="00FB695F" w14:paraId="2571FB06" w14:textId="77777777">
        <w:trPr>
          <w:cantSplit/>
        </w:trPr>
        <w:tc>
          <w:tcPr>
            <w:tcW w:w="473" w:type="pct"/>
            <w:tcBorders>
              <w:top w:val="single" w:color="000000" w:sz="6" w:space="0"/>
              <w:bottom w:val="single" w:color="000000" w:sz="6" w:space="0"/>
            </w:tcBorders>
            <w:shd w:val="clear" w:color="auto" w:fill="auto"/>
          </w:tcPr>
          <w:p w:rsidR="00280697" w:rsidP="00FB695F" w:rsidRDefault="00280697" w14:paraId="7E9C6488" w14:textId="77777777">
            <w:pPr>
              <w:pStyle w:val="TableText11"/>
              <w:rPr>
                <w:rFonts w:asciiTheme="majorHAnsi" w:hAnsiTheme="majorHAnsi"/>
                <w:color w:val="000000" w:themeColor="text1"/>
              </w:rPr>
            </w:pPr>
          </w:p>
        </w:tc>
        <w:tc>
          <w:tcPr>
            <w:tcW w:w="1662" w:type="pct"/>
            <w:tcBorders>
              <w:top w:val="single" w:color="000000" w:sz="6" w:space="0"/>
              <w:bottom w:val="single" w:color="000000" w:sz="6" w:space="0"/>
            </w:tcBorders>
          </w:tcPr>
          <w:p w:rsidR="00280697" w:rsidP="00FB695F" w:rsidRDefault="00280697" w14:paraId="50C99F34" w14:textId="77777777">
            <w:pPr>
              <w:pStyle w:val="TableText11"/>
              <w:rPr>
                <w:rFonts w:asciiTheme="majorHAnsi" w:hAnsiTheme="majorHAnsi"/>
                <w:color w:val="000000" w:themeColor="text1"/>
              </w:rPr>
            </w:pPr>
          </w:p>
        </w:tc>
        <w:tc>
          <w:tcPr>
            <w:tcW w:w="1662" w:type="pct"/>
            <w:tcBorders>
              <w:top w:val="single" w:color="000000" w:sz="6" w:space="0"/>
              <w:bottom w:val="single" w:color="000000" w:sz="6" w:space="0"/>
            </w:tcBorders>
            <w:shd w:val="clear" w:color="auto" w:fill="auto"/>
          </w:tcPr>
          <w:p w:rsidRPr="0088488A" w:rsidR="00280697" w:rsidP="00FB695F" w:rsidRDefault="00280697" w14:paraId="61ED7A03" w14:textId="77777777">
            <w:pPr>
              <w:pStyle w:val="TableText11"/>
              <w:rPr>
                <w:rFonts w:asciiTheme="majorHAnsi" w:hAnsiTheme="majorHAnsi"/>
                <w:color w:val="000000" w:themeColor="text1"/>
              </w:rPr>
            </w:pPr>
          </w:p>
        </w:tc>
        <w:tc>
          <w:tcPr>
            <w:tcW w:w="1203" w:type="pct"/>
            <w:tcBorders>
              <w:top w:val="single" w:color="000000" w:sz="6" w:space="0"/>
              <w:bottom w:val="single" w:color="000000" w:sz="6" w:space="0"/>
            </w:tcBorders>
            <w:shd w:val="clear" w:color="auto" w:fill="auto"/>
          </w:tcPr>
          <w:p w:rsidRPr="0088488A" w:rsidR="00280697" w:rsidP="00FB695F" w:rsidRDefault="00280697" w14:paraId="6E6EA30C" w14:textId="77777777">
            <w:pPr>
              <w:pStyle w:val="TableText11"/>
              <w:rPr>
                <w:rFonts w:asciiTheme="majorHAnsi" w:hAnsiTheme="majorHAnsi"/>
                <w:color w:val="000000" w:themeColor="text1"/>
              </w:rPr>
            </w:pPr>
          </w:p>
        </w:tc>
      </w:tr>
      <w:tr w:rsidRPr="0088488A" w:rsidR="00280697" w:rsidTr="00FB695F" w14:paraId="077E0D5B" w14:textId="77777777">
        <w:trPr>
          <w:cantSplit/>
        </w:trPr>
        <w:tc>
          <w:tcPr>
            <w:tcW w:w="473" w:type="pct"/>
            <w:tcBorders>
              <w:top w:val="single" w:color="000000" w:sz="6" w:space="0"/>
              <w:bottom w:val="single" w:color="000000" w:sz="6" w:space="0"/>
            </w:tcBorders>
            <w:shd w:val="clear" w:color="auto" w:fill="auto"/>
          </w:tcPr>
          <w:p w:rsidR="00280697" w:rsidP="00FB695F" w:rsidRDefault="00280697" w14:paraId="20B7CBCE" w14:textId="77777777">
            <w:pPr>
              <w:pStyle w:val="TableText11"/>
              <w:rPr>
                <w:rFonts w:asciiTheme="majorHAnsi" w:hAnsiTheme="majorHAnsi"/>
                <w:color w:val="000000" w:themeColor="text1"/>
              </w:rPr>
            </w:pPr>
          </w:p>
        </w:tc>
        <w:tc>
          <w:tcPr>
            <w:tcW w:w="1662" w:type="pct"/>
            <w:tcBorders>
              <w:top w:val="single" w:color="000000" w:sz="6" w:space="0"/>
              <w:bottom w:val="single" w:color="000000" w:sz="6" w:space="0"/>
            </w:tcBorders>
          </w:tcPr>
          <w:p w:rsidR="00280697" w:rsidP="00FB695F" w:rsidRDefault="00280697" w14:paraId="46126145" w14:textId="77777777">
            <w:pPr>
              <w:pStyle w:val="TableText11"/>
              <w:rPr>
                <w:rFonts w:asciiTheme="majorHAnsi" w:hAnsiTheme="majorHAnsi"/>
                <w:color w:val="000000" w:themeColor="text1"/>
              </w:rPr>
            </w:pPr>
          </w:p>
        </w:tc>
        <w:tc>
          <w:tcPr>
            <w:tcW w:w="1662" w:type="pct"/>
            <w:tcBorders>
              <w:top w:val="single" w:color="000000" w:sz="6" w:space="0"/>
              <w:bottom w:val="single" w:color="000000" w:sz="6" w:space="0"/>
            </w:tcBorders>
            <w:shd w:val="clear" w:color="auto" w:fill="auto"/>
          </w:tcPr>
          <w:p w:rsidR="00280697" w:rsidP="00FB695F" w:rsidRDefault="00280697" w14:paraId="4A2A8030" w14:textId="77777777">
            <w:pPr>
              <w:pStyle w:val="TableText11"/>
              <w:rPr>
                <w:rFonts w:asciiTheme="majorHAnsi" w:hAnsiTheme="majorHAnsi"/>
                <w:color w:val="000000" w:themeColor="text1"/>
              </w:rPr>
            </w:pPr>
          </w:p>
        </w:tc>
        <w:tc>
          <w:tcPr>
            <w:tcW w:w="1203" w:type="pct"/>
            <w:tcBorders>
              <w:top w:val="single" w:color="000000" w:sz="6" w:space="0"/>
              <w:bottom w:val="single" w:color="000000" w:sz="6" w:space="0"/>
            </w:tcBorders>
            <w:shd w:val="clear" w:color="auto" w:fill="auto"/>
          </w:tcPr>
          <w:p w:rsidR="00280697" w:rsidP="00FB695F" w:rsidRDefault="00280697" w14:paraId="5B848F65" w14:textId="77777777">
            <w:pPr>
              <w:pStyle w:val="TableText11"/>
              <w:rPr>
                <w:rFonts w:asciiTheme="majorHAnsi" w:hAnsiTheme="majorHAnsi"/>
                <w:color w:val="000000" w:themeColor="text1"/>
              </w:rPr>
            </w:pPr>
          </w:p>
        </w:tc>
      </w:tr>
    </w:tbl>
    <w:p w:rsidR="00280697" w:rsidP="00280697" w:rsidRDefault="00280697" w14:paraId="09D3129C" w14:textId="77777777">
      <w:pPr>
        <w:spacing w:after="160" w:line="259" w:lineRule="auto"/>
      </w:pPr>
      <w:r>
        <w:br w:type="page"/>
      </w:r>
    </w:p>
    <w:p w:rsidR="007C2905" w:rsidP="007C2905" w:rsidRDefault="007C2905" w14:paraId="017DA725" w14:textId="77777777"/>
    <w:sdt>
      <w:sdtPr>
        <w:rPr>
          <w:b/>
        </w:rPr>
        <w:id w:val="1824692563"/>
        <w:docPartObj>
          <w:docPartGallery w:val="Table of Contents"/>
          <w:docPartUnique/>
        </w:docPartObj>
      </w:sdtPr>
      <w:sdtEndPr>
        <w:rPr>
          <w:b w:val="0"/>
          <w:bCs/>
        </w:rPr>
      </w:sdtEndPr>
      <w:sdtContent>
        <w:p w:rsidRPr="00667AE4" w:rsidR="007C2905" w:rsidP="007C2905" w:rsidRDefault="007C2905" w14:paraId="4C81D9F5" w14:textId="77777777">
          <w:pPr>
            <w:rPr>
              <w:b/>
            </w:rPr>
          </w:pPr>
          <w:r w:rsidRPr="00667AE4">
            <w:rPr>
              <w:b/>
            </w:rPr>
            <w:t>Table of Contents</w:t>
          </w:r>
        </w:p>
        <w:p w:rsidR="00B872BD" w:rsidRDefault="007C2905" w14:paraId="15C97AD6" w14:textId="3DEE644D">
          <w:pPr>
            <w:pStyle w:val="TOC1"/>
            <w:tabs>
              <w:tab w:val="right" w:leader="dot" w:pos="9396"/>
            </w:tabs>
            <w:rPr>
              <w:rFonts w:asciiTheme="minorHAnsi" w:hAnsiTheme="minorHAnsi" w:eastAsiaTheme="minorEastAsia"/>
              <w:noProof/>
              <w:lang w:val="en-IN" w:eastAsia="en-IN"/>
            </w:rPr>
          </w:pPr>
          <w:r>
            <w:fldChar w:fldCharType="begin"/>
          </w:r>
          <w:r>
            <w:instrText xml:space="preserve"> TOC \o "1-3" \h \z \u </w:instrText>
          </w:r>
          <w:r>
            <w:fldChar w:fldCharType="separate"/>
          </w:r>
          <w:hyperlink w:history="1" w:anchor="_Toc69916463">
            <w:r w:rsidRPr="00EE1648" w:rsidR="00B872BD">
              <w:rPr>
                <w:rStyle w:val="Hyperlink"/>
                <w:noProof/>
              </w:rPr>
              <w:t>1.</w:t>
            </w:r>
            <w:r w:rsidR="00B872BD">
              <w:rPr>
                <w:rFonts w:asciiTheme="minorHAnsi" w:hAnsiTheme="minorHAnsi" w:eastAsiaTheme="minorEastAsia"/>
                <w:noProof/>
                <w:lang w:val="en-IN" w:eastAsia="en-IN"/>
              </w:rPr>
              <w:tab/>
            </w:r>
            <w:r w:rsidRPr="00EE1648" w:rsidR="00B872BD">
              <w:rPr>
                <w:rStyle w:val="Hyperlink"/>
                <w:noProof/>
              </w:rPr>
              <w:t>Scope</w:t>
            </w:r>
            <w:r w:rsidR="00B872BD">
              <w:rPr>
                <w:noProof/>
                <w:webHidden/>
              </w:rPr>
              <w:tab/>
            </w:r>
            <w:r w:rsidR="00B872BD">
              <w:rPr>
                <w:noProof/>
                <w:webHidden/>
              </w:rPr>
              <w:fldChar w:fldCharType="begin"/>
            </w:r>
            <w:r w:rsidR="00B872BD">
              <w:rPr>
                <w:noProof/>
                <w:webHidden/>
              </w:rPr>
              <w:instrText xml:space="preserve"> PAGEREF _Toc69916463 \h </w:instrText>
            </w:r>
            <w:r w:rsidR="00B872BD">
              <w:rPr>
                <w:noProof/>
                <w:webHidden/>
              </w:rPr>
            </w:r>
            <w:r w:rsidR="00B872BD">
              <w:rPr>
                <w:noProof/>
                <w:webHidden/>
              </w:rPr>
              <w:fldChar w:fldCharType="separate"/>
            </w:r>
            <w:r w:rsidR="00B872BD">
              <w:rPr>
                <w:noProof/>
                <w:webHidden/>
              </w:rPr>
              <w:t>5</w:t>
            </w:r>
            <w:r w:rsidR="00B872BD">
              <w:rPr>
                <w:noProof/>
                <w:webHidden/>
              </w:rPr>
              <w:fldChar w:fldCharType="end"/>
            </w:r>
          </w:hyperlink>
        </w:p>
        <w:p w:rsidR="00B872BD" w:rsidRDefault="00B872BD" w14:paraId="6D7A1B90" w14:textId="73B23F55">
          <w:pPr>
            <w:pStyle w:val="TOC1"/>
            <w:tabs>
              <w:tab w:val="right" w:leader="dot" w:pos="9396"/>
            </w:tabs>
            <w:rPr>
              <w:rFonts w:asciiTheme="minorHAnsi" w:hAnsiTheme="minorHAnsi" w:eastAsiaTheme="minorEastAsia"/>
              <w:noProof/>
              <w:lang w:val="en-IN" w:eastAsia="en-IN"/>
            </w:rPr>
          </w:pPr>
          <w:hyperlink w:history="1" w:anchor="_Toc69916464">
            <w:r w:rsidRPr="00EE1648">
              <w:rPr>
                <w:rStyle w:val="Hyperlink"/>
                <w:noProof/>
              </w:rPr>
              <w:t>2.</w:t>
            </w:r>
            <w:r>
              <w:rPr>
                <w:rFonts w:asciiTheme="minorHAnsi" w:hAnsiTheme="minorHAnsi" w:eastAsiaTheme="minorEastAsia"/>
                <w:noProof/>
                <w:lang w:val="en-IN" w:eastAsia="en-IN"/>
              </w:rPr>
              <w:tab/>
            </w:r>
            <w:r w:rsidRPr="00EE1648">
              <w:rPr>
                <w:rStyle w:val="Hyperlink"/>
                <w:noProof/>
              </w:rPr>
              <w:t>References</w:t>
            </w:r>
            <w:r>
              <w:rPr>
                <w:noProof/>
                <w:webHidden/>
              </w:rPr>
              <w:tab/>
            </w:r>
            <w:r>
              <w:rPr>
                <w:noProof/>
                <w:webHidden/>
              </w:rPr>
              <w:fldChar w:fldCharType="begin"/>
            </w:r>
            <w:r>
              <w:rPr>
                <w:noProof/>
                <w:webHidden/>
              </w:rPr>
              <w:instrText xml:space="preserve"> PAGEREF _Toc69916464 \h </w:instrText>
            </w:r>
            <w:r>
              <w:rPr>
                <w:noProof/>
                <w:webHidden/>
              </w:rPr>
            </w:r>
            <w:r>
              <w:rPr>
                <w:noProof/>
                <w:webHidden/>
              </w:rPr>
              <w:fldChar w:fldCharType="separate"/>
            </w:r>
            <w:r>
              <w:rPr>
                <w:noProof/>
                <w:webHidden/>
              </w:rPr>
              <w:t>5</w:t>
            </w:r>
            <w:r>
              <w:rPr>
                <w:noProof/>
                <w:webHidden/>
              </w:rPr>
              <w:fldChar w:fldCharType="end"/>
            </w:r>
          </w:hyperlink>
        </w:p>
        <w:p w:rsidR="00B872BD" w:rsidRDefault="00B872BD" w14:paraId="00804985" w14:textId="12267779">
          <w:pPr>
            <w:pStyle w:val="TOC1"/>
            <w:tabs>
              <w:tab w:val="right" w:leader="dot" w:pos="9396"/>
            </w:tabs>
            <w:rPr>
              <w:rFonts w:asciiTheme="minorHAnsi" w:hAnsiTheme="minorHAnsi" w:eastAsiaTheme="minorEastAsia"/>
              <w:noProof/>
              <w:lang w:val="en-IN" w:eastAsia="en-IN"/>
            </w:rPr>
          </w:pPr>
          <w:hyperlink w:history="1" w:anchor="_Toc69916465">
            <w:r w:rsidRPr="00EE1648">
              <w:rPr>
                <w:rStyle w:val="Hyperlink"/>
                <w:noProof/>
              </w:rPr>
              <w:t>3.</w:t>
            </w:r>
            <w:r>
              <w:rPr>
                <w:rFonts w:asciiTheme="minorHAnsi" w:hAnsiTheme="minorHAnsi" w:eastAsiaTheme="minorEastAsia"/>
                <w:noProof/>
                <w:lang w:val="en-IN" w:eastAsia="en-IN"/>
              </w:rPr>
              <w:tab/>
            </w:r>
            <w:r w:rsidRPr="00EE1648">
              <w:rPr>
                <w:rStyle w:val="Hyperlink"/>
                <w:noProof/>
              </w:rPr>
              <w:t>Content</w:t>
            </w:r>
            <w:r>
              <w:rPr>
                <w:noProof/>
                <w:webHidden/>
              </w:rPr>
              <w:tab/>
            </w:r>
            <w:r>
              <w:rPr>
                <w:noProof/>
                <w:webHidden/>
              </w:rPr>
              <w:fldChar w:fldCharType="begin"/>
            </w:r>
            <w:r>
              <w:rPr>
                <w:noProof/>
                <w:webHidden/>
              </w:rPr>
              <w:instrText xml:space="preserve"> PAGEREF _Toc69916465 \h </w:instrText>
            </w:r>
            <w:r>
              <w:rPr>
                <w:noProof/>
                <w:webHidden/>
              </w:rPr>
            </w:r>
            <w:r>
              <w:rPr>
                <w:noProof/>
                <w:webHidden/>
              </w:rPr>
              <w:fldChar w:fldCharType="separate"/>
            </w:r>
            <w:r>
              <w:rPr>
                <w:noProof/>
                <w:webHidden/>
              </w:rPr>
              <w:t>5</w:t>
            </w:r>
            <w:r>
              <w:rPr>
                <w:noProof/>
                <w:webHidden/>
              </w:rPr>
              <w:fldChar w:fldCharType="end"/>
            </w:r>
          </w:hyperlink>
        </w:p>
        <w:p w:rsidR="00B872BD" w:rsidRDefault="00B872BD" w14:paraId="54911D80" w14:textId="2A9AE07B">
          <w:pPr>
            <w:pStyle w:val="TOC2"/>
            <w:tabs>
              <w:tab w:val="left" w:pos="1247"/>
              <w:tab w:val="right" w:leader="dot" w:pos="9396"/>
            </w:tabs>
            <w:rPr>
              <w:rFonts w:asciiTheme="minorHAnsi" w:hAnsiTheme="minorHAnsi" w:eastAsiaTheme="minorEastAsia"/>
              <w:noProof/>
              <w:lang w:val="en-IN" w:eastAsia="en-IN"/>
            </w:rPr>
          </w:pPr>
          <w:hyperlink w:history="1" w:anchor="_Toc69916466">
            <w:r w:rsidRPr="00EE1648">
              <w:rPr>
                <w:rStyle w:val="Hyperlink"/>
                <w:noProof/>
              </w:rPr>
              <w:t>3.1</w:t>
            </w:r>
            <w:r>
              <w:rPr>
                <w:rFonts w:asciiTheme="minorHAnsi" w:hAnsiTheme="minorHAnsi" w:eastAsiaTheme="minorEastAsia"/>
                <w:noProof/>
                <w:lang w:val="en-IN" w:eastAsia="en-IN"/>
              </w:rPr>
              <w:tab/>
            </w:r>
            <w:r w:rsidRPr="00EE1648">
              <w:rPr>
                <w:rStyle w:val="Hyperlink"/>
                <w:noProof/>
              </w:rPr>
              <w:t>Roles and responsibilities</w:t>
            </w:r>
            <w:r>
              <w:rPr>
                <w:noProof/>
                <w:webHidden/>
              </w:rPr>
              <w:tab/>
            </w:r>
            <w:r>
              <w:rPr>
                <w:noProof/>
                <w:webHidden/>
              </w:rPr>
              <w:fldChar w:fldCharType="begin"/>
            </w:r>
            <w:r>
              <w:rPr>
                <w:noProof/>
                <w:webHidden/>
              </w:rPr>
              <w:instrText xml:space="preserve"> PAGEREF _Toc69916466 \h </w:instrText>
            </w:r>
            <w:r>
              <w:rPr>
                <w:noProof/>
                <w:webHidden/>
              </w:rPr>
            </w:r>
            <w:r>
              <w:rPr>
                <w:noProof/>
                <w:webHidden/>
              </w:rPr>
              <w:fldChar w:fldCharType="separate"/>
            </w:r>
            <w:r>
              <w:rPr>
                <w:noProof/>
                <w:webHidden/>
              </w:rPr>
              <w:t>5</w:t>
            </w:r>
            <w:r>
              <w:rPr>
                <w:noProof/>
                <w:webHidden/>
              </w:rPr>
              <w:fldChar w:fldCharType="end"/>
            </w:r>
          </w:hyperlink>
        </w:p>
        <w:p w:rsidR="00B872BD" w:rsidRDefault="00B872BD" w14:paraId="5E259B74" w14:textId="0F85B7AD">
          <w:pPr>
            <w:pStyle w:val="TOC2"/>
            <w:tabs>
              <w:tab w:val="left" w:pos="1247"/>
              <w:tab w:val="right" w:leader="dot" w:pos="9396"/>
            </w:tabs>
            <w:rPr>
              <w:rFonts w:asciiTheme="minorHAnsi" w:hAnsiTheme="minorHAnsi" w:eastAsiaTheme="minorEastAsia"/>
              <w:noProof/>
              <w:lang w:val="en-IN" w:eastAsia="en-IN"/>
            </w:rPr>
          </w:pPr>
          <w:hyperlink w:history="1" w:anchor="_Toc69916467">
            <w:r w:rsidRPr="00EE1648">
              <w:rPr>
                <w:rStyle w:val="Hyperlink"/>
                <w:noProof/>
              </w:rPr>
              <w:t>3.2</w:t>
            </w:r>
            <w:r>
              <w:rPr>
                <w:rFonts w:asciiTheme="minorHAnsi" w:hAnsiTheme="minorHAnsi" w:eastAsiaTheme="minorEastAsia"/>
                <w:noProof/>
                <w:lang w:val="en-IN" w:eastAsia="en-IN"/>
              </w:rPr>
              <w:tab/>
            </w:r>
            <w:r w:rsidRPr="00EE1648">
              <w:rPr>
                <w:rStyle w:val="Hyperlink"/>
                <w:noProof/>
              </w:rPr>
              <w:t>Test strategy</w:t>
            </w:r>
            <w:r>
              <w:rPr>
                <w:noProof/>
                <w:webHidden/>
              </w:rPr>
              <w:tab/>
            </w:r>
            <w:r>
              <w:rPr>
                <w:noProof/>
                <w:webHidden/>
              </w:rPr>
              <w:fldChar w:fldCharType="begin"/>
            </w:r>
            <w:r>
              <w:rPr>
                <w:noProof/>
                <w:webHidden/>
              </w:rPr>
              <w:instrText xml:space="preserve"> PAGEREF _Toc69916467 \h </w:instrText>
            </w:r>
            <w:r>
              <w:rPr>
                <w:noProof/>
                <w:webHidden/>
              </w:rPr>
            </w:r>
            <w:r>
              <w:rPr>
                <w:noProof/>
                <w:webHidden/>
              </w:rPr>
              <w:fldChar w:fldCharType="separate"/>
            </w:r>
            <w:r>
              <w:rPr>
                <w:noProof/>
                <w:webHidden/>
              </w:rPr>
              <w:t>6</w:t>
            </w:r>
            <w:r>
              <w:rPr>
                <w:noProof/>
                <w:webHidden/>
              </w:rPr>
              <w:fldChar w:fldCharType="end"/>
            </w:r>
          </w:hyperlink>
        </w:p>
        <w:p w:rsidR="00B872BD" w:rsidRDefault="00B872BD" w14:paraId="63C9A248" w14:textId="4AC10372">
          <w:pPr>
            <w:pStyle w:val="TOC2"/>
            <w:tabs>
              <w:tab w:val="left" w:pos="1247"/>
              <w:tab w:val="right" w:leader="dot" w:pos="9396"/>
            </w:tabs>
            <w:rPr>
              <w:rFonts w:asciiTheme="minorHAnsi" w:hAnsiTheme="minorHAnsi" w:eastAsiaTheme="minorEastAsia"/>
              <w:noProof/>
              <w:lang w:val="en-IN" w:eastAsia="en-IN"/>
            </w:rPr>
          </w:pPr>
          <w:hyperlink w:history="1" w:anchor="_Toc69916468">
            <w:r w:rsidRPr="00EE1648">
              <w:rPr>
                <w:rStyle w:val="Hyperlink"/>
                <w:noProof/>
              </w:rPr>
              <w:t>3.3</w:t>
            </w:r>
            <w:r>
              <w:rPr>
                <w:rFonts w:asciiTheme="minorHAnsi" w:hAnsiTheme="minorHAnsi" w:eastAsiaTheme="minorEastAsia"/>
                <w:noProof/>
                <w:lang w:val="en-IN" w:eastAsia="en-IN"/>
              </w:rPr>
              <w:tab/>
            </w:r>
            <w:r w:rsidRPr="00EE1648">
              <w:rPr>
                <w:rStyle w:val="Hyperlink"/>
                <w:noProof/>
              </w:rPr>
              <w:t>Test environments</w:t>
            </w:r>
            <w:r>
              <w:rPr>
                <w:noProof/>
                <w:webHidden/>
              </w:rPr>
              <w:tab/>
            </w:r>
            <w:r>
              <w:rPr>
                <w:noProof/>
                <w:webHidden/>
              </w:rPr>
              <w:fldChar w:fldCharType="begin"/>
            </w:r>
            <w:r>
              <w:rPr>
                <w:noProof/>
                <w:webHidden/>
              </w:rPr>
              <w:instrText xml:space="preserve"> PAGEREF _Toc69916468 \h </w:instrText>
            </w:r>
            <w:r>
              <w:rPr>
                <w:noProof/>
                <w:webHidden/>
              </w:rPr>
            </w:r>
            <w:r>
              <w:rPr>
                <w:noProof/>
                <w:webHidden/>
              </w:rPr>
              <w:fldChar w:fldCharType="separate"/>
            </w:r>
            <w:r>
              <w:rPr>
                <w:noProof/>
                <w:webHidden/>
              </w:rPr>
              <w:t>8</w:t>
            </w:r>
            <w:r>
              <w:rPr>
                <w:noProof/>
                <w:webHidden/>
              </w:rPr>
              <w:fldChar w:fldCharType="end"/>
            </w:r>
          </w:hyperlink>
        </w:p>
        <w:p w:rsidR="00B872BD" w:rsidRDefault="00B872BD" w14:paraId="496388A3" w14:textId="3AE73C02">
          <w:pPr>
            <w:pStyle w:val="TOC2"/>
            <w:tabs>
              <w:tab w:val="left" w:pos="1247"/>
              <w:tab w:val="right" w:leader="dot" w:pos="9396"/>
            </w:tabs>
            <w:rPr>
              <w:rFonts w:asciiTheme="minorHAnsi" w:hAnsiTheme="minorHAnsi" w:eastAsiaTheme="minorEastAsia"/>
              <w:noProof/>
              <w:lang w:val="en-IN" w:eastAsia="en-IN"/>
            </w:rPr>
          </w:pPr>
          <w:hyperlink w:history="1" w:anchor="_Toc69916469">
            <w:r w:rsidRPr="00EE1648">
              <w:rPr>
                <w:rStyle w:val="Hyperlink"/>
                <w:noProof/>
              </w:rPr>
              <w:t>3.4</w:t>
            </w:r>
            <w:r>
              <w:rPr>
                <w:rFonts w:asciiTheme="minorHAnsi" w:hAnsiTheme="minorHAnsi" w:eastAsiaTheme="minorEastAsia"/>
                <w:noProof/>
                <w:lang w:val="en-IN" w:eastAsia="en-IN"/>
              </w:rPr>
              <w:tab/>
            </w:r>
            <w:r w:rsidRPr="00EE1648">
              <w:rPr>
                <w:rStyle w:val="Hyperlink"/>
                <w:noProof/>
              </w:rPr>
              <w:t>Test planning</w:t>
            </w:r>
            <w:r>
              <w:rPr>
                <w:noProof/>
                <w:webHidden/>
              </w:rPr>
              <w:tab/>
            </w:r>
            <w:r>
              <w:rPr>
                <w:noProof/>
                <w:webHidden/>
              </w:rPr>
              <w:fldChar w:fldCharType="begin"/>
            </w:r>
            <w:r>
              <w:rPr>
                <w:noProof/>
                <w:webHidden/>
              </w:rPr>
              <w:instrText xml:space="preserve"> PAGEREF _Toc69916469 \h </w:instrText>
            </w:r>
            <w:r>
              <w:rPr>
                <w:noProof/>
                <w:webHidden/>
              </w:rPr>
            </w:r>
            <w:r>
              <w:rPr>
                <w:noProof/>
                <w:webHidden/>
              </w:rPr>
              <w:fldChar w:fldCharType="separate"/>
            </w:r>
            <w:r>
              <w:rPr>
                <w:noProof/>
                <w:webHidden/>
              </w:rPr>
              <w:t>9</w:t>
            </w:r>
            <w:r>
              <w:rPr>
                <w:noProof/>
                <w:webHidden/>
              </w:rPr>
              <w:fldChar w:fldCharType="end"/>
            </w:r>
          </w:hyperlink>
        </w:p>
        <w:p w:rsidR="00B872BD" w:rsidRDefault="00B872BD" w14:paraId="0A7D9EF3" w14:textId="2ED1130A">
          <w:pPr>
            <w:pStyle w:val="TOC2"/>
            <w:tabs>
              <w:tab w:val="left" w:pos="1247"/>
              <w:tab w:val="right" w:leader="dot" w:pos="9396"/>
            </w:tabs>
            <w:rPr>
              <w:rFonts w:asciiTheme="minorHAnsi" w:hAnsiTheme="minorHAnsi" w:eastAsiaTheme="minorEastAsia"/>
              <w:noProof/>
              <w:lang w:val="en-IN" w:eastAsia="en-IN"/>
            </w:rPr>
          </w:pPr>
          <w:hyperlink w:history="1" w:anchor="_Toc69916470">
            <w:r w:rsidRPr="00EE1648">
              <w:rPr>
                <w:rStyle w:val="Hyperlink"/>
                <w:noProof/>
              </w:rPr>
              <w:t>3.5</w:t>
            </w:r>
            <w:r>
              <w:rPr>
                <w:rFonts w:asciiTheme="minorHAnsi" w:hAnsiTheme="minorHAnsi" w:eastAsiaTheme="minorEastAsia"/>
                <w:noProof/>
                <w:lang w:val="en-IN" w:eastAsia="en-IN"/>
              </w:rPr>
              <w:tab/>
            </w:r>
            <w:r w:rsidRPr="00EE1648">
              <w:rPr>
                <w:rStyle w:val="Hyperlink"/>
                <w:noProof/>
              </w:rPr>
              <w:t>Test reporting</w:t>
            </w:r>
            <w:r>
              <w:rPr>
                <w:noProof/>
                <w:webHidden/>
              </w:rPr>
              <w:tab/>
            </w:r>
            <w:r>
              <w:rPr>
                <w:noProof/>
                <w:webHidden/>
              </w:rPr>
              <w:fldChar w:fldCharType="begin"/>
            </w:r>
            <w:r>
              <w:rPr>
                <w:noProof/>
                <w:webHidden/>
              </w:rPr>
              <w:instrText xml:space="preserve"> PAGEREF _Toc69916470 \h </w:instrText>
            </w:r>
            <w:r>
              <w:rPr>
                <w:noProof/>
                <w:webHidden/>
              </w:rPr>
            </w:r>
            <w:r>
              <w:rPr>
                <w:noProof/>
                <w:webHidden/>
              </w:rPr>
              <w:fldChar w:fldCharType="separate"/>
            </w:r>
            <w:r>
              <w:rPr>
                <w:noProof/>
                <w:webHidden/>
              </w:rPr>
              <w:t>10</w:t>
            </w:r>
            <w:r>
              <w:rPr>
                <w:noProof/>
                <w:webHidden/>
              </w:rPr>
              <w:fldChar w:fldCharType="end"/>
            </w:r>
          </w:hyperlink>
          <w:bookmarkStart w:name="_GoBack" w:id="2"/>
          <w:bookmarkEnd w:id="2"/>
        </w:p>
        <w:p w:rsidR="00B872BD" w:rsidRDefault="00B872BD" w14:paraId="10477991" w14:textId="6DD71169">
          <w:pPr>
            <w:pStyle w:val="TOC3"/>
            <w:tabs>
              <w:tab w:val="left" w:pos="1540"/>
              <w:tab w:val="right" w:leader="dot" w:pos="9396"/>
            </w:tabs>
            <w:rPr>
              <w:rFonts w:asciiTheme="minorHAnsi" w:hAnsiTheme="minorHAnsi" w:eastAsiaTheme="minorEastAsia"/>
              <w:noProof/>
              <w:lang w:val="en-IN" w:eastAsia="en-IN"/>
            </w:rPr>
          </w:pPr>
          <w:hyperlink w:history="1" w:anchor="_Toc69916471">
            <w:r w:rsidRPr="00EE1648">
              <w:rPr>
                <w:rStyle w:val="Hyperlink"/>
                <w:noProof/>
              </w:rPr>
              <w:t>3.5.1</w:t>
            </w:r>
            <w:r>
              <w:rPr>
                <w:rFonts w:asciiTheme="minorHAnsi" w:hAnsiTheme="minorHAnsi" w:eastAsiaTheme="minorEastAsia"/>
                <w:noProof/>
                <w:lang w:val="en-IN" w:eastAsia="en-IN"/>
              </w:rPr>
              <w:tab/>
            </w:r>
            <w:r w:rsidRPr="00EE1648">
              <w:rPr>
                <w:rStyle w:val="Hyperlink"/>
                <w:noProof/>
              </w:rPr>
              <w:t>Centogene LucyDB API Test Cases:</w:t>
            </w:r>
            <w:r>
              <w:rPr>
                <w:noProof/>
                <w:webHidden/>
              </w:rPr>
              <w:tab/>
            </w:r>
            <w:r>
              <w:rPr>
                <w:noProof/>
                <w:webHidden/>
              </w:rPr>
              <w:fldChar w:fldCharType="begin"/>
            </w:r>
            <w:r>
              <w:rPr>
                <w:noProof/>
                <w:webHidden/>
              </w:rPr>
              <w:instrText xml:space="preserve"> PAGEREF _Toc69916471 \h </w:instrText>
            </w:r>
            <w:r>
              <w:rPr>
                <w:noProof/>
                <w:webHidden/>
              </w:rPr>
            </w:r>
            <w:r>
              <w:rPr>
                <w:noProof/>
                <w:webHidden/>
              </w:rPr>
              <w:fldChar w:fldCharType="separate"/>
            </w:r>
            <w:r>
              <w:rPr>
                <w:noProof/>
                <w:webHidden/>
              </w:rPr>
              <w:t>10</w:t>
            </w:r>
            <w:r>
              <w:rPr>
                <w:noProof/>
                <w:webHidden/>
              </w:rPr>
              <w:fldChar w:fldCharType="end"/>
            </w:r>
          </w:hyperlink>
        </w:p>
        <w:p w:rsidR="00B872BD" w:rsidRDefault="00B872BD" w14:paraId="210F6660" w14:textId="4A3F0EB0">
          <w:pPr>
            <w:pStyle w:val="TOC3"/>
            <w:tabs>
              <w:tab w:val="left" w:pos="1540"/>
              <w:tab w:val="right" w:leader="dot" w:pos="9396"/>
            </w:tabs>
            <w:rPr>
              <w:rFonts w:asciiTheme="minorHAnsi" w:hAnsiTheme="minorHAnsi" w:eastAsiaTheme="minorEastAsia"/>
              <w:noProof/>
              <w:lang w:val="en-IN" w:eastAsia="en-IN"/>
            </w:rPr>
          </w:pPr>
          <w:hyperlink w:history="1" w:anchor="_Toc69916472">
            <w:r w:rsidRPr="00EE1648">
              <w:rPr>
                <w:rStyle w:val="Hyperlink"/>
                <w:noProof/>
              </w:rPr>
              <w:t>3.5.2</w:t>
            </w:r>
            <w:r>
              <w:rPr>
                <w:rFonts w:asciiTheme="minorHAnsi" w:hAnsiTheme="minorHAnsi" w:eastAsiaTheme="minorEastAsia"/>
                <w:noProof/>
                <w:lang w:val="en-IN" w:eastAsia="en-IN"/>
              </w:rPr>
              <w:tab/>
            </w:r>
            <w:r w:rsidRPr="00EE1648">
              <w:rPr>
                <w:rStyle w:val="Hyperlink"/>
                <w:noProof/>
              </w:rPr>
              <w:t>Centogene LucyDB UI Test Cases:</w:t>
            </w:r>
            <w:r>
              <w:rPr>
                <w:noProof/>
                <w:webHidden/>
              </w:rPr>
              <w:tab/>
            </w:r>
            <w:r>
              <w:rPr>
                <w:noProof/>
                <w:webHidden/>
              </w:rPr>
              <w:fldChar w:fldCharType="begin"/>
            </w:r>
            <w:r>
              <w:rPr>
                <w:noProof/>
                <w:webHidden/>
              </w:rPr>
              <w:instrText xml:space="preserve"> PAGEREF _Toc69916472 \h </w:instrText>
            </w:r>
            <w:r>
              <w:rPr>
                <w:noProof/>
                <w:webHidden/>
              </w:rPr>
            </w:r>
            <w:r>
              <w:rPr>
                <w:noProof/>
                <w:webHidden/>
              </w:rPr>
              <w:fldChar w:fldCharType="separate"/>
            </w:r>
            <w:r>
              <w:rPr>
                <w:noProof/>
                <w:webHidden/>
              </w:rPr>
              <w:t>25</w:t>
            </w:r>
            <w:r>
              <w:rPr>
                <w:noProof/>
                <w:webHidden/>
              </w:rPr>
              <w:fldChar w:fldCharType="end"/>
            </w:r>
          </w:hyperlink>
        </w:p>
        <w:p w:rsidR="00B872BD" w:rsidRDefault="00B872BD" w14:paraId="66D73B47" w14:textId="45256CED">
          <w:pPr>
            <w:pStyle w:val="TOC1"/>
            <w:tabs>
              <w:tab w:val="right" w:leader="dot" w:pos="9396"/>
            </w:tabs>
            <w:rPr>
              <w:rFonts w:asciiTheme="minorHAnsi" w:hAnsiTheme="minorHAnsi" w:eastAsiaTheme="minorEastAsia"/>
              <w:noProof/>
              <w:lang w:val="en-IN" w:eastAsia="en-IN"/>
            </w:rPr>
          </w:pPr>
          <w:hyperlink w:history="1" w:anchor="_Toc69916473">
            <w:r w:rsidRPr="00EE1648">
              <w:rPr>
                <w:rStyle w:val="Hyperlink"/>
                <w:noProof/>
              </w:rPr>
              <w:t>Appendix A</w:t>
            </w:r>
            <w:r>
              <w:rPr>
                <w:noProof/>
                <w:webHidden/>
              </w:rPr>
              <w:tab/>
            </w:r>
            <w:r>
              <w:rPr>
                <w:noProof/>
                <w:webHidden/>
              </w:rPr>
              <w:fldChar w:fldCharType="begin"/>
            </w:r>
            <w:r>
              <w:rPr>
                <w:noProof/>
                <w:webHidden/>
              </w:rPr>
              <w:instrText xml:space="preserve"> PAGEREF _Toc69916473 \h </w:instrText>
            </w:r>
            <w:r>
              <w:rPr>
                <w:noProof/>
                <w:webHidden/>
              </w:rPr>
            </w:r>
            <w:r>
              <w:rPr>
                <w:noProof/>
                <w:webHidden/>
              </w:rPr>
              <w:fldChar w:fldCharType="separate"/>
            </w:r>
            <w:r>
              <w:rPr>
                <w:noProof/>
                <w:webHidden/>
              </w:rPr>
              <w:t>56</w:t>
            </w:r>
            <w:r>
              <w:rPr>
                <w:noProof/>
                <w:webHidden/>
              </w:rPr>
              <w:fldChar w:fldCharType="end"/>
            </w:r>
          </w:hyperlink>
        </w:p>
        <w:p w:rsidR="00B872BD" w:rsidRDefault="00B872BD" w14:paraId="6A09FACB" w14:textId="05635E5B">
          <w:pPr>
            <w:pStyle w:val="TOC1"/>
            <w:tabs>
              <w:tab w:val="right" w:leader="dot" w:pos="9396"/>
            </w:tabs>
            <w:rPr>
              <w:rFonts w:asciiTheme="minorHAnsi" w:hAnsiTheme="minorHAnsi" w:eastAsiaTheme="minorEastAsia"/>
              <w:noProof/>
              <w:lang w:val="en-IN" w:eastAsia="en-IN"/>
            </w:rPr>
          </w:pPr>
          <w:hyperlink w:history="1" w:anchor="_Toc69916474">
            <w:r w:rsidRPr="00EE1648">
              <w:rPr>
                <w:rStyle w:val="Hyperlink"/>
                <w:noProof/>
              </w:rPr>
              <w:t>Appendix B</w:t>
            </w:r>
            <w:r>
              <w:rPr>
                <w:noProof/>
                <w:webHidden/>
              </w:rPr>
              <w:tab/>
            </w:r>
            <w:r>
              <w:rPr>
                <w:noProof/>
                <w:webHidden/>
              </w:rPr>
              <w:fldChar w:fldCharType="begin"/>
            </w:r>
            <w:r>
              <w:rPr>
                <w:noProof/>
                <w:webHidden/>
              </w:rPr>
              <w:instrText xml:space="preserve"> PAGEREF _Toc69916474 \h </w:instrText>
            </w:r>
            <w:r>
              <w:rPr>
                <w:noProof/>
                <w:webHidden/>
              </w:rPr>
            </w:r>
            <w:r>
              <w:rPr>
                <w:noProof/>
                <w:webHidden/>
              </w:rPr>
              <w:fldChar w:fldCharType="separate"/>
            </w:r>
            <w:r>
              <w:rPr>
                <w:noProof/>
                <w:webHidden/>
              </w:rPr>
              <w:t>58</w:t>
            </w:r>
            <w:r>
              <w:rPr>
                <w:noProof/>
                <w:webHidden/>
              </w:rPr>
              <w:fldChar w:fldCharType="end"/>
            </w:r>
          </w:hyperlink>
        </w:p>
        <w:p w:rsidR="007C2905" w:rsidP="007C2905" w:rsidRDefault="007C2905" w14:paraId="3CF8C93C" w14:textId="73F1940C">
          <w:r>
            <w:rPr>
              <w:b/>
              <w:bCs/>
            </w:rPr>
            <w:fldChar w:fldCharType="end"/>
          </w:r>
        </w:p>
      </w:sdtContent>
    </w:sdt>
    <w:p w:rsidR="007C2905" w:rsidP="007C2905" w:rsidRDefault="007C2905" w14:paraId="2F4CD598" w14:textId="77777777"/>
    <w:p w:rsidRPr="008502AF" w:rsidR="007C2905" w:rsidP="008502AF" w:rsidRDefault="007C2905" w14:paraId="31AAF70B" w14:textId="77777777">
      <w:pPr>
        <w:pStyle w:val="Heading1"/>
      </w:pPr>
      <w:r w:rsidRPr="008502AF">
        <w:br w:type="page"/>
      </w:r>
      <w:bookmarkStart w:name="_Toc463519128" w:id="3"/>
      <w:bookmarkStart w:name="_Toc69916463" w:id="4"/>
      <w:r w:rsidRPr="008502AF">
        <w:lastRenderedPageBreak/>
        <w:t>Scope</w:t>
      </w:r>
      <w:bookmarkEnd w:id="3"/>
      <w:bookmarkEnd w:id="4"/>
    </w:p>
    <w:p w:rsidR="00A9609D" w:rsidP="00E679C9" w:rsidRDefault="00E679C9" w14:paraId="12DB0658" w14:textId="5633A9FF">
      <w:pPr>
        <w:pStyle w:val="paragraph"/>
        <w:spacing w:before="0" w:beforeAutospacing="0" w:after="0" w:afterAutospacing="0"/>
        <w:jc w:val="both"/>
        <w:textAlignment w:val="baseline"/>
        <w:rPr>
          <w:rStyle w:val="normaltextrun"/>
          <w:rFonts w:ascii="Calibri" w:hAnsi="Calibri" w:cs="Calibri"/>
          <w:sz w:val="22"/>
          <w:szCs w:val="22"/>
          <w:lang w:val="en-US"/>
        </w:rPr>
      </w:pPr>
      <w:bookmarkStart w:name="h.3znysh7" w:colFirst="0" w:colLast="0" w:id="5"/>
      <w:bookmarkStart w:name="_Toc463519129" w:id="6"/>
      <w:bookmarkEnd w:id="5"/>
      <w:r w:rsidRPr="00B16018">
        <w:rPr>
          <w:rStyle w:val="normaltextrun"/>
          <w:rFonts w:ascii="Calibri" w:hAnsi="Calibri" w:cs="Calibri"/>
          <w:sz w:val="22"/>
          <w:szCs w:val="22"/>
          <w:lang w:val="en-US"/>
        </w:rPr>
        <w:t xml:space="preserve">The purpose of this document is to collect the </w:t>
      </w:r>
      <w:r w:rsidRPr="00B16018" w:rsidR="001D3F84">
        <w:rPr>
          <w:rStyle w:val="normaltextrun"/>
          <w:rFonts w:ascii="Calibri" w:hAnsi="Calibri" w:cs="Calibri"/>
          <w:sz w:val="22"/>
          <w:szCs w:val="22"/>
          <w:lang w:val="en-US"/>
        </w:rPr>
        <w:t xml:space="preserve">Test plan and Test Cases </w:t>
      </w:r>
      <w:r w:rsidRPr="00B16018" w:rsidR="002B5B19">
        <w:rPr>
          <w:rStyle w:val="normaltextrun"/>
          <w:rFonts w:ascii="Calibri" w:hAnsi="Calibri" w:cs="Calibri"/>
          <w:sz w:val="22"/>
          <w:szCs w:val="22"/>
          <w:lang w:val="en-US"/>
        </w:rPr>
        <w:t>that</w:t>
      </w:r>
      <w:r w:rsidRPr="00B16018" w:rsidR="008634BF">
        <w:rPr>
          <w:rStyle w:val="normaltextrun"/>
          <w:rFonts w:ascii="Calibri" w:hAnsi="Calibri" w:cs="Calibri"/>
          <w:sz w:val="22"/>
          <w:szCs w:val="22"/>
          <w:lang w:val="en-US"/>
        </w:rPr>
        <w:t xml:space="preserve"> I have</w:t>
      </w:r>
      <w:r w:rsidRPr="00B16018" w:rsidR="00152032">
        <w:rPr>
          <w:rStyle w:val="normaltextrun"/>
          <w:rFonts w:ascii="Calibri" w:hAnsi="Calibri" w:cs="Calibri"/>
          <w:sz w:val="22"/>
          <w:szCs w:val="22"/>
          <w:lang w:val="en-US"/>
        </w:rPr>
        <w:t xml:space="preserve"> been</w:t>
      </w:r>
      <w:r w:rsidRPr="00B16018" w:rsidR="008634BF">
        <w:rPr>
          <w:rStyle w:val="normaltextrun"/>
          <w:rFonts w:ascii="Calibri" w:hAnsi="Calibri" w:cs="Calibri"/>
          <w:sz w:val="22"/>
          <w:szCs w:val="22"/>
          <w:lang w:val="en-US"/>
        </w:rPr>
        <w:t xml:space="preserve"> written </w:t>
      </w:r>
      <w:r w:rsidRPr="00B16018">
        <w:rPr>
          <w:rStyle w:val="normaltextrun"/>
          <w:rFonts w:ascii="Calibri" w:hAnsi="Calibri" w:cs="Calibri"/>
          <w:sz w:val="22"/>
          <w:szCs w:val="22"/>
          <w:lang w:val="en-US"/>
        </w:rPr>
        <w:t>to</w:t>
      </w:r>
      <w:r w:rsidRPr="00B16018" w:rsidR="00B06CD9">
        <w:rPr>
          <w:rStyle w:val="normaltextrun"/>
          <w:rFonts w:ascii="Calibri" w:hAnsi="Calibri" w:cs="Calibri"/>
          <w:sz w:val="22"/>
          <w:szCs w:val="22"/>
          <w:lang w:val="en-US"/>
        </w:rPr>
        <w:t xml:space="preserve"> test the application</w:t>
      </w:r>
      <w:r w:rsidRPr="00B16018" w:rsidR="00EF2295">
        <w:rPr>
          <w:rStyle w:val="normaltextrun"/>
          <w:rFonts w:ascii="Calibri" w:hAnsi="Calibri" w:cs="Calibri"/>
          <w:sz w:val="22"/>
          <w:szCs w:val="22"/>
          <w:lang w:val="en-US"/>
        </w:rPr>
        <w:t xml:space="preserve"> </w:t>
      </w:r>
      <w:r w:rsidRPr="00B16018" w:rsidR="0073721C">
        <w:rPr>
          <w:rStyle w:val="normaltextrun"/>
          <w:rFonts w:ascii="Calibri" w:hAnsi="Calibri" w:cs="Calibri"/>
          <w:sz w:val="22"/>
          <w:szCs w:val="22"/>
          <w:lang w:val="en-US"/>
        </w:rPr>
        <w:t>for</w:t>
      </w:r>
      <w:r w:rsidRPr="00B16018" w:rsidR="00EF2295">
        <w:rPr>
          <w:rStyle w:val="normaltextrun"/>
          <w:rFonts w:ascii="Calibri" w:hAnsi="Calibri" w:cs="Calibri"/>
          <w:sz w:val="22"/>
          <w:szCs w:val="22"/>
          <w:lang w:val="en-US"/>
        </w:rPr>
        <w:t xml:space="preserve"> API Testing </w:t>
      </w:r>
      <w:r w:rsidRPr="00B16018" w:rsidR="004509EB">
        <w:rPr>
          <w:rStyle w:val="normaltextrun"/>
          <w:rFonts w:ascii="Calibri" w:hAnsi="Calibri" w:cs="Calibri"/>
          <w:sz w:val="22"/>
          <w:szCs w:val="22"/>
          <w:lang w:val="en-US"/>
        </w:rPr>
        <w:t xml:space="preserve">and </w:t>
      </w:r>
      <w:r w:rsidR="00E00723">
        <w:rPr>
          <w:rStyle w:val="normaltextrun"/>
          <w:rFonts w:ascii="Calibri" w:hAnsi="Calibri" w:cs="Calibri"/>
          <w:sz w:val="22"/>
          <w:szCs w:val="22"/>
          <w:lang w:val="en-US"/>
        </w:rPr>
        <w:t xml:space="preserve">UI </w:t>
      </w:r>
      <w:r w:rsidRPr="00B16018" w:rsidR="00B34E2B">
        <w:rPr>
          <w:rStyle w:val="normaltextrun"/>
          <w:rFonts w:ascii="Calibri" w:hAnsi="Calibri" w:cs="Calibri"/>
          <w:sz w:val="22"/>
          <w:szCs w:val="22"/>
          <w:lang w:val="en-US"/>
        </w:rPr>
        <w:t>Integration Testing</w:t>
      </w:r>
      <w:r w:rsidRPr="00B16018" w:rsidR="00802622">
        <w:rPr>
          <w:rStyle w:val="normaltextrun"/>
          <w:rFonts w:ascii="Calibri" w:hAnsi="Calibri" w:cs="Calibri"/>
          <w:sz w:val="22"/>
          <w:szCs w:val="22"/>
          <w:lang w:val="en-US"/>
        </w:rPr>
        <w:t xml:space="preserve"> </w:t>
      </w:r>
      <w:r w:rsidRPr="00B16018" w:rsidR="00097ECF">
        <w:rPr>
          <w:rStyle w:val="normaltextrun"/>
          <w:rFonts w:ascii="Calibri" w:hAnsi="Calibri" w:cs="Calibri"/>
          <w:sz w:val="22"/>
          <w:szCs w:val="22"/>
          <w:lang w:val="en-US"/>
        </w:rPr>
        <w:t>and</w:t>
      </w:r>
      <w:r w:rsidR="00046F57">
        <w:rPr>
          <w:rStyle w:val="normaltextrun"/>
          <w:rFonts w:ascii="Calibri" w:hAnsi="Calibri" w:cs="Calibri"/>
          <w:sz w:val="22"/>
          <w:szCs w:val="22"/>
          <w:lang w:val="en-US"/>
        </w:rPr>
        <w:t>,</w:t>
      </w:r>
      <w:r w:rsidRPr="00B16018" w:rsidR="00097ECF">
        <w:rPr>
          <w:rStyle w:val="normaltextrun"/>
          <w:rFonts w:ascii="Calibri" w:hAnsi="Calibri" w:cs="Calibri"/>
          <w:sz w:val="22"/>
          <w:szCs w:val="22"/>
          <w:lang w:val="en-US"/>
        </w:rPr>
        <w:t xml:space="preserve"> </w:t>
      </w:r>
      <w:r w:rsidRPr="00B16018" w:rsidR="00802622">
        <w:rPr>
          <w:rStyle w:val="normaltextrun"/>
          <w:rFonts w:ascii="Calibri" w:hAnsi="Calibri" w:cs="Calibri"/>
          <w:sz w:val="22"/>
          <w:szCs w:val="22"/>
          <w:lang w:val="en-US"/>
        </w:rPr>
        <w:t>also</w:t>
      </w:r>
      <w:r w:rsidRPr="00B16018">
        <w:rPr>
          <w:rStyle w:val="normaltextrun"/>
          <w:rFonts w:ascii="Calibri" w:hAnsi="Calibri" w:cs="Calibri"/>
          <w:sz w:val="22"/>
          <w:szCs w:val="22"/>
          <w:lang w:val="en-US"/>
        </w:rPr>
        <w:t xml:space="preserve"> hel</w:t>
      </w:r>
      <w:r w:rsidRPr="00B16018" w:rsidR="00091921">
        <w:rPr>
          <w:rStyle w:val="normaltextrun"/>
          <w:rFonts w:ascii="Calibri" w:hAnsi="Calibri" w:cs="Calibri"/>
          <w:sz w:val="22"/>
          <w:szCs w:val="22"/>
          <w:lang w:val="en-US"/>
        </w:rPr>
        <w:t>p</w:t>
      </w:r>
      <w:r w:rsidRPr="00B16018">
        <w:rPr>
          <w:rStyle w:val="normaltextrun"/>
          <w:rFonts w:ascii="Calibri" w:hAnsi="Calibri" w:cs="Calibri"/>
          <w:sz w:val="22"/>
          <w:szCs w:val="22"/>
          <w:lang w:val="en-US"/>
        </w:rPr>
        <w:t xml:space="preserve"> </w:t>
      </w:r>
      <w:r w:rsidRPr="00B16018" w:rsidR="00D13282">
        <w:rPr>
          <w:rStyle w:val="normaltextrun"/>
          <w:rFonts w:ascii="Calibri" w:hAnsi="Calibri" w:cs="Calibri"/>
          <w:sz w:val="22"/>
          <w:szCs w:val="22"/>
          <w:lang w:val="en-US"/>
        </w:rPr>
        <w:t xml:space="preserve">Clients </w:t>
      </w:r>
      <w:r w:rsidRPr="00B16018">
        <w:rPr>
          <w:rStyle w:val="normaltextrun"/>
          <w:rFonts w:ascii="Calibri" w:hAnsi="Calibri" w:cs="Calibri"/>
          <w:sz w:val="22"/>
          <w:szCs w:val="22"/>
          <w:lang w:val="en-US"/>
        </w:rPr>
        <w:t xml:space="preserve">to </w:t>
      </w:r>
      <w:r w:rsidRPr="00B16018" w:rsidR="00D13282">
        <w:rPr>
          <w:rStyle w:val="normaltextrun"/>
          <w:rFonts w:ascii="Calibri" w:hAnsi="Calibri" w:cs="Calibri"/>
          <w:sz w:val="22"/>
          <w:szCs w:val="22"/>
          <w:lang w:val="en-US"/>
        </w:rPr>
        <w:t xml:space="preserve">understand </w:t>
      </w:r>
      <w:r w:rsidRPr="00B16018" w:rsidR="00552492">
        <w:rPr>
          <w:rStyle w:val="normaltextrun"/>
          <w:rFonts w:ascii="Calibri" w:hAnsi="Calibri" w:cs="Calibri"/>
          <w:sz w:val="22"/>
          <w:szCs w:val="22"/>
          <w:lang w:val="en-US"/>
        </w:rPr>
        <w:t xml:space="preserve">the </w:t>
      </w:r>
      <w:r w:rsidRPr="00B16018">
        <w:rPr>
          <w:rStyle w:val="normaltextrun"/>
          <w:rFonts w:ascii="Calibri" w:hAnsi="Calibri" w:cs="Calibri"/>
          <w:sz w:val="22"/>
          <w:szCs w:val="22"/>
          <w:lang w:val="en-US"/>
        </w:rPr>
        <w:t xml:space="preserve">LucyDB </w:t>
      </w:r>
      <w:r w:rsidRPr="00B16018" w:rsidR="00A9609D">
        <w:rPr>
          <w:rStyle w:val="normaltextrun"/>
          <w:rFonts w:ascii="Calibri" w:hAnsi="Calibri" w:cs="Calibri"/>
          <w:sz w:val="22"/>
          <w:szCs w:val="22"/>
          <w:lang w:val="en-US"/>
        </w:rPr>
        <w:t xml:space="preserve">Application </w:t>
      </w:r>
      <w:r w:rsidRPr="00B16018" w:rsidR="00677B92">
        <w:rPr>
          <w:rStyle w:val="normaltextrun"/>
          <w:rFonts w:ascii="Calibri" w:hAnsi="Calibri" w:cs="Calibri"/>
          <w:sz w:val="22"/>
          <w:szCs w:val="22"/>
          <w:lang w:val="en-US"/>
        </w:rPr>
        <w:t>and</w:t>
      </w:r>
      <w:r w:rsidRPr="00B16018" w:rsidR="0018155C">
        <w:rPr>
          <w:rStyle w:val="normaltextrun"/>
          <w:rFonts w:ascii="Calibri" w:hAnsi="Calibri" w:cs="Calibri"/>
          <w:sz w:val="22"/>
          <w:szCs w:val="22"/>
          <w:lang w:val="en-US"/>
        </w:rPr>
        <w:t xml:space="preserve"> able to test </w:t>
      </w:r>
      <w:r w:rsidRPr="00B16018" w:rsidR="00677B92">
        <w:rPr>
          <w:rStyle w:val="normaltextrun"/>
          <w:rFonts w:ascii="Calibri" w:hAnsi="Calibri" w:cs="Calibri"/>
          <w:sz w:val="22"/>
          <w:szCs w:val="22"/>
          <w:lang w:val="en-US"/>
        </w:rPr>
        <w:t>those</w:t>
      </w:r>
      <w:r w:rsidRPr="00B16018" w:rsidR="0018155C">
        <w:rPr>
          <w:rStyle w:val="normaltextrun"/>
          <w:rFonts w:ascii="Calibri" w:hAnsi="Calibri" w:cs="Calibri"/>
          <w:sz w:val="22"/>
          <w:szCs w:val="22"/>
          <w:lang w:val="en-US"/>
        </w:rPr>
        <w:t xml:space="preserve"> application</w:t>
      </w:r>
      <w:r w:rsidRPr="00B16018" w:rsidR="00677B92">
        <w:rPr>
          <w:rStyle w:val="normaltextrun"/>
          <w:rFonts w:ascii="Calibri" w:hAnsi="Calibri" w:cs="Calibri"/>
          <w:sz w:val="22"/>
          <w:szCs w:val="22"/>
          <w:lang w:val="en-US"/>
        </w:rPr>
        <w:t>.</w:t>
      </w:r>
    </w:p>
    <w:p w:rsidR="00A71F58" w:rsidP="00E679C9" w:rsidRDefault="00A71F58" w14:paraId="17BD1442" w14:textId="602563E8">
      <w:pPr>
        <w:pStyle w:val="paragraph"/>
        <w:spacing w:before="0" w:beforeAutospacing="0" w:after="0" w:afterAutospacing="0"/>
        <w:jc w:val="both"/>
        <w:textAlignment w:val="baseline"/>
        <w:rPr>
          <w:rStyle w:val="normaltextrun"/>
          <w:rFonts w:ascii="Calibri" w:hAnsi="Calibri" w:cs="Calibri"/>
          <w:sz w:val="22"/>
          <w:szCs w:val="22"/>
          <w:lang w:val="en-US"/>
        </w:rPr>
      </w:pPr>
      <w:r>
        <w:rPr>
          <w:rStyle w:val="normaltextrun"/>
          <w:rFonts w:ascii="Calibri" w:hAnsi="Calibri" w:cs="Calibri"/>
          <w:sz w:val="22"/>
          <w:szCs w:val="22"/>
          <w:lang w:val="en-US"/>
        </w:rPr>
        <w:t xml:space="preserve">Features </w:t>
      </w:r>
      <w:r w:rsidR="00F2086F">
        <w:rPr>
          <w:rStyle w:val="normaltextrun"/>
          <w:rFonts w:ascii="Calibri" w:hAnsi="Calibri" w:cs="Calibri"/>
          <w:sz w:val="22"/>
          <w:szCs w:val="22"/>
          <w:lang w:val="en-US"/>
        </w:rPr>
        <w:t>to be Tested</w:t>
      </w:r>
      <w:r w:rsidR="00142B28">
        <w:rPr>
          <w:rStyle w:val="normaltextrun"/>
          <w:rFonts w:ascii="Calibri" w:hAnsi="Calibri" w:cs="Calibri"/>
          <w:sz w:val="22"/>
          <w:szCs w:val="22"/>
          <w:lang w:val="en-US"/>
        </w:rPr>
        <w:t>:</w:t>
      </w:r>
    </w:p>
    <w:p w:rsidR="00142B28" w:rsidP="00E679C9" w:rsidRDefault="00255FE6" w14:paraId="05262B31" w14:textId="184765D1">
      <w:pPr>
        <w:pStyle w:val="paragraph"/>
        <w:spacing w:before="0" w:beforeAutospacing="0" w:after="0" w:afterAutospacing="0"/>
        <w:jc w:val="both"/>
        <w:textAlignment w:val="baseline"/>
        <w:rPr>
          <w:rStyle w:val="normaltextrun"/>
          <w:rFonts w:ascii="Calibri" w:hAnsi="Calibri" w:cs="Calibri"/>
          <w:sz w:val="22"/>
          <w:szCs w:val="22"/>
          <w:lang w:val="en-US"/>
        </w:rPr>
      </w:pPr>
      <w:r>
        <w:rPr>
          <w:rStyle w:val="normaltextrun"/>
          <w:rFonts w:ascii="Calibri" w:hAnsi="Calibri" w:cs="Calibri"/>
          <w:sz w:val="22"/>
          <w:szCs w:val="22"/>
          <w:lang w:val="en-US"/>
        </w:rPr>
        <w:t xml:space="preserve">In-scope items </w:t>
      </w:r>
      <w:r w:rsidR="003D6D61">
        <w:rPr>
          <w:rStyle w:val="normaltextrun"/>
          <w:rFonts w:ascii="Calibri" w:hAnsi="Calibri" w:cs="Calibri"/>
          <w:sz w:val="22"/>
          <w:szCs w:val="22"/>
          <w:lang w:val="en-US"/>
        </w:rPr>
        <w:t>-</w:t>
      </w:r>
      <w:r>
        <w:rPr>
          <w:rStyle w:val="normaltextrun"/>
          <w:rFonts w:ascii="Calibri" w:hAnsi="Calibri" w:cs="Calibri"/>
          <w:sz w:val="22"/>
          <w:szCs w:val="22"/>
          <w:lang w:val="en-US"/>
        </w:rPr>
        <w:t xml:space="preserve"> </w:t>
      </w:r>
      <w:r w:rsidR="006833BC">
        <w:rPr>
          <w:rStyle w:val="normaltextrun"/>
          <w:rFonts w:ascii="Calibri" w:hAnsi="Calibri" w:cs="Calibri"/>
          <w:sz w:val="22"/>
          <w:szCs w:val="22"/>
          <w:lang w:val="en-US"/>
        </w:rPr>
        <w:t>Functional Testing, API Testing</w:t>
      </w:r>
    </w:p>
    <w:p w:rsidR="0045648C" w:rsidP="00E679C9" w:rsidRDefault="0045648C" w14:paraId="4A005559" w14:textId="7798C641">
      <w:pPr>
        <w:pStyle w:val="paragraph"/>
        <w:spacing w:before="0" w:beforeAutospacing="0" w:after="0" w:afterAutospacing="0"/>
        <w:jc w:val="both"/>
        <w:textAlignment w:val="baseline"/>
        <w:rPr>
          <w:rStyle w:val="normaltextrun"/>
          <w:rFonts w:ascii="Calibri" w:hAnsi="Calibri" w:cs="Calibri"/>
          <w:sz w:val="22"/>
          <w:szCs w:val="22"/>
          <w:lang w:val="en-US"/>
        </w:rPr>
      </w:pPr>
      <w:r>
        <w:rPr>
          <w:rStyle w:val="normaltextrun"/>
          <w:rFonts w:ascii="Calibri" w:hAnsi="Calibri" w:cs="Calibri"/>
          <w:sz w:val="22"/>
          <w:szCs w:val="22"/>
          <w:lang w:val="en-US"/>
        </w:rPr>
        <w:t>Features not to be Tested:</w:t>
      </w:r>
    </w:p>
    <w:p w:rsidRPr="00B16018" w:rsidR="00717CD2" w:rsidP="6C54F12D" w:rsidRDefault="00717CD2" w14:paraId="6FE4390B" w14:textId="4C432683">
      <w:pPr>
        <w:pStyle w:val="paragraph"/>
        <w:spacing w:before="0" w:beforeAutospacing="0" w:after="0" w:afterAutospacing="0"/>
        <w:jc w:val="both"/>
        <w:textAlignment w:val="baseline"/>
        <w:rPr>
          <w:rStyle w:val="normaltextrun"/>
          <w:rFonts w:ascii="Calibri" w:hAnsi="Calibri" w:cs="Calibri"/>
          <w:sz w:val="22"/>
          <w:szCs w:val="22"/>
          <w:lang w:val="en-US"/>
        </w:rPr>
      </w:pPr>
      <w:r w:rsidRPr="6C54F12D">
        <w:rPr>
          <w:rStyle w:val="normaltextrun"/>
          <w:rFonts w:ascii="Calibri" w:hAnsi="Calibri" w:cs="Calibri"/>
          <w:sz w:val="22"/>
          <w:szCs w:val="22"/>
          <w:lang w:val="en-US"/>
        </w:rPr>
        <w:t xml:space="preserve">Out of scope items </w:t>
      </w:r>
      <w:r w:rsidRPr="6C54F12D" w:rsidR="00196986">
        <w:rPr>
          <w:rStyle w:val="normaltextrun"/>
          <w:rFonts w:ascii="Calibri" w:hAnsi="Calibri" w:cs="Calibri"/>
          <w:sz w:val="22"/>
          <w:szCs w:val="22"/>
          <w:lang w:val="en-US"/>
        </w:rPr>
        <w:t>–</w:t>
      </w:r>
      <w:r w:rsidRPr="6C54F12D">
        <w:rPr>
          <w:rStyle w:val="normaltextrun"/>
          <w:rFonts w:ascii="Calibri" w:hAnsi="Calibri" w:cs="Calibri"/>
          <w:sz w:val="22"/>
          <w:szCs w:val="22"/>
          <w:lang w:val="en-US"/>
        </w:rPr>
        <w:t xml:space="preserve"> </w:t>
      </w:r>
      <w:r w:rsidRPr="6C54F12D" w:rsidR="00196986">
        <w:rPr>
          <w:rStyle w:val="normaltextrun"/>
          <w:rFonts w:ascii="Calibri" w:hAnsi="Calibri" w:cs="Calibri"/>
          <w:sz w:val="22"/>
          <w:szCs w:val="22"/>
          <w:lang w:val="en-US"/>
        </w:rPr>
        <w:t>Non Functional Testing, Automation</w:t>
      </w:r>
      <w:r w:rsidRPr="6C54F12D" w:rsidR="0070167A">
        <w:rPr>
          <w:rStyle w:val="normaltextrun"/>
          <w:rFonts w:ascii="Calibri" w:hAnsi="Calibri" w:cs="Calibri"/>
          <w:sz w:val="22"/>
          <w:szCs w:val="22"/>
          <w:lang w:val="en-US"/>
        </w:rPr>
        <w:t xml:space="preserve">, hardware, </w:t>
      </w:r>
      <w:r w:rsidRPr="6C54F12D" w:rsidR="00BE7BA6">
        <w:rPr>
          <w:rStyle w:val="normaltextrun"/>
          <w:rFonts w:ascii="Calibri" w:hAnsi="Calibri" w:cs="Calibri"/>
          <w:sz w:val="22"/>
          <w:szCs w:val="22"/>
          <w:lang w:val="en-US"/>
        </w:rPr>
        <w:t>Database Testing</w:t>
      </w:r>
      <w:r w:rsidRPr="6C54F12D" w:rsidR="00303C16">
        <w:rPr>
          <w:rStyle w:val="normaltextrun"/>
          <w:rFonts w:ascii="Calibri" w:hAnsi="Calibri" w:cs="Calibri"/>
          <w:sz w:val="22"/>
          <w:szCs w:val="22"/>
          <w:lang w:val="en-US"/>
        </w:rPr>
        <w:t>,</w:t>
      </w:r>
      <w:r w:rsidRPr="6C54F12D" w:rsidR="4BF1BBED">
        <w:rPr>
          <w:rStyle w:val="normaltextrun"/>
          <w:rFonts w:ascii="Calibri" w:hAnsi="Calibri" w:cs="Calibri"/>
          <w:sz w:val="22"/>
          <w:szCs w:val="22"/>
          <w:lang w:val="en-US"/>
        </w:rPr>
        <w:t xml:space="preserve"> </w:t>
      </w:r>
      <w:r w:rsidRPr="6C54F12D" w:rsidR="00303C16">
        <w:rPr>
          <w:rStyle w:val="normaltextrun"/>
          <w:rFonts w:ascii="Calibri" w:hAnsi="Calibri" w:cs="Calibri"/>
          <w:sz w:val="22"/>
          <w:szCs w:val="22"/>
          <w:lang w:val="en-US"/>
        </w:rPr>
        <w:t>etc.,</w:t>
      </w:r>
    </w:p>
    <w:p w:rsidRPr="008502AF" w:rsidR="007C2905" w:rsidP="008502AF" w:rsidRDefault="007C2905" w14:paraId="17606FBA" w14:textId="77777777">
      <w:pPr>
        <w:pStyle w:val="Heading1"/>
      </w:pPr>
      <w:bookmarkStart w:name="_Toc69916464" w:id="7"/>
      <w:r w:rsidRPr="008502AF">
        <w:t>References</w:t>
      </w:r>
      <w:bookmarkEnd w:id="6"/>
      <w:bookmarkEnd w:id="7"/>
    </w:p>
    <w:p w:rsidRPr="000C485B" w:rsidR="007C2905" w:rsidP="007C2905" w:rsidRDefault="007C2905" w14:paraId="69AAF016" w14:textId="77777777">
      <w:r w:rsidRPr="000C485B">
        <w:t>The following documents are used to develop this document:</w:t>
      </w:r>
    </w:p>
    <w:p w:rsidRPr="00AA46F9" w:rsidR="00B361D5" w:rsidP="007C2905" w:rsidRDefault="00B361D5" w14:paraId="5DC95AB3" w14:textId="130EA979">
      <w:pPr>
        <w:pStyle w:val="Numberbullet"/>
        <w:spacing w:after="120"/>
      </w:pPr>
      <w:r>
        <w:t>GAMP 5 A Risk-Based Approach to Compliant GxP Computerized Systems (content of this document is partially taken from the book</w:t>
      </w:r>
      <w:r w:rsidR="774A6CF8">
        <w:t>)</w:t>
      </w:r>
    </w:p>
    <w:p w:rsidRPr="00AA46F9" w:rsidR="007C2905" w:rsidP="007C2905" w:rsidRDefault="005F7E57" w14:paraId="10A975A6" w14:textId="0C5375CF">
      <w:pPr>
        <w:pStyle w:val="Numberbullet"/>
        <w:spacing w:after="120"/>
      </w:pPr>
      <w:r w:rsidRPr="00AA46F9">
        <w:t>URS - User Requirements Specification</w:t>
      </w:r>
      <w:r w:rsidRPr="00AA46F9" w:rsidR="14AB6BB3">
        <w:t xml:space="preserve">: </w:t>
      </w:r>
      <w:r w:rsidRPr="00AA46F9" w:rsidR="3A40C887">
        <w:t>User Requirement Specification.docx</w:t>
      </w:r>
    </w:p>
    <w:p w:rsidRPr="00AA46F9" w:rsidR="005F7E57" w:rsidP="007C2905" w:rsidRDefault="005F7E57" w14:paraId="50131501" w14:textId="248BD086">
      <w:pPr>
        <w:pStyle w:val="Numberbullet"/>
        <w:spacing w:after="120"/>
      </w:pPr>
      <w:r w:rsidRPr="00AA46F9">
        <w:t>SRS - Software Requirements Specification</w:t>
      </w:r>
      <w:r w:rsidRPr="00AA46F9" w:rsidR="745706F4">
        <w:t xml:space="preserve">: </w:t>
      </w:r>
      <w:r w:rsidRPr="00AA46F9" w:rsidR="0EAF7FDC">
        <w:t>Software Requirements Specification.docx</w:t>
      </w:r>
    </w:p>
    <w:p w:rsidRPr="00AA46F9" w:rsidR="005F7E57" w:rsidP="007C2905" w:rsidRDefault="005F7E57" w14:paraId="0719ADF2" w14:textId="71A7FE2B">
      <w:pPr>
        <w:pStyle w:val="Numberbullet"/>
        <w:spacing w:after="120"/>
        <w:rPr>
          <w:rFonts w:asciiTheme="minorHAnsi" w:hAnsiTheme="minorHAnsi" w:eastAsiaTheme="minorEastAsia"/>
        </w:rPr>
      </w:pPr>
      <w:r w:rsidRPr="00AA46F9">
        <w:t>ADC - Architecture Design Chart</w:t>
      </w:r>
      <w:r w:rsidRPr="00AA46F9" w:rsidR="7E1E6939">
        <w:t>:</w:t>
      </w:r>
      <w:r w:rsidRPr="00AA46F9" w:rsidR="4344B4FA">
        <w:t xml:space="preserve"> </w:t>
      </w:r>
      <w:r w:rsidRPr="00AA46F9" w:rsidR="48BA4AA2">
        <w:t>LucyDB – architecture_document.docx</w:t>
      </w:r>
    </w:p>
    <w:p w:rsidRPr="00AA46F9" w:rsidR="009B5262" w:rsidP="007C2905" w:rsidRDefault="009B5262" w14:paraId="7F32C393" w14:textId="19DF066F">
      <w:pPr>
        <w:pStyle w:val="Numberbullet"/>
        <w:spacing w:after="120"/>
      </w:pPr>
      <w:r w:rsidRPr="00AA46F9">
        <w:t>Results of risk analysis</w:t>
      </w:r>
      <w:r w:rsidRPr="00AA46F9" w:rsidR="44587ECE">
        <w:t>:</w:t>
      </w:r>
      <w:r w:rsidRPr="00AA46F9" w:rsidR="2B973310">
        <w:t xml:space="preserve"> </w:t>
      </w:r>
    </w:p>
    <w:p w:rsidRPr="00AA46F9" w:rsidR="009F3A54" w:rsidP="007C2905" w:rsidRDefault="009F3A54" w14:paraId="5985D41D" w14:textId="41E9B669">
      <w:pPr>
        <w:pStyle w:val="Numberbullet"/>
        <w:spacing w:after="120"/>
      </w:pPr>
      <w:r w:rsidRPr="00AA46F9">
        <w:t>Traceability analysis</w:t>
      </w:r>
      <w:r w:rsidRPr="00AA46F9" w:rsidR="00C51A7C">
        <w:t xml:space="preserve">: </w:t>
      </w:r>
      <w:r w:rsidRPr="00AA46F9" w:rsidR="00547108">
        <w:t>Traceability Matrix.docx</w:t>
      </w:r>
    </w:p>
    <w:p w:rsidRPr="00AA46F9" w:rsidR="007E3D5C" w:rsidP="007C2905" w:rsidRDefault="007E3D5C" w14:paraId="7E274428" w14:textId="48FAF76F">
      <w:pPr>
        <w:pStyle w:val="Numberbullet"/>
        <w:spacing w:after="120"/>
        <w:rPr>
          <w:rFonts w:asciiTheme="minorHAnsi" w:hAnsiTheme="minorHAnsi" w:eastAsiaTheme="minorEastAsia"/>
        </w:rPr>
      </w:pPr>
      <w:r w:rsidRPr="00AA46F9">
        <w:t>SDS - System design document</w:t>
      </w:r>
      <w:r w:rsidRPr="00AA46F9" w:rsidR="3D321715">
        <w:t xml:space="preserve">: </w:t>
      </w:r>
      <w:r w:rsidRPr="00AA46F9" w:rsidR="14D55E65">
        <w:t>Software Design Specification.docx</w:t>
      </w:r>
    </w:p>
    <w:p w:rsidRPr="000360E4" w:rsidR="002C3285" w:rsidP="007C1A37" w:rsidRDefault="002C3285" w14:paraId="436EBAC0" w14:textId="5D105395">
      <w:pPr>
        <w:pStyle w:val="Numberbullet"/>
        <w:numPr>
          <w:ilvl w:val="0"/>
          <w:numId w:val="0"/>
        </w:numPr>
        <w:spacing w:after="120"/>
        <w:ind w:left="284"/>
        <w:rPr>
          <w:highlight w:val="lightGray"/>
        </w:rPr>
      </w:pPr>
    </w:p>
    <w:p w:rsidRPr="008502AF" w:rsidR="007C2905" w:rsidP="008502AF" w:rsidRDefault="000360E4" w14:paraId="09FF3A49" w14:textId="77777777">
      <w:pPr>
        <w:pStyle w:val="Heading1"/>
      </w:pPr>
      <w:bookmarkStart w:name="h.2et92p0" w:colFirst="0" w:colLast="0" w:id="8"/>
      <w:bookmarkStart w:name="h.tyjcwt" w:colFirst="0" w:colLast="0" w:id="9"/>
      <w:bookmarkStart w:name="_Toc69916465" w:id="10"/>
      <w:bookmarkEnd w:id="8"/>
      <w:bookmarkEnd w:id="9"/>
      <w:r>
        <w:t>Content</w:t>
      </w:r>
      <w:bookmarkEnd w:id="10"/>
    </w:p>
    <w:p w:rsidR="005533AD" w:rsidP="005533AD" w:rsidRDefault="005533AD" w14:paraId="015FF2C1" w14:textId="77777777">
      <w:pPr>
        <w:pStyle w:val="Heading2"/>
      </w:pPr>
      <w:bookmarkStart w:name="h.3dy6vkm" w:colFirst="0" w:colLast="0" w:id="11"/>
      <w:bookmarkStart w:name="_Toc69916466" w:id="12"/>
      <w:bookmarkEnd w:id="11"/>
      <w:r>
        <w:t>Roles and responsibilities</w:t>
      </w:r>
      <w:bookmarkEnd w:id="12"/>
    </w:p>
    <w:p w:rsidRPr="00615845" w:rsidR="005533AD" w:rsidP="005533AD" w:rsidRDefault="00BD2936" w14:paraId="58F08312" w14:textId="5A436C51">
      <w:pPr>
        <w:pStyle w:val="ListParagraph"/>
        <w:numPr>
          <w:ilvl w:val="0"/>
          <w:numId w:val="29"/>
        </w:numPr>
        <w:rPr>
          <w:rFonts w:ascii="Calibri" w:hAnsi="Calibri"/>
        </w:rPr>
      </w:pPr>
      <w:r>
        <w:rPr>
          <w:rFonts w:ascii="Calibri" w:hAnsi="Calibri"/>
        </w:rPr>
        <w:t xml:space="preserve">Following are </w:t>
      </w:r>
      <w:r w:rsidR="00D77A3B">
        <w:rPr>
          <w:rFonts w:ascii="Calibri" w:hAnsi="Calibri"/>
        </w:rPr>
        <w:t>the user roles and responsibilities during test</w:t>
      </w:r>
      <w:r w:rsidR="00691E06">
        <w:rPr>
          <w:rFonts w:ascii="Calibri" w:hAnsi="Calibri"/>
        </w:rPr>
        <w:t xml:space="preserve"> cases </w:t>
      </w:r>
      <w:r w:rsidR="00FD5446">
        <w:rPr>
          <w:rFonts w:ascii="Calibri" w:hAnsi="Calibri"/>
        </w:rPr>
        <w:t xml:space="preserve">identification, </w:t>
      </w:r>
      <w:r w:rsidR="00FE5E74">
        <w:rPr>
          <w:rFonts w:ascii="Calibri" w:hAnsi="Calibri"/>
        </w:rPr>
        <w:t>review and execution:</w:t>
      </w:r>
    </w:p>
    <w:p w:rsidR="00BC4729" w:rsidP="00CE6B60" w:rsidRDefault="00CE6B60" w14:paraId="44CE8220" w14:textId="77777777">
      <w:pPr>
        <w:pStyle w:val="ListParagraph"/>
        <w:numPr>
          <w:ilvl w:val="1"/>
          <w:numId w:val="29"/>
        </w:numPr>
        <w:rPr>
          <w:rFonts w:ascii="Calibri" w:hAnsi="Calibri"/>
        </w:rPr>
      </w:pPr>
      <w:r w:rsidRPr="00615845">
        <w:rPr>
          <w:rFonts w:ascii="Calibri" w:hAnsi="Calibri"/>
        </w:rPr>
        <w:t>Test analyst</w:t>
      </w:r>
    </w:p>
    <w:p w:rsidR="00BC4729" w:rsidP="00BC4729" w:rsidRDefault="00E42B2F" w14:paraId="0A687B4B" w14:textId="77777777">
      <w:pPr>
        <w:pStyle w:val="ListParagraph"/>
        <w:numPr>
          <w:ilvl w:val="2"/>
          <w:numId w:val="29"/>
        </w:numPr>
        <w:rPr>
          <w:rFonts w:ascii="Calibri" w:hAnsi="Calibri"/>
        </w:rPr>
      </w:pPr>
      <w:r>
        <w:rPr>
          <w:rFonts w:ascii="Calibri" w:hAnsi="Calibri"/>
        </w:rPr>
        <w:t>R</w:t>
      </w:r>
      <w:r w:rsidRPr="00615845" w:rsidR="00CE6B60">
        <w:rPr>
          <w:rFonts w:ascii="Calibri" w:hAnsi="Calibri"/>
        </w:rPr>
        <w:t>esponsible for developing test cases and test scripts</w:t>
      </w:r>
      <w:r>
        <w:rPr>
          <w:rFonts w:ascii="Calibri" w:hAnsi="Calibri"/>
        </w:rPr>
        <w:t xml:space="preserve">. </w:t>
      </w:r>
    </w:p>
    <w:p w:rsidRPr="00F70FCE" w:rsidR="00CE6B60" w:rsidP="00BC4729" w:rsidRDefault="00E42B2F" w14:paraId="59ED63BF" w14:textId="20365610">
      <w:pPr>
        <w:pStyle w:val="ListParagraph"/>
        <w:numPr>
          <w:ilvl w:val="2"/>
          <w:numId w:val="29"/>
        </w:numPr>
        <w:rPr>
          <w:rFonts w:ascii="Calibri" w:hAnsi="Calibri"/>
        </w:rPr>
      </w:pPr>
      <w:r w:rsidRPr="00F70FCE">
        <w:rPr>
          <w:rFonts w:ascii="Calibri" w:hAnsi="Calibri"/>
        </w:rPr>
        <w:t>He is also responsible for execution of the test cases</w:t>
      </w:r>
      <w:r w:rsidRPr="00F70FCE" w:rsidR="00BC4729">
        <w:rPr>
          <w:rFonts w:ascii="Calibri" w:hAnsi="Calibri"/>
        </w:rPr>
        <w:t xml:space="preserve"> as per schedule</w:t>
      </w:r>
    </w:p>
    <w:p w:rsidRPr="00F70FCE" w:rsidR="00BC4729" w:rsidP="00BC4729" w:rsidRDefault="00BC4729" w14:paraId="12CA51FA" w14:textId="573E1F9D">
      <w:pPr>
        <w:pStyle w:val="ListParagraph"/>
        <w:numPr>
          <w:ilvl w:val="2"/>
          <w:numId w:val="29"/>
        </w:numPr>
        <w:rPr>
          <w:rFonts w:ascii="Calibri" w:hAnsi="Calibri"/>
        </w:rPr>
      </w:pPr>
      <w:r w:rsidRPr="00F70FCE">
        <w:rPr>
          <w:rFonts w:ascii="Calibri" w:hAnsi="Calibri"/>
        </w:rPr>
        <w:t>Performing different types of testing i.e Functional Testing, API Testing, Re-Testing</w:t>
      </w:r>
    </w:p>
    <w:p w:rsidRPr="00F70FCE" w:rsidR="00BC4729" w:rsidP="00BC4729" w:rsidRDefault="00BC4729" w14:paraId="5F906AFE" w14:textId="403F71DB">
      <w:pPr>
        <w:pStyle w:val="ListParagraph"/>
        <w:numPr>
          <w:ilvl w:val="2"/>
          <w:numId w:val="29"/>
        </w:numPr>
        <w:rPr>
          <w:rFonts w:ascii="Calibri" w:hAnsi="Calibri"/>
        </w:rPr>
      </w:pPr>
      <w:r w:rsidRPr="00F70FCE">
        <w:rPr>
          <w:rFonts w:ascii="Calibri" w:hAnsi="Calibri"/>
        </w:rPr>
        <w:t>Reporting the bugs by using Jira as well as Excel sheets.</w:t>
      </w:r>
    </w:p>
    <w:p w:rsidRPr="00F70FCE" w:rsidR="00BC4729" w:rsidP="00BC4729" w:rsidRDefault="00BC4729" w14:paraId="23046444" w14:textId="77777777">
      <w:pPr>
        <w:pStyle w:val="ListParagraph"/>
        <w:ind w:left="1440"/>
        <w:rPr>
          <w:rFonts w:ascii="Calibri" w:hAnsi="Calibri"/>
        </w:rPr>
      </w:pPr>
    </w:p>
    <w:p w:rsidRPr="00F70FCE" w:rsidR="00BC4729" w:rsidP="00BC4729" w:rsidRDefault="00CE6B60" w14:paraId="2AA5DB7A" w14:textId="77777777">
      <w:pPr>
        <w:pStyle w:val="ListParagraph"/>
        <w:numPr>
          <w:ilvl w:val="1"/>
          <w:numId w:val="29"/>
        </w:numPr>
        <w:rPr>
          <w:rFonts w:ascii="Calibri" w:hAnsi="Calibri"/>
        </w:rPr>
      </w:pPr>
      <w:r w:rsidRPr="00F70FCE">
        <w:rPr>
          <w:rFonts w:ascii="Calibri" w:hAnsi="Calibri"/>
        </w:rPr>
        <w:t xml:space="preserve">Project </w:t>
      </w:r>
      <w:r w:rsidRPr="00F70FCE" w:rsidR="005533AD">
        <w:rPr>
          <w:rFonts w:ascii="Calibri" w:hAnsi="Calibri"/>
        </w:rPr>
        <w:t>manager</w:t>
      </w:r>
    </w:p>
    <w:p w:rsidRPr="00F70FCE" w:rsidR="00103D2A" w:rsidP="00BC4729" w:rsidRDefault="00103D2A" w14:paraId="5EE6D047" w14:textId="3ABA50D7">
      <w:pPr>
        <w:pStyle w:val="ListParagraph"/>
        <w:numPr>
          <w:ilvl w:val="2"/>
          <w:numId w:val="29"/>
        </w:numPr>
        <w:rPr>
          <w:rFonts w:ascii="Calibri" w:hAnsi="Calibri"/>
        </w:rPr>
      </w:pPr>
      <w:r w:rsidRPr="00F70FCE">
        <w:rPr>
          <w:rFonts w:ascii="Calibri" w:hAnsi="Calibri"/>
        </w:rPr>
        <w:t xml:space="preserve">Reviewing </w:t>
      </w:r>
      <w:r w:rsidRPr="00F70FCE" w:rsidR="008C59D8">
        <w:rPr>
          <w:rFonts w:ascii="Calibri" w:hAnsi="Calibri"/>
        </w:rPr>
        <w:t xml:space="preserve">and understanding </w:t>
      </w:r>
      <w:r w:rsidRPr="00F70FCE">
        <w:rPr>
          <w:rFonts w:ascii="Calibri" w:hAnsi="Calibri"/>
        </w:rPr>
        <w:t xml:space="preserve">the </w:t>
      </w:r>
      <w:r w:rsidRPr="00F70FCE" w:rsidR="00C4552A">
        <w:rPr>
          <w:rFonts w:ascii="Calibri" w:hAnsi="Calibri"/>
        </w:rPr>
        <w:t xml:space="preserve">Software </w:t>
      </w:r>
      <w:r w:rsidRPr="00F70FCE" w:rsidR="00E40010">
        <w:rPr>
          <w:rFonts w:ascii="Calibri" w:hAnsi="Calibri"/>
        </w:rPr>
        <w:t xml:space="preserve">Requirements </w:t>
      </w:r>
      <w:r w:rsidRPr="00F70FCE" w:rsidR="00E83F11">
        <w:rPr>
          <w:rFonts w:ascii="Calibri" w:hAnsi="Calibri"/>
        </w:rPr>
        <w:t>docume</w:t>
      </w:r>
      <w:r w:rsidRPr="00F70FCE" w:rsidR="00C57077">
        <w:rPr>
          <w:rFonts w:ascii="Calibri" w:hAnsi="Calibri"/>
        </w:rPr>
        <w:t>nts</w:t>
      </w:r>
    </w:p>
    <w:p w:rsidR="00A874F3" w:rsidP="00BC4729" w:rsidRDefault="00A874F3" w14:paraId="774C570D" w14:textId="57078D1C">
      <w:pPr>
        <w:rPr>
          <w:rFonts w:ascii="Calibri" w:hAnsi="Calibri"/>
          <w:highlight w:val="lightGray"/>
        </w:rPr>
      </w:pPr>
    </w:p>
    <w:p w:rsidRPr="00E42B2F" w:rsidR="00EE13D6" w:rsidP="00BC4729" w:rsidRDefault="00B11B11" w14:paraId="3CA19203" w14:textId="1D59BB34">
      <w:pPr>
        <w:pStyle w:val="ListParagraph"/>
        <w:numPr>
          <w:ilvl w:val="1"/>
          <w:numId w:val="29"/>
        </w:numPr>
      </w:pPr>
      <w:r w:rsidRPr="00BC4729">
        <w:rPr>
          <w:rFonts w:ascii="Calibri" w:hAnsi="Calibri"/>
        </w:rPr>
        <w:lastRenderedPageBreak/>
        <w:t xml:space="preserve">Developer </w:t>
      </w:r>
      <w:r w:rsidRPr="00BC4729" w:rsidR="00A33441">
        <w:rPr>
          <w:rFonts w:ascii="Calibri" w:hAnsi="Calibri"/>
        </w:rPr>
        <w:t>–</w:t>
      </w:r>
      <w:r w:rsidRPr="00BC4729">
        <w:rPr>
          <w:rFonts w:ascii="Calibri" w:hAnsi="Calibri"/>
        </w:rPr>
        <w:t xml:space="preserve"> </w:t>
      </w:r>
      <w:r w:rsidRPr="00BC4729" w:rsidR="00E42B2F">
        <w:rPr>
          <w:rFonts w:ascii="Calibri" w:hAnsi="Calibri"/>
        </w:rPr>
        <w:t>I</w:t>
      </w:r>
      <w:r w:rsidRPr="00BC4729" w:rsidR="00A33441">
        <w:rPr>
          <w:rFonts w:ascii="Calibri" w:hAnsi="Calibri"/>
        </w:rPr>
        <w:t xml:space="preserve">nvolved in reviewing </w:t>
      </w:r>
      <w:r w:rsidRPr="00BC4729" w:rsidR="00E42B2F">
        <w:rPr>
          <w:rFonts w:ascii="Calibri" w:hAnsi="Calibri"/>
        </w:rPr>
        <w:t>test scenarios and test cases</w:t>
      </w:r>
    </w:p>
    <w:p w:rsidR="00A64DA1" w:rsidP="002757E2" w:rsidRDefault="00A64DA1" w14:paraId="5377C54F" w14:textId="77777777">
      <w:pPr>
        <w:rPr>
          <w:highlight w:val="lightGray"/>
        </w:rPr>
      </w:pPr>
    </w:p>
    <w:p w:rsidRPr="00873C71" w:rsidR="002757E2" w:rsidP="002757E2" w:rsidRDefault="005F7E57" w14:paraId="1D6B482C" w14:textId="77777777">
      <w:pPr>
        <w:pStyle w:val="Heading2"/>
      </w:pPr>
      <w:bookmarkStart w:name="_Toc69916467" w:id="13"/>
      <w:r w:rsidRPr="00873C71">
        <w:t>Test</w:t>
      </w:r>
      <w:r w:rsidRPr="00873C71" w:rsidR="002757E2">
        <w:t xml:space="preserve"> strategy</w:t>
      </w:r>
      <w:bookmarkEnd w:id="13"/>
    </w:p>
    <w:p w:rsidR="00873C71" w:rsidP="00D97462" w:rsidRDefault="00E16F59" w14:paraId="5A07F0F8" w14:textId="49625833">
      <w:pPr>
        <w:pStyle w:val="ListParagraph"/>
        <w:numPr>
          <w:ilvl w:val="0"/>
          <w:numId w:val="29"/>
        </w:numPr>
      </w:pPr>
      <w:r>
        <w:t xml:space="preserve">The </w:t>
      </w:r>
      <w:r w:rsidR="00746DD9">
        <w:t>objectives of the testing are as below</w:t>
      </w:r>
      <w:r w:rsidR="00F24964">
        <w:t xml:space="preserve">, based on which </w:t>
      </w:r>
      <w:r w:rsidR="00587854">
        <w:t xml:space="preserve">Test strategy is </w:t>
      </w:r>
      <w:r w:rsidR="009355E2">
        <w:t>planned:</w:t>
      </w:r>
    </w:p>
    <w:p w:rsidR="00746DD9" w:rsidP="00746DD9" w:rsidRDefault="0012281A" w14:paraId="267ACBFC" w14:textId="2B240052">
      <w:pPr>
        <w:pStyle w:val="ListParagraph"/>
        <w:numPr>
          <w:ilvl w:val="0"/>
          <w:numId w:val="30"/>
        </w:numPr>
      </w:pPr>
      <w:r>
        <w:t>API Testing:</w:t>
      </w:r>
    </w:p>
    <w:p w:rsidR="0012281A" w:rsidP="0012281A" w:rsidRDefault="0012281A" w14:paraId="1FFC3D56" w14:textId="25D7CA08">
      <w:pPr>
        <w:pStyle w:val="ListParagraph"/>
        <w:numPr>
          <w:ilvl w:val="1"/>
          <w:numId w:val="30"/>
        </w:numPr>
      </w:pPr>
      <w:r>
        <w:t xml:space="preserve">As the </w:t>
      </w:r>
      <w:r w:rsidR="00FC459D">
        <w:t xml:space="preserve">existing </w:t>
      </w:r>
      <w:r w:rsidR="0042638D">
        <w:t xml:space="preserve">backend APIs </w:t>
      </w:r>
      <w:r w:rsidR="00DF22D8">
        <w:t xml:space="preserve">needs to be </w:t>
      </w:r>
      <w:r w:rsidR="00C74D8C">
        <w:t xml:space="preserve">rewritten from </w:t>
      </w:r>
      <w:r w:rsidR="005E76C4">
        <w:t xml:space="preserve">.net to </w:t>
      </w:r>
      <w:r w:rsidR="000B13A0">
        <w:t xml:space="preserve">Java </w:t>
      </w:r>
      <w:r w:rsidR="005311D1">
        <w:t xml:space="preserve">technology, all </w:t>
      </w:r>
      <w:r w:rsidR="00815BF7">
        <w:t xml:space="preserve">new APIs needs to be tested for their </w:t>
      </w:r>
      <w:r w:rsidR="00AE281D">
        <w:t>expected behavior</w:t>
      </w:r>
    </w:p>
    <w:p w:rsidR="00AE281D" w:rsidP="0012281A" w:rsidRDefault="00AE281D" w14:paraId="3DDB5241" w14:textId="38BE7B1A">
      <w:pPr>
        <w:pStyle w:val="ListParagraph"/>
        <w:numPr>
          <w:ilvl w:val="1"/>
          <w:numId w:val="30"/>
        </w:numPr>
      </w:pPr>
      <w:r>
        <w:t xml:space="preserve">Hence the </w:t>
      </w:r>
      <w:r w:rsidR="004F2E13">
        <w:t xml:space="preserve">API testing is </w:t>
      </w:r>
      <w:r w:rsidR="00EE20D5">
        <w:t xml:space="preserve">identified as </w:t>
      </w:r>
      <w:r w:rsidR="004F2E13">
        <w:t xml:space="preserve">the major test plan </w:t>
      </w:r>
    </w:p>
    <w:p w:rsidR="00882E93" w:rsidP="00882E93" w:rsidRDefault="000C76C6" w14:paraId="4B711D9F" w14:textId="250E9B56">
      <w:pPr>
        <w:pStyle w:val="ListParagraph"/>
        <w:numPr>
          <w:ilvl w:val="1"/>
          <w:numId w:val="30"/>
        </w:numPr>
      </w:pPr>
      <w:r>
        <w:t xml:space="preserve">Test scenarios are identified based on the requirements and </w:t>
      </w:r>
      <w:r w:rsidR="00882E93">
        <w:t>analysis of the existing APIs</w:t>
      </w:r>
    </w:p>
    <w:p w:rsidR="0012281A" w:rsidP="00746DD9" w:rsidRDefault="0012281A" w14:paraId="7117C71E" w14:textId="3C69FBE6">
      <w:pPr>
        <w:pStyle w:val="ListParagraph"/>
        <w:numPr>
          <w:ilvl w:val="0"/>
          <w:numId w:val="30"/>
        </w:numPr>
      </w:pPr>
      <w:r>
        <w:t>UI Integration testing</w:t>
      </w:r>
      <w:r w:rsidR="00882E93">
        <w:t>:</w:t>
      </w:r>
    </w:p>
    <w:p w:rsidR="00882E93" w:rsidP="00882E93" w:rsidRDefault="00882E93" w14:paraId="714531FA" w14:textId="660C3A23">
      <w:pPr>
        <w:pStyle w:val="ListParagraph"/>
        <w:numPr>
          <w:ilvl w:val="1"/>
          <w:numId w:val="30"/>
        </w:numPr>
      </w:pPr>
      <w:r>
        <w:t xml:space="preserve">The new APIs needs to be integrated with existing </w:t>
      </w:r>
      <w:r w:rsidR="00A510B4">
        <w:t xml:space="preserve">front end </w:t>
      </w:r>
      <w:r w:rsidR="00847FA1">
        <w:t>code so that even if the back end code is changed</w:t>
      </w:r>
      <w:r w:rsidR="004F4627">
        <w:t xml:space="preserve">, the application should work the same way </w:t>
      </w:r>
      <w:r w:rsidR="00966A38">
        <w:t xml:space="preserve">it </w:t>
      </w:r>
      <w:r w:rsidR="002514EF">
        <w:t xml:space="preserve">used to be working with the </w:t>
      </w:r>
      <w:r w:rsidR="007B4885">
        <w:t>original back end functionality</w:t>
      </w:r>
      <w:r w:rsidR="00444E1D">
        <w:t xml:space="preserve">, and user should not face any functionality issue </w:t>
      </w:r>
      <w:r w:rsidR="004F4627">
        <w:t xml:space="preserve">using </w:t>
      </w:r>
      <w:r w:rsidR="00914E67">
        <w:t xml:space="preserve">application trough </w:t>
      </w:r>
      <w:r w:rsidR="004F4627">
        <w:t>UI interface</w:t>
      </w:r>
      <w:r w:rsidR="00914E67">
        <w:t>.</w:t>
      </w:r>
    </w:p>
    <w:p w:rsidR="00047A1C" w:rsidP="00882E93" w:rsidRDefault="00047A1C" w14:paraId="678E1D19" w14:textId="1F5F36E0">
      <w:pPr>
        <w:pStyle w:val="ListParagraph"/>
        <w:numPr>
          <w:ilvl w:val="1"/>
          <w:numId w:val="30"/>
        </w:numPr>
      </w:pPr>
      <w:r>
        <w:t xml:space="preserve">Test scenarios are identified to test the integration </w:t>
      </w:r>
      <w:r w:rsidR="00E52B52">
        <w:t xml:space="preserve">of new </w:t>
      </w:r>
      <w:r w:rsidR="00D03DEB">
        <w:t>back end APIs with existing UI functionality</w:t>
      </w:r>
    </w:p>
    <w:p w:rsidR="0012281A" w:rsidP="00746DD9" w:rsidRDefault="00020DE2" w14:paraId="2CF16E50" w14:textId="3EA7D701">
      <w:pPr>
        <w:pStyle w:val="ListParagraph"/>
        <w:numPr>
          <w:ilvl w:val="0"/>
          <w:numId w:val="30"/>
        </w:numPr>
      </w:pPr>
      <w:r>
        <w:t>TEST Environment</w:t>
      </w:r>
      <w:r w:rsidR="0012281A">
        <w:t xml:space="preserve"> Testing</w:t>
      </w:r>
      <w:r w:rsidR="00914E67">
        <w:t>:</w:t>
      </w:r>
    </w:p>
    <w:p w:rsidR="00914E67" w:rsidP="00914E67" w:rsidRDefault="00BF39E6" w14:paraId="037564CA" w14:textId="0DE68B4E">
      <w:pPr>
        <w:pStyle w:val="ListParagraph"/>
        <w:numPr>
          <w:ilvl w:val="1"/>
          <w:numId w:val="30"/>
        </w:numPr>
      </w:pPr>
      <w:r>
        <w:t xml:space="preserve">All the backend APIs and UI integration </w:t>
      </w:r>
      <w:r w:rsidR="00C465A6">
        <w:t xml:space="preserve">will be </w:t>
      </w:r>
      <w:r>
        <w:t xml:space="preserve">done in Dev server and </w:t>
      </w:r>
      <w:r w:rsidR="00C465A6">
        <w:t xml:space="preserve">tested </w:t>
      </w:r>
      <w:r w:rsidR="002171FC">
        <w:t>on the same environment.</w:t>
      </w:r>
    </w:p>
    <w:p w:rsidR="002171FC" w:rsidP="00914E67" w:rsidRDefault="002171FC" w14:paraId="0A4254A1" w14:textId="1E69C0BE">
      <w:pPr>
        <w:pStyle w:val="ListParagraph"/>
        <w:numPr>
          <w:ilvl w:val="1"/>
          <w:numId w:val="30"/>
        </w:numPr>
      </w:pPr>
      <w:r>
        <w:t xml:space="preserve">Once the Dev activities and testing is completed, entire application is deployed on </w:t>
      </w:r>
      <w:r w:rsidR="00020DE2">
        <w:t xml:space="preserve">TEST </w:t>
      </w:r>
      <w:r>
        <w:t>server.</w:t>
      </w:r>
    </w:p>
    <w:p w:rsidR="002171FC" w:rsidP="00914E67" w:rsidRDefault="002171FC" w14:paraId="467D3FF6" w14:textId="486AA43C">
      <w:pPr>
        <w:pStyle w:val="ListParagraph"/>
        <w:numPr>
          <w:ilvl w:val="1"/>
          <w:numId w:val="30"/>
        </w:numPr>
      </w:pPr>
      <w:r>
        <w:t xml:space="preserve">Once the </w:t>
      </w:r>
      <w:r w:rsidR="00446FA3">
        <w:t>TEST</w:t>
      </w:r>
      <w:r>
        <w:t xml:space="preserve"> is </w:t>
      </w:r>
      <w:r w:rsidR="00F70B6A">
        <w:t xml:space="preserve">deployed, mainly the smoke testing and UI integration testing is done </w:t>
      </w:r>
      <w:r w:rsidR="00F65CD3">
        <w:t xml:space="preserve">on </w:t>
      </w:r>
      <w:r w:rsidR="00446FA3">
        <w:t>TEST</w:t>
      </w:r>
      <w:r w:rsidR="00F65CD3">
        <w:t xml:space="preserve"> environment</w:t>
      </w:r>
    </w:p>
    <w:p w:rsidRPr="00873C71" w:rsidR="00F65CD3" w:rsidP="00914E67" w:rsidRDefault="00F65CD3" w14:paraId="7EF6B523" w14:textId="06C797D8">
      <w:pPr>
        <w:pStyle w:val="ListParagraph"/>
        <w:numPr>
          <w:ilvl w:val="1"/>
          <w:numId w:val="30"/>
        </w:numPr>
      </w:pPr>
      <w:r>
        <w:t>This test</w:t>
      </w:r>
      <w:r w:rsidR="000C7827">
        <w:t xml:space="preserve"> plan is </w:t>
      </w:r>
      <w:r w:rsidR="002645FD">
        <w:t>sub-set of general API testing and UI integration test plan</w:t>
      </w:r>
    </w:p>
    <w:p w:rsidRPr="005F7D35" w:rsidR="005F7E57" w:rsidP="005F7E57" w:rsidRDefault="005F7E57" w14:paraId="09A0264F" w14:textId="77777777">
      <w:pPr>
        <w:numPr>
          <w:ilvl w:val="0"/>
          <w:numId w:val="28"/>
        </w:numPr>
      </w:pPr>
      <w:r w:rsidRPr="005F7D35">
        <w:t>The system is verified that it meets specified requirements.</w:t>
      </w:r>
    </w:p>
    <w:p w:rsidRPr="005F7D35" w:rsidR="005F7E57" w:rsidP="005F7E57" w:rsidRDefault="005F7E57" w14:paraId="5FEA4D4F" w14:textId="77777777">
      <w:pPr>
        <w:numPr>
          <w:ilvl w:val="0"/>
          <w:numId w:val="28"/>
        </w:numPr>
      </w:pPr>
      <w:r w:rsidRPr="005F7D35">
        <w:t>This testing will determine if the results generated are accurate and that system performs according to specifications.</w:t>
      </w:r>
    </w:p>
    <w:p w:rsidRPr="00F47648" w:rsidR="005F7E57" w:rsidP="00B031F0" w:rsidRDefault="00307628" w14:paraId="3AA4BAC6" w14:textId="77777777">
      <w:pPr>
        <w:numPr>
          <w:ilvl w:val="0"/>
          <w:numId w:val="28"/>
        </w:numPr>
      </w:pPr>
      <w:r w:rsidRPr="00F47648">
        <w:t>Testing will not be done in a production environment.</w:t>
      </w:r>
    </w:p>
    <w:p w:rsidRPr="00F47648" w:rsidR="003619DF" w:rsidP="00B031F0" w:rsidRDefault="003619DF" w14:paraId="7D2854D4" w14:textId="7F26264C">
      <w:pPr>
        <w:numPr>
          <w:ilvl w:val="0"/>
          <w:numId w:val="28"/>
        </w:numPr>
      </w:pPr>
      <w:r w:rsidRPr="00F47648">
        <w:t xml:space="preserve">Testing is done </w:t>
      </w:r>
      <w:r w:rsidRPr="00F47648" w:rsidR="00D721BF">
        <w:t>as below:</w:t>
      </w:r>
    </w:p>
    <w:p w:rsidRPr="00F47648" w:rsidR="00D721BF" w:rsidP="00D721BF" w:rsidRDefault="00D721BF" w14:paraId="687CE42C" w14:textId="451B23D1">
      <w:pPr>
        <w:pStyle w:val="ListParagraph"/>
        <w:numPr>
          <w:ilvl w:val="0"/>
          <w:numId w:val="31"/>
        </w:numPr>
      </w:pPr>
      <w:r w:rsidRPr="00F47648">
        <w:t>Dev Environment testing</w:t>
      </w:r>
      <w:r w:rsidRPr="00F47648" w:rsidR="009A77C6">
        <w:t xml:space="preserve"> is done first</w:t>
      </w:r>
    </w:p>
    <w:p w:rsidRPr="00F47648" w:rsidR="00D721BF" w:rsidP="00D721BF" w:rsidRDefault="00D721BF" w14:paraId="350B4000" w14:textId="59F79410">
      <w:pPr>
        <w:pStyle w:val="ListParagraph"/>
        <w:numPr>
          <w:ilvl w:val="1"/>
          <w:numId w:val="31"/>
        </w:numPr>
      </w:pPr>
      <w:r w:rsidRPr="00F47648">
        <w:t>API Testing</w:t>
      </w:r>
      <w:r w:rsidRPr="00F47648" w:rsidR="00CA0A9C">
        <w:t xml:space="preserve"> is done during APIs development is </w:t>
      </w:r>
      <w:r w:rsidRPr="00F47648" w:rsidR="00C3003E">
        <w:t>in progress and once done</w:t>
      </w:r>
    </w:p>
    <w:p w:rsidRPr="00F47648" w:rsidR="00B86B69" w:rsidP="008732F1" w:rsidRDefault="00696396" w14:paraId="6F79CFC7" w14:textId="58044EFB">
      <w:pPr>
        <w:pStyle w:val="ListParagraph"/>
        <w:numPr>
          <w:ilvl w:val="1"/>
          <w:numId w:val="31"/>
        </w:numPr>
      </w:pPr>
      <w:r w:rsidRPr="00F47648">
        <w:t>UI Integration testing is done once UI integration is done</w:t>
      </w:r>
    </w:p>
    <w:p w:rsidRPr="00F67AA7" w:rsidR="00BC4729" w:rsidP="00696396" w:rsidRDefault="00BC4729" w14:paraId="0E3024CE" w14:textId="1366D97B">
      <w:pPr>
        <w:pStyle w:val="ListParagraph"/>
        <w:numPr>
          <w:ilvl w:val="0"/>
          <w:numId w:val="31"/>
        </w:numPr>
      </w:pPr>
      <w:r w:rsidRPr="00F67AA7">
        <w:t>Smoke Testing</w:t>
      </w:r>
      <w:r w:rsidRPr="00F67AA7" w:rsidR="00F577E3">
        <w:t>:</w:t>
      </w:r>
    </w:p>
    <w:p w:rsidRPr="00F67AA7" w:rsidR="00F577E3" w:rsidP="00CA72ED" w:rsidRDefault="00CA72ED" w14:paraId="24EAF700" w14:textId="17521DCB">
      <w:pPr>
        <w:pStyle w:val="ListParagraph"/>
        <w:numPr>
          <w:ilvl w:val="1"/>
          <w:numId w:val="31"/>
        </w:numPr>
      </w:pPr>
      <w:r w:rsidRPr="00F67AA7">
        <w:lastRenderedPageBreak/>
        <w:t>S</w:t>
      </w:r>
      <w:r w:rsidRPr="00F67AA7" w:rsidR="00CB1A55">
        <w:t>moke</w:t>
      </w:r>
      <w:r w:rsidRPr="00F67AA7">
        <w:t xml:space="preserve"> testing is </w:t>
      </w:r>
      <w:r w:rsidRPr="00F67AA7" w:rsidR="00A202B4">
        <w:t xml:space="preserve">a process that determines whether the deployed software build is stable or not </w:t>
      </w:r>
      <w:r w:rsidRPr="00F67AA7" w:rsidR="002A7FBE">
        <w:t>and also confirmation for QA team to proceed with further software testing</w:t>
      </w:r>
      <w:r w:rsidRPr="00F67AA7" w:rsidR="007C51AB">
        <w:t xml:space="preserve"> activities</w:t>
      </w:r>
      <w:r w:rsidRPr="00F67AA7" w:rsidR="002A7FBE">
        <w:t>.</w:t>
      </w:r>
    </w:p>
    <w:p w:rsidRPr="00F67AA7" w:rsidR="00B31C50" w:rsidP="00CA72ED" w:rsidRDefault="006E417F" w14:paraId="1ABEC578" w14:textId="4D1647B2">
      <w:pPr>
        <w:pStyle w:val="ListParagraph"/>
        <w:numPr>
          <w:ilvl w:val="1"/>
          <w:numId w:val="31"/>
        </w:numPr>
      </w:pPr>
      <w:r>
        <w:t>Whenever</w:t>
      </w:r>
      <w:r w:rsidRPr="00F67AA7" w:rsidR="004D124D">
        <w:t xml:space="preserve"> </w:t>
      </w:r>
      <w:r w:rsidRPr="00F67AA7" w:rsidR="005D3776">
        <w:t xml:space="preserve">initial build </w:t>
      </w:r>
      <w:r w:rsidRPr="00F67AA7" w:rsidR="00C5555D">
        <w:t>deployed</w:t>
      </w:r>
      <w:r w:rsidRPr="00F67AA7" w:rsidR="00C27E9E">
        <w:t xml:space="preserve"> at test environment </w:t>
      </w:r>
      <w:r w:rsidRPr="00F67AA7" w:rsidR="00175C92">
        <w:t xml:space="preserve">then testers </w:t>
      </w:r>
      <w:r>
        <w:t>will perform</w:t>
      </w:r>
      <w:r w:rsidRPr="00F67AA7" w:rsidR="00175C92">
        <w:t xml:space="preserve"> </w:t>
      </w:r>
      <w:r w:rsidRPr="00F67AA7" w:rsidR="003A6A40">
        <w:t>smoke test</w:t>
      </w:r>
      <w:r w:rsidRPr="00F67AA7" w:rsidR="00D50433">
        <w:t>. In This test</w:t>
      </w:r>
      <w:r w:rsidRPr="00F67AA7" w:rsidR="00521A9C">
        <w:t xml:space="preserve"> we validate </w:t>
      </w:r>
      <w:r w:rsidRPr="00F67AA7" w:rsidR="001A219B">
        <w:t>major functionalit</w:t>
      </w:r>
      <w:r w:rsidRPr="00F67AA7" w:rsidR="004F2801">
        <w:t xml:space="preserve">ies </w:t>
      </w:r>
      <w:r w:rsidRPr="00F67AA7" w:rsidR="00602497">
        <w:t xml:space="preserve">in application </w:t>
      </w:r>
      <w:r w:rsidRPr="00F67AA7" w:rsidR="003C72BB">
        <w:t xml:space="preserve">with valid data </w:t>
      </w:r>
      <w:r w:rsidRPr="00F67AA7" w:rsidR="004F0584">
        <w:t xml:space="preserve">to </w:t>
      </w:r>
      <w:r w:rsidRPr="00F67AA7" w:rsidR="002A5D1C">
        <w:t xml:space="preserve">confirm </w:t>
      </w:r>
      <w:r w:rsidRPr="00F67AA7" w:rsidR="00D807A2">
        <w:t xml:space="preserve">build is stable for </w:t>
      </w:r>
      <w:r w:rsidRPr="00F67AA7" w:rsidR="00425862">
        <w:t>throug</w:t>
      </w:r>
      <w:r w:rsidRPr="00F67AA7" w:rsidR="00CF0426">
        <w:t>h</w:t>
      </w:r>
      <w:r w:rsidRPr="00F67AA7" w:rsidR="004138D2">
        <w:t xml:space="preserve"> testing or not.</w:t>
      </w:r>
    </w:p>
    <w:p w:rsidRPr="00F67AA7" w:rsidR="00987068" w:rsidP="00CA72ED" w:rsidRDefault="00CE7BD4" w14:paraId="55E31479" w14:textId="779C5A24">
      <w:pPr>
        <w:pStyle w:val="ListParagraph"/>
        <w:numPr>
          <w:ilvl w:val="1"/>
          <w:numId w:val="31"/>
        </w:numPr>
      </w:pPr>
      <w:r w:rsidRPr="00F67AA7">
        <w:t xml:space="preserve">The main aim of smoke testing is to </w:t>
      </w:r>
      <w:r w:rsidRPr="00F67AA7" w:rsidR="009B3BC7">
        <w:t>detect early major issues</w:t>
      </w:r>
      <w:r w:rsidRPr="00F67AA7" w:rsidR="00734915">
        <w:t>.</w:t>
      </w:r>
    </w:p>
    <w:p w:rsidRPr="00F67AA7" w:rsidR="00BC4729" w:rsidP="00696396" w:rsidRDefault="00BC4729" w14:paraId="541D2393" w14:textId="70F71321">
      <w:pPr>
        <w:pStyle w:val="ListParagraph"/>
        <w:numPr>
          <w:ilvl w:val="0"/>
          <w:numId w:val="31"/>
        </w:numPr>
      </w:pPr>
      <w:r w:rsidRPr="00F67AA7">
        <w:t>Re-testing</w:t>
      </w:r>
      <w:r w:rsidRPr="00F67AA7" w:rsidR="00F445A4">
        <w:t>:</w:t>
      </w:r>
    </w:p>
    <w:p w:rsidRPr="00F67AA7" w:rsidR="00F445A4" w:rsidP="005C6895" w:rsidRDefault="00450496" w14:paraId="6039D930" w14:textId="4F38EF83">
      <w:pPr>
        <w:pStyle w:val="ListParagraph"/>
        <w:numPr>
          <w:ilvl w:val="1"/>
          <w:numId w:val="31"/>
        </w:numPr>
      </w:pPr>
      <w:r w:rsidRPr="00F67AA7">
        <w:t xml:space="preserve">Retesting is a process </w:t>
      </w:r>
      <w:r w:rsidRPr="00F67AA7" w:rsidR="00135D34">
        <w:t xml:space="preserve">to check specific test cases that are found with bugs </w:t>
      </w:r>
      <w:r w:rsidRPr="00F67AA7" w:rsidR="00F02B89">
        <w:t>in the final e</w:t>
      </w:r>
      <w:r w:rsidRPr="00F67AA7" w:rsidR="00DF584B">
        <w:t>xecution</w:t>
      </w:r>
      <w:r w:rsidRPr="00F67AA7" w:rsidR="00652DD1">
        <w:t>.</w:t>
      </w:r>
    </w:p>
    <w:p w:rsidRPr="00F67AA7" w:rsidR="00290D22" w:rsidP="005C6895" w:rsidRDefault="00290D22" w14:paraId="5D320D75" w14:textId="6AC95FF6">
      <w:pPr>
        <w:pStyle w:val="ListParagraph"/>
        <w:numPr>
          <w:ilvl w:val="1"/>
          <w:numId w:val="31"/>
        </w:numPr>
      </w:pPr>
      <w:r w:rsidRPr="00F67AA7">
        <w:t xml:space="preserve">It is performed on modified build to check defects </w:t>
      </w:r>
      <w:r w:rsidRPr="00F67AA7" w:rsidR="009A671D">
        <w:t xml:space="preserve">are resolved </w:t>
      </w:r>
      <w:r w:rsidRPr="00F67AA7" w:rsidR="00986304">
        <w:t>or not</w:t>
      </w:r>
      <w:r w:rsidRPr="00F67AA7" w:rsidR="00144118">
        <w:t xml:space="preserve">. In this test we use failed test cases </w:t>
      </w:r>
      <w:r w:rsidRPr="00F67AA7" w:rsidR="00436443">
        <w:t xml:space="preserve">to perform execution </w:t>
      </w:r>
      <w:r w:rsidRPr="00F67AA7" w:rsidR="004B3A36">
        <w:t>on modified build.</w:t>
      </w:r>
      <w:r w:rsidRPr="00F67AA7" w:rsidR="00784A1B">
        <w:t xml:space="preserve"> Whereas generally, testers </w:t>
      </w:r>
      <w:r w:rsidRPr="00F67AA7" w:rsidR="00F31B23">
        <w:t xml:space="preserve">find the bugs while testing the software application </w:t>
      </w:r>
      <w:r w:rsidRPr="00F67AA7" w:rsidR="00BD0DBC">
        <w:t xml:space="preserve">and assign </w:t>
      </w:r>
      <w:r w:rsidRPr="00F67AA7" w:rsidR="00244F3C">
        <w:t xml:space="preserve">it to the developers </w:t>
      </w:r>
      <w:r w:rsidRPr="00F67AA7" w:rsidR="00E13641">
        <w:t>to fix it</w:t>
      </w:r>
      <w:r w:rsidRPr="00F67AA7" w:rsidR="00FA28FC">
        <w:t xml:space="preserve">. Then </w:t>
      </w:r>
      <w:r w:rsidRPr="00F67AA7" w:rsidR="00E977B5">
        <w:t xml:space="preserve">the developers fix the </w:t>
      </w:r>
      <w:r w:rsidRPr="00F67AA7" w:rsidR="00544327">
        <w:t xml:space="preserve">bugs and assign it back to the testers </w:t>
      </w:r>
      <w:r w:rsidRPr="00F67AA7" w:rsidR="00C10475">
        <w:t>for verification.</w:t>
      </w:r>
    </w:p>
    <w:p w:rsidRPr="00F47648" w:rsidR="00696396" w:rsidP="00696396" w:rsidRDefault="006E417F" w14:paraId="22880A6C" w14:textId="50A9E693">
      <w:pPr>
        <w:pStyle w:val="ListParagraph"/>
        <w:numPr>
          <w:ilvl w:val="0"/>
          <w:numId w:val="31"/>
        </w:numPr>
      </w:pPr>
      <w:r>
        <w:t>TEST</w:t>
      </w:r>
      <w:r w:rsidRPr="00F47648" w:rsidR="00696396">
        <w:t xml:space="preserve"> testing:</w:t>
      </w:r>
    </w:p>
    <w:p w:rsidRPr="00F47648" w:rsidR="00B86B69" w:rsidP="007E514E" w:rsidRDefault="006E417F" w14:paraId="750430D9" w14:textId="17BC7F93">
      <w:pPr>
        <w:pStyle w:val="ListParagraph"/>
        <w:numPr>
          <w:ilvl w:val="1"/>
          <w:numId w:val="31"/>
        </w:numPr>
      </w:pPr>
      <w:r>
        <w:t>TEST Environment</w:t>
      </w:r>
      <w:r w:rsidRPr="00F47648" w:rsidR="00696396">
        <w:t xml:space="preserve"> testing is done once UAT server id deployed and configured</w:t>
      </w:r>
    </w:p>
    <w:p w:rsidRPr="00F47648" w:rsidR="00B33027" w:rsidP="006E417F" w:rsidRDefault="00B33027" w14:paraId="4A8853F9" w14:textId="5F4CE3C2">
      <w:pPr>
        <w:pStyle w:val="ListParagraph"/>
        <w:numPr>
          <w:ilvl w:val="2"/>
          <w:numId w:val="28"/>
        </w:numPr>
      </w:pPr>
      <w:r w:rsidRPr="00F47648">
        <w:t xml:space="preserve">Test evidences are provided as Test cases execution excel files. The files will be attached to appropriate JIRA ticket as well as will be shared as documentation </w:t>
      </w:r>
      <w:r w:rsidRPr="00F47648" w:rsidR="00272D73">
        <w:t>deliverable</w:t>
      </w:r>
    </w:p>
    <w:p w:rsidRPr="00F47648" w:rsidR="005A0247" w:rsidP="006E417F" w:rsidRDefault="009265DF" w14:paraId="228097A0" w14:textId="63F2E0A6">
      <w:pPr>
        <w:pStyle w:val="ListParagraph"/>
        <w:numPr>
          <w:ilvl w:val="2"/>
          <w:numId w:val="28"/>
        </w:numPr>
      </w:pPr>
      <w:r w:rsidRPr="00F47648">
        <w:t xml:space="preserve">Any test failure is considered as </w:t>
      </w:r>
      <w:r w:rsidRPr="00F47648" w:rsidR="00553AB3">
        <w:t>issue/bug and is reported in JIRA as bug</w:t>
      </w:r>
      <w:r w:rsidRPr="00F47648" w:rsidR="00FB3072">
        <w:t xml:space="preserve">. The issue is fixed and retested and accordingly is marked in </w:t>
      </w:r>
      <w:r w:rsidRPr="00F47648" w:rsidR="00562442">
        <w:t>test excel sheet as well as in JIRA</w:t>
      </w:r>
    </w:p>
    <w:p w:rsidRPr="00AF0E8E" w:rsidR="00AF0E8E" w:rsidP="006E417F" w:rsidRDefault="00ED7FB4" w14:paraId="3A459E41" w14:textId="2143AA7E">
      <w:pPr>
        <w:pStyle w:val="ListParagraph"/>
        <w:numPr>
          <w:ilvl w:val="2"/>
          <w:numId w:val="28"/>
        </w:numPr>
      </w:pPr>
      <w:r>
        <w:t>Test cases format is explained as below:</w:t>
      </w:r>
    </w:p>
    <w:p w:rsidR="762519B9" w:rsidP="1746ED93" w:rsidRDefault="762519B9" w14:paraId="7D0EDD54" w14:textId="3576DF27">
      <w:pPr>
        <w:ind w:left="720"/>
        <w:rPr>
          <w:rFonts w:ascii="Arial" w:hAnsi="Arial" w:eastAsia="Arial" w:cs="Arial"/>
          <w:b/>
          <w:bCs/>
          <w:color w:val="000000" w:themeColor="text1"/>
          <w:sz w:val="24"/>
          <w:szCs w:val="24"/>
        </w:rPr>
      </w:pPr>
      <w:r w:rsidRPr="1746ED93">
        <w:rPr>
          <w:rFonts w:ascii="Arial" w:hAnsi="Arial" w:eastAsia="Arial" w:cs="Arial"/>
          <w:b/>
          <w:bCs/>
          <w:color w:val="000000" w:themeColor="text1"/>
          <w:sz w:val="24"/>
          <w:szCs w:val="24"/>
        </w:rPr>
        <w:t>Test case format:</w:t>
      </w:r>
    </w:p>
    <w:p w:rsidRPr="00A063F9" w:rsidR="00D66B5A" w:rsidP="00376B1A" w:rsidRDefault="00E15F5B" w14:paraId="6C38C962" w14:textId="3E59ED2E">
      <w:pPr>
        <w:pStyle w:val="paragraph"/>
        <w:spacing w:before="0" w:beforeAutospacing="0" w:after="0" w:afterAutospacing="0"/>
        <w:ind w:firstLine="720"/>
        <w:jc w:val="both"/>
        <w:textAlignment w:val="baseline"/>
        <w:rPr>
          <w:rFonts w:ascii="Calibri" w:hAnsi="Calibri" w:eastAsia="Arial" w:cs="Calibri"/>
          <w:sz w:val="22"/>
          <w:szCs w:val="22"/>
        </w:rPr>
      </w:pPr>
      <w:r w:rsidRPr="00A063F9">
        <w:rPr>
          <w:rStyle w:val="normaltextrun"/>
          <w:rFonts w:ascii="Calibri" w:hAnsi="Calibri" w:cs="Calibri"/>
          <w:sz w:val="22"/>
          <w:szCs w:val="22"/>
          <w:lang w:val="en-US"/>
        </w:rPr>
        <w:t>Each Test Case is structured according the following format:</w:t>
      </w:r>
      <w:r w:rsidRPr="00A063F9">
        <w:rPr>
          <w:rStyle w:val="eop"/>
          <w:rFonts w:ascii="Calibri" w:hAnsi="Calibri" w:cs="Calibri"/>
          <w:sz w:val="22"/>
          <w:szCs w:val="22"/>
        </w:rPr>
        <w:t> </w:t>
      </w:r>
    </w:p>
    <w:p w:rsidR="000C5294" w:rsidP="000C5294" w:rsidRDefault="000C5294" w14:paraId="55C8437F" w14:textId="1BE40F1B">
      <w:pPr>
        <w:pStyle w:val="ListParagraph"/>
        <w:numPr>
          <w:ilvl w:val="1"/>
          <w:numId w:val="28"/>
        </w:numPr>
      </w:pPr>
      <w:r>
        <w:t>Test case ID:</w:t>
      </w:r>
    </w:p>
    <w:p w:rsidR="000C5294" w:rsidP="000C5294" w:rsidRDefault="00EE7659" w14:paraId="64EBB232" w14:textId="0D147E46">
      <w:pPr>
        <w:pStyle w:val="ListParagraph"/>
        <w:numPr>
          <w:ilvl w:val="2"/>
          <w:numId w:val="28"/>
        </w:numPr>
      </w:pPr>
      <w:r>
        <w:rPr>
          <w:rFonts w:ascii="Calibri" w:hAnsi="Calibri" w:cs="Calibri"/>
          <w:color w:val="000000"/>
          <w:shd w:val="clear" w:color="auto" w:fill="FFFFFF"/>
        </w:rPr>
        <w:t>I</w:t>
      </w:r>
      <w:r w:rsidRPr="00174078" w:rsidR="00174078">
        <w:rPr>
          <w:rFonts w:ascii="Calibri" w:hAnsi="Calibri" w:cs="Calibri"/>
          <w:color w:val="000000"/>
          <w:shd w:val="clear" w:color="auto" w:fill="FFFFFF"/>
        </w:rPr>
        <w:t>t is the number which univocally identifies the test case; the code shall have the following format: TEST_###, where ### is the unique test code number.</w:t>
      </w:r>
    </w:p>
    <w:p w:rsidR="000C5294" w:rsidP="000C5294" w:rsidRDefault="000C5294" w14:paraId="710D9432" w14:textId="7C790138">
      <w:pPr>
        <w:pStyle w:val="ListParagraph"/>
        <w:numPr>
          <w:ilvl w:val="1"/>
          <w:numId w:val="28"/>
        </w:numPr>
      </w:pPr>
      <w:r>
        <w:t>User story ID:</w:t>
      </w:r>
    </w:p>
    <w:p w:rsidR="000C5294" w:rsidP="000C5294" w:rsidRDefault="00E72A2E" w14:paraId="6BFCE65E" w14:textId="265758E1">
      <w:pPr>
        <w:pStyle w:val="ListParagraph"/>
        <w:numPr>
          <w:ilvl w:val="2"/>
          <w:numId w:val="28"/>
        </w:numPr>
      </w:pPr>
      <w:r>
        <w:t>A user story</w:t>
      </w:r>
      <w:r w:rsidR="00101137">
        <w:t xml:space="preserve"> is to </w:t>
      </w:r>
      <w:r w:rsidR="00BB5808">
        <w:t>Capture a description of a software</w:t>
      </w:r>
      <w:r w:rsidR="004E01CD">
        <w:t xml:space="preserve"> featu</w:t>
      </w:r>
      <w:r w:rsidR="00685B29">
        <w:t>re from an end-user per</w:t>
      </w:r>
      <w:r w:rsidR="00212A5F">
        <w:t>spective</w:t>
      </w:r>
      <w:r w:rsidR="00A9061E">
        <w:t xml:space="preserve"> and </w:t>
      </w:r>
      <w:r w:rsidR="00BF134D">
        <w:t>describes the type of user</w:t>
      </w:r>
      <w:r w:rsidR="00B879E7">
        <w:t>, what they want and why</w:t>
      </w:r>
      <w:r w:rsidR="00016CC8">
        <w:t xml:space="preserve"> it </w:t>
      </w:r>
      <w:r w:rsidR="001C7A0D">
        <w:t>helps to create a sim</w:t>
      </w:r>
      <w:r w:rsidR="00077F8A">
        <w:t>plified description of a requirement</w:t>
      </w:r>
      <w:r w:rsidR="00954751">
        <w:t>.</w:t>
      </w:r>
      <w:r w:rsidR="00E52E4E">
        <w:t xml:space="preserve"> </w:t>
      </w:r>
    </w:p>
    <w:p w:rsidR="000C5294" w:rsidP="000C5294" w:rsidRDefault="000C5294" w14:paraId="2E8EF65F" w14:textId="34D9A16C">
      <w:pPr>
        <w:pStyle w:val="ListParagraph"/>
        <w:numPr>
          <w:ilvl w:val="1"/>
          <w:numId w:val="28"/>
        </w:numPr>
      </w:pPr>
      <w:r>
        <w:t>Test Scenario:</w:t>
      </w:r>
    </w:p>
    <w:p w:rsidRPr="003577D6" w:rsidR="000C5294" w:rsidP="000C5294" w:rsidRDefault="001E1E5B" w14:paraId="0B992091" w14:textId="4841F4A6">
      <w:pPr>
        <w:pStyle w:val="ListParagraph"/>
        <w:numPr>
          <w:ilvl w:val="2"/>
          <w:numId w:val="28"/>
        </w:numPr>
      </w:pPr>
      <w:r>
        <w:t xml:space="preserve">A Test scenario is defined </w:t>
      </w:r>
      <w:r w:rsidRPr="001A5DB3" w:rsidR="00E16E9F">
        <w:rPr>
          <w:rFonts w:cstheme="minorHAnsi"/>
          <w:color w:val="222222"/>
          <w:shd w:val="clear" w:color="auto" w:fill="FFFFFF"/>
        </w:rPr>
        <w:t>as</w:t>
      </w:r>
      <w:r w:rsidRPr="00EB6294" w:rsidR="00E16E9F">
        <w:rPr>
          <w:rFonts w:cstheme="minorHAnsi"/>
          <w:color w:val="222222"/>
          <w:sz w:val="27"/>
          <w:szCs w:val="27"/>
          <w:shd w:val="clear" w:color="auto" w:fill="FFFFFF"/>
        </w:rPr>
        <w:t xml:space="preserve"> </w:t>
      </w:r>
      <w:r w:rsidRPr="00EB6294" w:rsidR="00E16E9F">
        <w:rPr>
          <w:rFonts w:cstheme="minorHAnsi"/>
          <w:color w:val="222222"/>
          <w:shd w:val="clear" w:color="auto" w:fill="FFFFFF"/>
        </w:rPr>
        <w:t>any functionality that can be tested</w:t>
      </w:r>
      <w:r w:rsidR="002A14DC">
        <w:rPr>
          <w:rFonts w:cstheme="minorHAnsi"/>
          <w:color w:val="222222"/>
          <w:shd w:val="clear" w:color="auto" w:fill="FFFFFF"/>
        </w:rPr>
        <w:t>.</w:t>
      </w:r>
      <w:r w:rsidRPr="0009746A" w:rsidR="0009746A">
        <w:rPr>
          <w:rFonts w:ascii="Source Sans Pro" w:hAnsi="Source Sans Pro"/>
          <w:color w:val="222222"/>
          <w:sz w:val="27"/>
          <w:szCs w:val="27"/>
          <w:shd w:val="clear" w:color="auto" w:fill="FFFFFF"/>
        </w:rPr>
        <w:t xml:space="preserve"> </w:t>
      </w:r>
      <w:r w:rsidRPr="0009746A" w:rsidR="0009746A">
        <w:rPr>
          <w:rFonts w:cstheme="minorHAnsi"/>
          <w:color w:val="222222"/>
          <w:shd w:val="clear" w:color="auto" w:fill="FFFFFF"/>
        </w:rPr>
        <w:t>The purpose of scenario testing is to test end to end scenarios for a specific complex problem of the software</w:t>
      </w:r>
      <w:r w:rsidR="008A291F">
        <w:rPr>
          <w:rFonts w:cstheme="minorHAnsi"/>
          <w:color w:val="222222"/>
          <w:shd w:val="clear" w:color="auto" w:fill="FFFFFF"/>
        </w:rPr>
        <w:t xml:space="preserve"> and </w:t>
      </w:r>
      <w:r w:rsidRPr="0009746A" w:rsidR="0009746A">
        <w:rPr>
          <w:rFonts w:cstheme="minorHAnsi"/>
          <w:color w:val="222222"/>
          <w:shd w:val="clear" w:color="auto" w:fill="FFFFFF"/>
        </w:rPr>
        <w:t xml:space="preserve"> Scenarios help in an easier way to test and evaluate end to end complicated problems.</w:t>
      </w:r>
    </w:p>
    <w:p w:rsidR="00F700E3" w:rsidP="00F700E3" w:rsidRDefault="00F700E3" w14:paraId="3623E129" w14:textId="77777777">
      <w:pPr>
        <w:ind w:left="1080"/>
      </w:pPr>
    </w:p>
    <w:p w:rsidR="003577D6" w:rsidP="003577D6" w:rsidRDefault="00FD4EA1" w14:paraId="2798F81A" w14:textId="360D452F">
      <w:pPr>
        <w:pStyle w:val="ListParagraph"/>
        <w:numPr>
          <w:ilvl w:val="1"/>
          <w:numId w:val="28"/>
        </w:numPr>
      </w:pPr>
      <w:r>
        <w:t>Pre-</w:t>
      </w:r>
      <w:r w:rsidR="000E45E3">
        <w:t>requisite</w:t>
      </w:r>
      <w:r w:rsidR="003577D6">
        <w:t>:</w:t>
      </w:r>
    </w:p>
    <w:p w:rsidRPr="00EB6294" w:rsidR="003577D6" w:rsidP="00553346" w:rsidRDefault="00453C23" w14:paraId="38080AF4" w14:textId="2A5695FF">
      <w:pPr>
        <w:pStyle w:val="ListParagraph"/>
        <w:numPr>
          <w:ilvl w:val="2"/>
          <w:numId w:val="28"/>
        </w:numPr>
      </w:pPr>
      <w:r>
        <w:rPr>
          <w:rStyle w:val="normaltextrun"/>
          <w:rFonts w:ascii="Calibri" w:hAnsi="Calibri" w:cs="Calibri"/>
          <w:color w:val="000000"/>
        </w:rPr>
        <w:t>I</w:t>
      </w:r>
      <w:r w:rsidRPr="00453C23" w:rsidR="00DE3244">
        <w:rPr>
          <w:rStyle w:val="normaltextrun"/>
          <w:rFonts w:ascii="Calibri" w:hAnsi="Calibri" w:cs="Calibri"/>
          <w:color w:val="000000"/>
        </w:rPr>
        <w:t>t contains eventual conditions, which have to be fulfilled before starting the test.</w:t>
      </w:r>
    </w:p>
    <w:p w:rsidR="000C5294" w:rsidP="000C5294" w:rsidRDefault="000C5294" w14:paraId="74A4DFB6" w14:textId="3AC4FFF5">
      <w:pPr>
        <w:pStyle w:val="ListParagraph"/>
        <w:numPr>
          <w:ilvl w:val="1"/>
          <w:numId w:val="28"/>
        </w:numPr>
      </w:pPr>
      <w:r>
        <w:t>Test Description:</w:t>
      </w:r>
    </w:p>
    <w:p w:rsidRPr="002E7AB3" w:rsidR="000C5294" w:rsidP="000C5294" w:rsidRDefault="002E7AB3" w14:paraId="2C24C6A9" w14:textId="5ABFEEB4">
      <w:pPr>
        <w:pStyle w:val="ListParagraph"/>
        <w:numPr>
          <w:ilvl w:val="2"/>
          <w:numId w:val="28"/>
        </w:numPr>
      </w:pPr>
      <w:r w:rsidRPr="002E7AB3">
        <w:rPr>
          <w:rFonts w:ascii="Calibri" w:hAnsi="Calibri" w:cs="Calibri"/>
          <w:color w:val="000000"/>
          <w:shd w:val="clear" w:color="auto" w:fill="FFFFFF"/>
        </w:rPr>
        <w:t>Briefly describe the aim of the test.</w:t>
      </w:r>
    </w:p>
    <w:p w:rsidR="000C5294" w:rsidP="000C5294" w:rsidRDefault="1B301B25" w14:paraId="38FDBB7F" w14:textId="12DF2D69">
      <w:pPr>
        <w:pStyle w:val="ListParagraph"/>
        <w:numPr>
          <w:ilvl w:val="1"/>
          <w:numId w:val="28"/>
        </w:numPr>
      </w:pPr>
      <w:r>
        <w:t xml:space="preserve">Test </w:t>
      </w:r>
      <w:r w:rsidR="000C5294">
        <w:t>Steps:</w:t>
      </w:r>
    </w:p>
    <w:p w:rsidRPr="004D1988" w:rsidR="000C5294" w:rsidP="000C5294" w:rsidRDefault="00CA6288" w14:paraId="47DE5EF4" w14:textId="69CB3F68">
      <w:pPr>
        <w:pStyle w:val="ListParagraph"/>
        <w:numPr>
          <w:ilvl w:val="2"/>
          <w:numId w:val="28"/>
        </w:numPr>
      </w:pPr>
      <w:r w:rsidRPr="00CA6288">
        <w:rPr>
          <w:rFonts w:ascii="Calibri" w:hAnsi="Calibri" w:cs="Calibri"/>
          <w:color w:val="000000"/>
          <w:shd w:val="clear" w:color="auto" w:fill="FFFFFF"/>
        </w:rPr>
        <w:t>A description of the steps to be followed to execute the test. Each step is numbered and associated to a dedicate acceptance criteria.</w:t>
      </w:r>
    </w:p>
    <w:p w:rsidR="004D1988" w:rsidP="004D1988" w:rsidRDefault="001B0909" w14:paraId="22062A9E" w14:textId="713DD78A">
      <w:pPr>
        <w:pStyle w:val="ListParagraph"/>
        <w:numPr>
          <w:ilvl w:val="1"/>
          <w:numId w:val="28"/>
        </w:numPr>
      </w:pPr>
      <w:r>
        <w:t>Test Data</w:t>
      </w:r>
      <w:r w:rsidR="004D1988">
        <w:t>:</w:t>
      </w:r>
    </w:p>
    <w:p w:rsidRPr="00F358A4" w:rsidR="004D1988" w:rsidP="00665833" w:rsidRDefault="00737A0C" w14:paraId="1E1620EB" w14:textId="63EDC3DB">
      <w:pPr>
        <w:pStyle w:val="ListParagraph"/>
        <w:numPr>
          <w:ilvl w:val="2"/>
          <w:numId w:val="28"/>
        </w:numPr>
      </w:pPr>
      <w:r>
        <w:rPr>
          <w:rFonts w:ascii="Calibri" w:hAnsi="Calibri" w:cs="Calibri"/>
          <w:color w:val="000000"/>
          <w:shd w:val="clear" w:color="auto" w:fill="FFFFFF"/>
        </w:rPr>
        <w:t xml:space="preserve">Test Data is the inputs given to </w:t>
      </w:r>
      <w:r w:rsidR="003E35C3">
        <w:rPr>
          <w:rFonts w:ascii="Calibri" w:hAnsi="Calibri" w:cs="Calibri"/>
          <w:color w:val="000000"/>
          <w:shd w:val="clear" w:color="auto" w:fill="FFFFFF"/>
        </w:rPr>
        <w:t>a software program during test execution</w:t>
      </w:r>
      <w:r w:rsidR="002F5D1B">
        <w:rPr>
          <w:rFonts w:ascii="Calibri" w:hAnsi="Calibri" w:cs="Calibri"/>
          <w:color w:val="000000"/>
          <w:shd w:val="clear" w:color="auto" w:fill="FFFFFF"/>
        </w:rPr>
        <w:t xml:space="preserve">. It represents data that </w:t>
      </w:r>
      <w:r w:rsidR="005A74FB">
        <w:rPr>
          <w:rFonts w:ascii="Calibri" w:hAnsi="Calibri" w:cs="Calibri"/>
          <w:color w:val="000000"/>
          <w:shd w:val="clear" w:color="auto" w:fill="FFFFFF"/>
        </w:rPr>
        <w:t xml:space="preserve">affects or affected by software </w:t>
      </w:r>
      <w:r w:rsidR="00294601">
        <w:rPr>
          <w:rFonts w:ascii="Calibri" w:hAnsi="Calibri" w:cs="Calibri"/>
          <w:color w:val="000000"/>
          <w:shd w:val="clear" w:color="auto" w:fill="FFFFFF"/>
        </w:rPr>
        <w:t>execution while testing</w:t>
      </w:r>
      <w:r w:rsidR="00C44296">
        <w:rPr>
          <w:rFonts w:ascii="Calibri" w:hAnsi="Calibri" w:cs="Calibri"/>
          <w:color w:val="000000"/>
          <w:shd w:val="clear" w:color="auto" w:fill="FFFFFF"/>
        </w:rPr>
        <w:t>.</w:t>
      </w:r>
    </w:p>
    <w:p w:rsidR="00F358A4" w:rsidP="00F358A4" w:rsidRDefault="00F358A4" w14:paraId="4AB5AF9C" w14:textId="302CE7E0">
      <w:pPr>
        <w:pStyle w:val="ListParagraph"/>
        <w:numPr>
          <w:ilvl w:val="1"/>
          <w:numId w:val="28"/>
        </w:numPr>
      </w:pPr>
      <w:r>
        <w:t>Ex</w:t>
      </w:r>
      <w:r w:rsidR="008B278B">
        <w:t>pected Result</w:t>
      </w:r>
      <w:r>
        <w:t>:</w:t>
      </w:r>
    </w:p>
    <w:p w:rsidRPr="004D5EC2" w:rsidR="0033303E" w:rsidP="0033303E" w:rsidRDefault="00F863B4" w14:paraId="733CA120" w14:textId="7D98D316">
      <w:pPr>
        <w:pStyle w:val="ListParagraph"/>
        <w:numPr>
          <w:ilvl w:val="2"/>
          <w:numId w:val="28"/>
        </w:numPr>
      </w:pPr>
      <w:r>
        <w:rPr>
          <w:rFonts w:ascii="Calibri" w:hAnsi="Calibri" w:cs="Calibri"/>
          <w:color w:val="000000"/>
          <w:shd w:val="clear" w:color="auto" w:fill="FFFFFF"/>
        </w:rPr>
        <w:t>L</w:t>
      </w:r>
      <w:r w:rsidRPr="004D5EC2" w:rsidR="004D5EC2">
        <w:rPr>
          <w:rFonts w:ascii="Calibri" w:hAnsi="Calibri" w:cs="Calibri"/>
          <w:color w:val="000000"/>
          <w:shd w:val="clear" w:color="auto" w:fill="FFFFFF"/>
        </w:rPr>
        <w:t>ists the conditions to be satisfied to make the test passed.</w:t>
      </w:r>
    </w:p>
    <w:p w:rsidR="004D5EC2" w:rsidP="004D5EC2" w:rsidRDefault="00BE73DF" w14:paraId="5947DD5B" w14:textId="3B3DDA9B">
      <w:pPr>
        <w:pStyle w:val="ListParagraph"/>
        <w:numPr>
          <w:ilvl w:val="1"/>
          <w:numId w:val="28"/>
        </w:numPr>
      </w:pPr>
      <w:r>
        <w:t>Actual</w:t>
      </w:r>
      <w:r w:rsidR="004D5EC2">
        <w:t xml:space="preserve"> Result:</w:t>
      </w:r>
    </w:p>
    <w:p w:rsidRPr="00CA6288" w:rsidR="00F358A4" w:rsidP="007B53F3" w:rsidRDefault="00565005" w14:paraId="0086B40B" w14:textId="3BA24289">
      <w:pPr>
        <w:pStyle w:val="ListParagraph"/>
        <w:numPr>
          <w:ilvl w:val="2"/>
          <w:numId w:val="28"/>
        </w:numPr>
      </w:pPr>
      <w:r w:rsidRPr="00F863B4">
        <w:rPr>
          <w:rStyle w:val="normaltextrun"/>
          <w:rFonts w:ascii="Calibri" w:hAnsi="Calibri" w:cs="Calibri"/>
          <w:color w:val="000000"/>
        </w:rPr>
        <w:t>This section the performer has to write what happens during the test</w:t>
      </w:r>
      <w:r w:rsidR="008B188E">
        <w:rPr>
          <w:rStyle w:val="normaltextrun"/>
          <w:rFonts w:ascii="Calibri" w:hAnsi="Calibri" w:cs="Calibri"/>
          <w:color w:val="000000"/>
        </w:rPr>
        <w:t>,</w:t>
      </w:r>
      <w:r w:rsidRPr="00F863B4">
        <w:rPr>
          <w:rStyle w:val="normaltextrun"/>
          <w:rFonts w:ascii="Calibri" w:hAnsi="Calibri" w:cs="Calibri"/>
          <w:color w:val="000000"/>
        </w:rPr>
        <w:t xml:space="preserve"> it can be added also the reference to the produced attachments</w:t>
      </w:r>
    </w:p>
    <w:p w:rsidR="00701786" w:rsidP="00707A23" w:rsidRDefault="11354A24" w14:paraId="45FBDB40" w14:textId="4EA97E2A">
      <w:pPr>
        <w:pStyle w:val="ListParagraph"/>
        <w:numPr>
          <w:ilvl w:val="1"/>
          <w:numId w:val="28"/>
        </w:numPr>
      </w:pPr>
      <w:r>
        <w:t>Test Results:</w:t>
      </w:r>
    </w:p>
    <w:p w:rsidRPr="00AD1EBA" w:rsidR="00012D5C" w:rsidP="00012D5C" w:rsidRDefault="00012D5C" w14:paraId="4E718E20" w14:textId="036F128B">
      <w:pPr>
        <w:pStyle w:val="ListParagraph"/>
        <w:numPr>
          <w:ilvl w:val="2"/>
          <w:numId w:val="28"/>
        </w:numPr>
      </w:pPr>
      <w:r w:rsidRPr="00CA6288">
        <w:rPr>
          <w:rFonts w:ascii="Calibri" w:hAnsi="Calibri" w:cs="Calibri"/>
          <w:color w:val="000000"/>
          <w:shd w:val="clear" w:color="auto" w:fill="FFFFFF"/>
        </w:rPr>
        <w:t xml:space="preserve"> </w:t>
      </w:r>
      <w:r w:rsidRPr="00AD1EBA" w:rsidR="00AD1EBA">
        <w:rPr>
          <w:rStyle w:val="normaltextrun"/>
          <w:rFonts w:ascii="Calibri" w:hAnsi="Calibri" w:cs="Calibri"/>
          <w:color w:val="000000"/>
        </w:rPr>
        <w:t xml:space="preserve">It defines </w:t>
      </w:r>
      <w:r w:rsidR="00932317">
        <w:rPr>
          <w:rStyle w:val="normaltextrun"/>
          <w:rFonts w:ascii="Calibri" w:hAnsi="Calibri" w:cs="Calibri"/>
          <w:color w:val="000000"/>
        </w:rPr>
        <w:t xml:space="preserve">the </w:t>
      </w:r>
      <w:r w:rsidR="00992BA3">
        <w:rPr>
          <w:rStyle w:val="normaltextrun"/>
          <w:rFonts w:ascii="Calibri" w:hAnsi="Calibri" w:cs="Calibri"/>
          <w:color w:val="000000"/>
        </w:rPr>
        <w:t xml:space="preserve">result </w:t>
      </w:r>
      <w:r w:rsidRPr="00AD1EBA" w:rsidR="00AD1EBA">
        <w:rPr>
          <w:rStyle w:val="normaltextrun"/>
          <w:rFonts w:ascii="Calibri" w:hAnsi="Calibri" w:cs="Calibri"/>
          <w:color w:val="000000"/>
        </w:rPr>
        <w:t>of the test that can be PASSED or FAILED.</w:t>
      </w:r>
    </w:p>
    <w:p w:rsidR="00FF1EC2" w:rsidP="00FF1EC2" w:rsidRDefault="00FF1EC2" w14:paraId="3917C7D7" w14:textId="77777777">
      <w:pPr>
        <w:pStyle w:val="ListParagraph"/>
        <w:numPr>
          <w:ilvl w:val="1"/>
          <w:numId w:val="28"/>
        </w:numPr>
      </w:pPr>
      <w:r>
        <w:t>Remarks/Notes:</w:t>
      </w:r>
    </w:p>
    <w:p w:rsidRPr="00AD1EBA" w:rsidR="00FF1EC2" w:rsidP="00FF1EC2" w:rsidRDefault="00FF1EC2" w14:paraId="605A620A" w14:textId="77777777">
      <w:pPr>
        <w:pStyle w:val="ListParagraph"/>
        <w:numPr>
          <w:ilvl w:val="2"/>
          <w:numId w:val="28"/>
        </w:numPr>
      </w:pPr>
      <w:r>
        <w:rPr>
          <w:rStyle w:val="normaltextrun"/>
          <w:rFonts w:ascii="Calibri" w:hAnsi="Calibri" w:cs="Calibri"/>
          <w:color w:val="000000"/>
        </w:rPr>
        <w:t>Observations and comments of the performer, Verifier or witness can be added in this section</w:t>
      </w:r>
    </w:p>
    <w:p w:rsidR="00FF1EC2" w:rsidP="00FF1EC2" w:rsidRDefault="00106CD5" w14:paraId="066FF8CC" w14:textId="50C8D35C">
      <w:pPr>
        <w:pStyle w:val="ListParagraph"/>
        <w:numPr>
          <w:ilvl w:val="1"/>
          <w:numId w:val="28"/>
        </w:numPr>
      </w:pPr>
      <w:r>
        <w:t>Execution Date</w:t>
      </w:r>
      <w:r w:rsidR="00FF1EC2">
        <w:t>:</w:t>
      </w:r>
    </w:p>
    <w:p w:rsidRPr="001B7A93" w:rsidR="00FF1EC2" w:rsidP="00FF1EC2" w:rsidRDefault="001B7A93" w14:paraId="10A85173" w14:textId="0335D1AD">
      <w:pPr>
        <w:pStyle w:val="ListParagraph"/>
        <w:numPr>
          <w:ilvl w:val="2"/>
          <w:numId w:val="28"/>
        </w:numPr>
      </w:pPr>
      <w:r w:rsidRPr="001B7A93">
        <w:rPr>
          <w:rFonts w:ascii="Calibri" w:hAnsi="Calibri" w:cs="Calibri"/>
          <w:color w:val="000000"/>
        </w:rPr>
        <w:t>I</w:t>
      </w:r>
      <w:r w:rsidRPr="001B7A93">
        <w:rPr>
          <w:rStyle w:val="normaltextrun"/>
          <w:rFonts w:ascii="Calibri" w:hAnsi="Calibri" w:cs="Calibri"/>
          <w:color w:val="000000"/>
        </w:rPr>
        <w:t>n this field the executor has to handwrite the date of execution of the test.</w:t>
      </w:r>
    </w:p>
    <w:p w:rsidR="00FF1EC2" w:rsidP="00FF1EC2" w:rsidRDefault="00106CD5" w14:paraId="24496A1E" w14:textId="21B27A06">
      <w:pPr>
        <w:pStyle w:val="ListParagraph"/>
        <w:numPr>
          <w:ilvl w:val="1"/>
          <w:numId w:val="28"/>
        </w:numPr>
      </w:pPr>
      <w:r>
        <w:t>Execution By</w:t>
      </w:r>
      <w:r w:rsidR="00FF1EC2">
        <w:t>:</w:t>
      </w:r>
    </w:p>
    <w:p w:rsidRPr="00AD1EBA" w:rsidR="00FF1EC2" w:rsidP="00FF1EC2" w:rsidRDefault="003E5D42" w14:paraId="2F78C35C" w14:textId="1EF527B2">
      <w:pPr>
        <w:pStyle w:val="ListParagraph"/>
        <w:numPr>
          <w:ilvl w:val="2"/>
          <w:numId w:val="28"/>
        </w:numPr>
      </w:pPr>
      <w:r w:rsidRPr="00843ED0">
        <w:rPr>
          <w:rStyle w:val="normaltextrun"/>
          <w:rFonts w:ascii="Calibri" w:hAnsi="Calibri" w:cs="Calibri"/>
          <w:color w:val="000000"/>
        </w:rPr>
        <w:t>The</w:t>
      </w:r>
      <w:r w:rsidRPr="003E5D42">
        <w:rPr>
          <w:rStyle w:val="normaltextrun"/>
          <w:rFonts w:ascii="Calibri" w:hAnsi="Calibri" w:cs="Calibri"/>
          <w:color w:val="000000"/>
        </w:rPr>
        <w:t xml:space="preserve"> </w:t>
      </w:r>
      <w:r w:rsidRPr="00843ED0" w:rsidR="00843ED0">
        <w:rPr>
          <w:rStyle w:val="normaltextrun"/>
          <w:rFonts w:ascii="Calibri" w:hAnsi="Calibri" w:cs="Calibri"/>
          <w:color w:val="000000"/>
        </w:rPr>
        <w:t>p</w:t>
      </w:r>
      <w:r w:rsidRPr="00843ED0">
        <w:rPr>
          <w:rStyle w:val="normaltextrun"/>
          <w:rFonts w:ascii="Calibri" w:hAnsi="Calibri" w:cs="Calibri"/>
          <w:color w:val="000000"/>
        </w:rPr>
        <w:t>erformer</w:t>
      </w:r>
      <w:r w:rsidRPr="003E5D42">
        <w:rPr>
          <w:rStyle w:val="normaltextrun"/>
          <w:rFonts w:ascii="Calibri" w:hAnsi="Calibri" w:cs="Calibri"/>
          <w:color w:val="000000"/>
        </w:rPr>
        <w:t xml:space="preserve"> and the Verifier </w:t>
      </w:r>
      <w:r w:rsidRPr="003E5D42" w:rsidR="00843ED0">
        <w:rPr>
          <w:rStyle w:val="normaltextrun"/>
          <w:rFonts w:ascii="Calibri" w:hAnsi="Calibri" w:cs="Calibri"/>
          <w:color w:val="000000"/>
        </w:rPr>
        <w:t>have</w:t>
      </w:r>
      <w:r w:rsidRPr="003E5D42">
        <w:rPr>
          <w:rStyle w:val="normaltextrun"/>
          <w:rFonts w:ascii="Calibri" w:hAnsi="Calibri" w:cs="Calibri"/>
          <w:color w:val="000000"/>
        </w:rPr>
        <w:t xml:space="preserve"> to fill the line with the name, the signature and the final date</w:t>
      </w:r>
    </w:p>
    <w:p w:rsidR="00BF471E" w:rsidP="001B0909" w:rsidRDefault="00BF471E" w14:paraId="6FEA3854" w14:textId="77777777">
      <w:pPr>
        <w:pStyle w:val="ListParagraph"/>
        <w:ind w:left="1440"/>
      </w:pPr>
    </w:p>
    <w:p w:rsidRPr="00F47648" w:rsidR="00640740" w:rsidP="00F56325" w:rsidRDefault="00640740" w14:paraId="23212C66" w14:textId="77777777"/>
    <w:p w:rsidRPr="002057A7" w:rsidR="009B5262" w:rsidP="009B5262" w:rsidRDefault="009B5262" w14:paraId="5455C135" w14:textId="77777777">
      <w:pPr>
        <w:pStyle w:val="Heading2"/>
      </w:pPr>
      <w:bookmarkStart w:name="_Toc69916468" w:id="14"/>
      <w:r w:rsidRPr="002057A7">
        <w:t>Test environments</w:t>
      </w:r>
      <w:bookmarkEnd w:id="14"/>
    </w:p>
    <w:p w:rsidRPr="002057A7" w:rsidR="009B5262" w:rsidP="009B5262" w:rsidRDefault="000B331A" w14:paraId="0E2A0B8A" w14:textId="2A561428">
      <w:pPr>
        <w:pStyle w:val="ListParagraph"/>
        <w:numPr>
          <w:ilvl w:val="0"/>
          <w:numId w:val="28"/>
        </w:numPr>
      </w:pPr>
      <w:r w:rsidRPr="002057A7">
        <w:t>S</w:t>
      </w:r>
      <w:r w:rsidRPr="002057A7" w:rsidR="009B5262">
        <w:t xml:space="preserve">ystems and </w:t>
      </w:r>
      <w:r w:rsidRPr="002057A7">
        <w:t>L</w:t>
      </w:r>
      <w:r w:rsidRPr="002057A7" w:rsidR="009B5262">
        <w:t>ocation</w:t>
      </w:r>
      <w:r w:rsidRPr="002057A7">
        <w:t>:</w:t>
      </w:r>
    </w:p>
    <w:p w:rsidRPr="002057A7" w:rsidR="000B331A" w:rsidP="000B331A" w:rsidRDefault="009F2E7B" w14:paraId="70551D19" w14:textId="15BB0351">
      <w:pPr>
        <w:pStyle w:val="ListParagraph"/>
        <w:numPr>
          <w:ilvl w:val="1"/>
          <w:numId w:val="28"/>
        </w:numPr>
      </w:pPr>
      <w:r w:rsidRPr="002057A7">
        <w:t>The testing is done in two environments</w:t>
      </w:r>
    </w:p>
    <w:p w:rsidRPr="002057A7" w:rsidR="009F2E7B" w:rsidP="009F2E7B" w:rsidRDefault="009F2E7B" w14:paraId="03A62A55" w14:textId="1A083F20">
      <w:pPr>
        <w:pStyle w:val="ListParagraph"/>
        <w:numPr>
          <w:ilvl w:val="2"/>
          <w:numId w:val="28"/>
        </w:numPr>
      </w:pPr>
      <w:r w:rsidRPr="002057A7">
        <w:t>Development Environment</w:t>
      </w:r>
    </w:p>
    <w:p w:rsidRPr="002057A7" w:rsidR="000B331A" w:rsidP="009F2E7B" w:rsidRDefault="009F2E7B" w14:paraId="5B3C6F40" w14:textId="51946E57">
      <w:pPr>
        <w:pStyle w:val="ListParagraph"/>
        <w:numPr>
          <w:ilvl w:val="2"/>
          <w:numId w:val="28"/>
        </w:numPr>
      </w:pPr>
      <w:r w:rsidRPr="002057A7">
        <w:t>UAT Environment</w:t>
      </w:r>
    </w:p>
    <w:p w:rsidRPr="00F63239" w:rsidR="009B5262" w:rsidP="009B5262" w:rsidRDefault="009F2E7B" w14:paraId="7E096BFF" w14:textId="144391B6">
      <w:pPr>
        <w:pStyle w:val="ListParagraph"/>
        <w:numPr>
          <w:ilvl w:val="0"/>
          <w:numId w:val="28"/>
        </w:numPr>
      </w:pPr>
      <w:r w:rsidRPr="00F63239">
        <w:t>C</w:t>
      </w:r>
      <w:r w:rsidRPr="00F63239" w:rsidR="009B5262">
        <w:t>onnectivity</w:t>
      </w:r>
      <w:r w:rsidRPr="00F63239">
        <w:t xml:space="preserve">: </w:t>
      </w:r>
    </w:p>
    <w:p w:rsidR="002E1406" w:rsidP="00961BC2" w:rsidRDefault="006875A6" w14:paraId="0BFC51B1" w14:textId="2C587671">
      <w:pPr>
        <w:pStyle w:val="ListParagraph"/>
        <w:numPr>
          <w:ilvl w:val="1"/>
          <w:numId w:val="28"/>
        </w:numPr>
      </w:pPr>
      <w:r>
        <w:t xml:space="preserve">As per </w:t>
      </w:r>
      <w:r w:rsidR="00267C3B">
        <w:t>Cento gene</w:t>
      </w:r>
      <w:r>
        <w:t xml:space="preserve"> standard</w:t>
      </w:r>
      <w:r w:rsidR="00A11050">
        <w:t xml:space="preserve">, anonymous access to </w:t>
      </w:r>
      <w:r w:rsidR="008B451C">
        <w:t xml:space="preserve">the application </w:t>
      </w:r>
      <w:r w:rsidR="00786D13">
        <w:t xml:space="preserve">service </w:t>
      </w:r>
      <w:r w:rsidR="00A11050">
        <w:t xml:space="preserve">is not allowed. </w:t>
      </w:r>
    </w:p>
    <w:p w:rsidR="000F653B" w:rsidP="00961BC2" w:rsidRDefault="00167AC5" w14:paraId="03904915" w14:textId="43D764A4">
      <w:pPr>
        <w:pStyle w:val="ListParagraph"/>
        <w:numPr>
          <w:ilvl w:val="1"/>
          <w:numId w:val="28"/>
        </w:numPr>
      </w:pPr>
      <w:r>
        <w:lastRenderedPageBreak/>
        <w:t xml:space="preserve">To </w:t>
      </w:r>
      <w:r w:rsidR="000E18DD">
        <w:t xml:space="preserve">access the application </w:t>
      </w:r>
      <w:r w:rsidR="00F6726A">
        <w:t xml:space="preserve">user has to connect to the cento gene </w:t>
      </w:r>
      <w:r w:rsidR="00BD7914">
        <w:t>VPN with valid credentials</w:t>
      </w:r>
      <w:r w:rsidR="00B924AF">
        <w:t xml:space="preserve">, and to access the </w:t>
      </w:r>
      <w:r w:rsidR="00747DCB">
        <w:t xml:space="preserve">application user </w:t>
      </w:r>
      <w:r w:rsidR="00AC4D8D">
        <w:t xml:space="preserve">should be </w:t>
      </w:r>
      <w:r w:rsidR="00871FC2">
        <w:t xml:space="preserve">authorized </w:t>
      </w:r>
      <w:r w:rsidR="003D6914">
        <w:t xml:space="preserve">and authenticated from </w:t>
      </w:r>
      <w:r w:rsidR="00CD03AD">
        <w:t>Azure AD.</w:t>
      </w:r>
    </w:p>
    <w:p w:rsidR="00863849" w:rsidP="00961BC2" w:rsidRDefault="00863849" w14:paraId="2FBF9FE1" w14:textId="4B1ED654">
      <w:pPr>
        <w:pStyle w:val="ListParagraph"/>
        <w:numPr>
          <w:ilvl w:val="1"/>
          <w:numId w:val="28"/>
        </w:numPr>
      </w:pPr>
      <w:r>
        <w:t xml:space="preserve">To access the swagger – </w:t>
      </w:r>
      <w:r w:rsidR="0031782E">
        <w:t>API’s</w:t>
      </w:r>
      <w:r>
        <w:t xml:space="preserve"> user has to connect to the tunnel with valid credentials.</w:t>
      </w:r>
    </w:p>
    <w:p w:rsidRPr="00F63239" w:rsidR="00602835" w:rsidP="00961BC2" w:rsidRDefault="00602835" w14:paraId="63D54E93" w14:textId="77777777">
      <w:pPr>
        <w:ind w:left="360"/>
      </w:pPr>
    </w:p>
    <w:p w:rsidRPr="00F63239" w:rsidR="009B5262" w:rsidP="009B5262" w:rsidRDefault="009F2E7B" w14:paraId="4A80FEB0" w14:textId="2F6CA321">
      <w:pPr>
        <w:pStyle w:val="ListParagraph"/>
        <w:numPr>
          <w:ilvl w:val="0"/>
          <w:numId w:val="28"/>
        </w:numPr>
      </w:pPr>
      <w:r w:rsidRPr="00F63239">
        <w:t>S</w:t>
      </w:r>
      <w:r w:rsidRPr="00F63239" w:rsidR="009B5262">
        <w:t>ecurity, access restriction</w:t>
      </w:r>
      <w:r w:rsidRPr="00F63239">
        <w:t xml:space="preserve">: </w:t>
      </w:r>
    </w:p>
    <w:p w:rsidR="000806E2" w:rsidP="000806E2" w:rsidRDefault="000806E2" w14:paraId="447D7B79" w14:textId="77777777">
      <w:pPr>
        <w:pStyle w:val="ListParagraph"/>
        <w:numPr>
          <w:ilvl w:val="1"/>
          <w:numId w:val="28"/>
        </w:numPr>
      </w:pPr>
      <w:r>
        <w:t>As per Cento gene standard, anonymous access to digital service is not allowed. Lucy DB integrates with Azure AD using SAML protocol for user authentication.</w:t>
      </w:r>
    </w:p>
    <w:p w:rsidR="000806E2" w:rsidP="000806E2" w:rsidRDefault="000806E2" w14:paraId="1CF6BBCF" w14:textId="77777777">
      <w:pPr>
        <w:pStyle w:val="ListParagraph"/>
        <w:numPr>
          <w:ilvl w:val="1"/>
          <w:numId w:val="28"/>
        </w:numPr>
      </w:pPr>
      <w:r>
        <w:t>Only Members of specific Azure AD groups can connect to Lucy DB. Three different groups are created for each Lucy DB environment respectively Prod, QA and Dev.</w:t>
      </w:r>
    </w:p>
    <w:p w:rsidRPr="002057A7" w:rsidR="000806E2" w:rsidP="000806E2" w:rsidRDefault="000806E2" w14:paraId="408FA86D" w14:textId="77777777">
      <w:pPr>
        <w:pStyle w:val="ListParagraph"/>
        <w:numPr>
          <w:ilvl w:val="1"/>
          <w:numId w:val="28"/>
        </w:numPr>
      </w:pPr>
      <w:r>
        <w:t>As a part of SAML claim rules, the group names are sent to Lucy DB application to authorize access only for valid users.</w:t>
      </w:r>
    </w:p>
    <w:p w:rsidR="000806E2" w:rsidP="009D3074" w:rsidRDefault="000806E2" w14:paraId="20C1C3B3" w14:textId="77777777">
      <w:pPr>
        <w:pStyle w:val="ListParagraph"/>
        <w:rPr>
          <w:highlight w:val="lightGray"/>
        </w:rPr>
      </w:pPr>
    </w:p>
    <w:p w:rsidRPr="002057A7" w:rsidR="002057A7" w:rsidP="002057A7" w:rsidRDefault="002057A7" w14:paraId="666866C3" w14:textId="53A0F00B">
      <w:pPr>
        <w:pStyle w:val="ListParagraph"/>
        <w:numPr>
          <w:ilvl w:val="0"/>
          <w:numId w:val="28"/>
        </w:numPr>
      </w:pPr>
      <w:r w:rsidRPr="002057A7">
        <w:t>Test Data:</w:t>
      </w:r>
    </w:p>
    <w:p w:rsidRPr="002057A7" w:rsidR="00D43BA9" w:rsidP="002057A7" w:rsidRDefault="00D43BA9" w14:paraId="0E15137C" w14:textId="01E5C2A2">
      <w:pPr>
        <w:pStyle w:val="ListParagraph"/>
        <w:numPr>
          <w:ilvl w:val="1"/>
          <w:numId w:val="28"/>
        </w:numPr>
      </w:pPr>
      <w:r w:rsidRPr="002057A7">
        <w:t xml:space="preserve">Test data is provided by Centogene. The data is </w:t>
      </w:r>
      <w:r w:rsidRPr="002057A7" w:rsidR="00E832C8">
        <w:t xml:space="preserve">UAT database dump which is deployed </w:t>
      </w:r>
      <w:r w:rsidRPr="002057A7" w:rsidR="005363E6">
        <w:t>on Development environment for testing</w:t>
      </w:r>
      <w:r w:rsidRPr="002057A7" w:rsidR="00D042B5">
        <w:t xml:space="preserve"> purpose.</w:t>
      </w:r>
    </w:p>
    <w:p w:rsidRPr="002057A7" w:rsidR="00D042B5" w:rsidP="00EF55E8" w:rsidRDefault="00EF55E8" w14:paraId="08184C87" w14:textId="04B29292">
      <w:pPr>
        <w:pStyle w:val="ListParagraph"/>
        <w:numPr>
          <w:ilvl w:val="1"/>
          <w:numId w:val="28"/>
        </w:numPr>
      </w:pPr>
      <w:r w:rsidRPr="002057A7">
        <w:t>The same database dump is used in UAT environment for UAT testing</w:t>
      </w:r>
    </w:p>
    <w:p w:rsidRPr="008B1D00" w:rsidR="008B1D00" w:rsidP="008B1D00" w:rsidRDefault="008B1D00" w14:paraId="3F4F969C" w14:textId="77777777">
      <w:pPr>
        <w:ind w:left="360"/>
        <w:rPr>
          <w:highlight w:val="lightGray"/>
        </w:rPr>
      </w:pPr>
    </w:p>
    <w:p w:rsidR="00B031F0" w:rsidP="00B031F0" w:rsidRDefault="00EC2657" w14:paraId="05BF5D36" w14:textId="77777777">
      <w:pPr>
        <w:pStyle w:val="Heading2"/>
      </w:pPr>
      <w:bookmarkStart w:name="_Toc69916469" w:id="15"/>
      <w:r w:rsidRPr="006547C4">
        <w:t>T</w:t>
      </w:r>
      <w:r w:rsidRPr="006547C4" w:rsidR="00B031F0">
        <w:t>est planning</w:t>
      </w:r>
      <w:bookmarkEnd w:id="15"/>
    </w:p>
    <w:p w:rsidR="00273EF3" w:rsidP="00273EF3" w:rsidRDefault="00273EF3" w14:paraId="0DCB9FC9" w14:textId="77777777"/>
    <w:p w:rsidRPr="0070693E" w:rsidR="00273EF3" w:rsidP="00273EF3" w:rsidRDefault="0070693E" w14:paraId="1EE37D66" w14:textId="1F8D5391">
      <w:pPr>
        <w:rPr>
          <w:rFonts w:cstheme="minorHAnsi"/>
        </w:rPr>
      </w:pPr>
      <w:r w:rsidRPr="0070693E">
        <w:rPr>
          <w:rFonts w:cstheme="minorHAnsi"/>
          <w:color w:val="202124"/>
          <w:shd w:val="clear" w:color="auto" w:fill="FFFFFF"/>
        </w:rPr>
        <w:t>A Test Plan is a detailed document that describes the test strategy, </w:t>
      </w:r>
      <w:r w:rsidRPr="0070693E">
        <w:rPr>
          <w:rFonts w:cstheme="minorHAnsi"/>
          <w:b/>
          <w:bCs/>
          <w:color w:val="202124"/>
          <w:shd w:val="clear" w:color="auto" w:fill="FFFFFF"/>
        </w:rPr>
        <w:t>objectives</w:t>
      </w:r>
      <w:r w:rsidRPr="0070693E">
        <w:rPr>
          <w:rFonts w:cstheme="minorHAnsi"/>
          <w:color w:val="202124"/>
          <w:shd w:val="clear" w:color="auto" w:fill="FFFFFF"/>
        </w:rPr>
        <w:t>, schedule, estimation, deliverables, and resources required to perform testing for a software product. Test Plan helps us determine the effort needed to validate the quality of the application under test.</w:t>
      </w:r>
    </w:p>
    <w:p w:rsidR="00BD46F3" w:rsidP="007C2905" w:rsidRDefault="00BD46F3" w14:paraId="7AB6DAB5" w14:textId="7BDF1579">
      <w:r w:rsidRPr="006547C4">
        <w:t xml:space="preserve">Test planning </w:t>
      </w:r>
      <w:r w:rsidRPr="006547C4" w:rsidR="00DC2087">
        <w:t xml:space="preserve">and </w:t>
      </w:r>
      <w:r w:rsidRPr="006547C4" w:rsidR="009F70EB">
        <w:t xml:space="preserve">scope </w:t>
      </w:r>
      <w:r w:rsidRPr="006547C4">
        <w:t xml:space="preserve">is </w:t>
      </w:r>
      <w:r w:rsidRPr="006547C4" w:rsidR="009F70EB">
        <w:t>explained in Test Strategy section above.</w:t>
      </w:r>
    </w:p>
    <w:p w:rsidRPr="009F70EB" w:rsidR="00273EF3" w:rsidP="007C2905" w:rsidRDefault="00273EF3" w14:paraId="2B90BBAF" w14:textId="77777777"/>
    <w:p w:rsidR="006E417F" w:rsidRDefault="006E417F" w14:paraId="5483E7AD" w14:textId="77777777">
      <w:pPr>
        <w:jc w:val="left"/>
        <w:rPr>
          <w:rFonts w:ascii="Arial" w:hAnsi="Arial" w:eastAsia="Times New Roman" w:cs="Times New Roman"/>
          <w:b/>
          <w:sz w:val="24"/>
          <w:szCs w:val="20"/>
        </w:rPr>
      </w:pPr>
      <w:r>
        <w:br w:type="page"/>
      </w:r>
    </w:p>
    <w:p w:rsidRPr="00D11255" w:rsidR="000A62B0" w:rsidP="000A62B0" w:rsidRDefault="000A62B0" w14:paraId="0302181E" w14:textId="2C5BB037">
      <w:pPr>
        <w:pStyle w:val="Heading2"/>
      </w:pPr>
      <w:bookmarkStart w:name="_Toc69916470" w:id="16"/>
      <w:r w:rsidRPr="00D11255">
        <w:lastRenderedPageBreak/>
        <w:t>Test reporting</w:t>
      </w:r>
      <w:bookmarkEnd w:id="16"/>
    </w:p>
    <w:p w:rsidRPr="00BC4729" w:rsidR="008E5872" w:rsidP="000A62B0" w:rsidRDefault="001248F9" w14:paraId="58642792" w14:textId="64D79936">
      <w:r w:rsidRPr="00BC4729">
        <w:t>The Test re</w:t>
      </w:r>
      <w:r w:rsidRPr="00BC4729" w:rsidR="00CA4A39">
        <w:t xml:space="preserve">ports are </w:t>
      </w:r>
      <w:r w:rsidRPr="00BC4729" w:rsidR="00C21DCE">
        <w:t>maintai</w:t>
      </w:r>
      <w:r w:rsidRPr="00BC4729" w:rsidR="004D10AC">
        <w:t>ni</w:t>
      </w:r>
      <w:r w:rsidRPr="00BC4729" w:rsidR="00C21DCE">
        <w:t>n</w:t>
      </w:r>
      <w:r w:rsidRPr="00BC4729" w:rsidR="004D10AC">
        <w:t xml:space="preserve">g and </w:t>
      </w:r>
      <w:r w:rsidRPr="00BC4729" w:rsidR="007E2477">
        <w:t>generating th</w:t>
      </w:r>
      <w:r w:rsidRPr="00BC4729" w:rsidR="00356A97">
        <w:t xml:space="preserve">rough </w:t>
      </w:r>
      <w:r w:rsidRPr="00BC4729" w:rsidR="00052538">
        <w:t xml:space="preserve">Excel sheets </w:t>
      </w:r>
      <w:r w:rsidRPr="00BC4729" w:rsidR="004D4461">
        <w:t>for Test Cases</w:t>
      </w:r>
      <w:r w:rsidRPr="00BC4729" w:rsidR="00EA6543">
        <w:t xml:space="preserve"> of API Testing and </w:t>
      </w:r>
      <w:r w:rsidRPr="00BC4729" w:rsidR="000C1F95">
        <w:t>UI Integration Testing</w:t>
      </w:r>
      <w:r w:rsidRPr="00BC4729" w:rsidR="00B66EB6">
        <w:t>.</w:t>
      </w:r>
    </w:p>
    <w:p w:rsidRPr="00BC4729" w:rsidR="00FC23DF" w:rsidP="00087A69" w:rsidRDefault="00087A69" w14:paraId="655DB544" w14:textId="4C5B9B01">
      <w:pPr>
        <w:pStyle w:val="Heading3"/>
      </w:pPr>
      <w:bookmarkStart w:name="_Toc64310837" w:id="17"/>
      <w:bookmarkStart w:name="_Toc69831196" w:id="18"/>
      <w:bookmarkStart w:name="_Toc69916471" w:id="19"/>
      <w:r>
        <w:t xml:space="preserve">Centogene LucyDB </w:t>
      </w:r>
      <w:r w:rsidRPr="00BC4729">
        <w:t>API Test Cases:</w:t>
      </w:r>
      <w:bookmarkEnd w:id="17"/>
      <w:bookmarkEnd w:id="18"/>
      <w:bookmarkEnd w:id="19"/>
    </w:p>
    <w:p w:rsidRPr="00FC0620" w:rsidR="008C19E0" w:rsidP="00FC0620" w:rsidRDefault="008C19E0" w14:paraId="292D243A" w14:textId="77777777">
      <w:pPr>
        <w:rPr>
          <w:highlight w:val="lightGray"/>
        </w:rPr>
      </w:pPr>
    </w:p>
    <w:tbl>
      <w:tblPr>
        <w:tblW w:w="10485" w:type="dxa"/>
        <w:tblInd w:w="113" w:type="dxa"/>
        <w:tblLook w:val="04A0" w:firstRow="1" w:lastRow="0" w:firstColumn="1" w:lastColumn="0" w:noHBand="0" w:noVBand="1"/>
      </w:tblPr>
      <w:tblGrid>
        <w:gridCol w:w="1665"/>
        <w:gridCol w:w="1106"/>
        <w:gridCol w:w="2143"/>
        <w:gridCol w:w="2206"/>
        <w:gridCol w:w="2077"/>
        <w:gridCol w:w="1288"/>
      </w:tblGrid>
      <w:tr w:rsidRPr="00DF0AC6" w:rsidR="00937DA5" w:rsidTr="00A95E8A" w14:paraId="5B14A0E3" w14:textId="77777777">
        <w:trPr>
          <w:trHeight w:val="630"/>
        </w:trPr>
        <w:tc>
          <w:tcPr>
            <w:tcW w:w="1665" w:type="dxa"/>
            <w:tcBorders>
              <w:top w:val="single" w:color="auto" w:sz="4" w:space="0"/>
              <w:left w:val="single" w:color="auto" w:sz="4" w:space="0"/>
              <w:bottom w:val="single" w:color="auto" w:sz="4" w:space="0"/>
              <w:right w:val="single" w:color="auto" w:sz="4" w:space="0"/>
            </w:tcBorders>
            <w:shd w:val="clear" w:color="000000" w:fill="F2F2F2"/>
            <w:vAlign w:val="bottom"/>
            <w:hideMark/>
          </w:tcPr>
          <w:p w:rsidRPr="00DF0AC6" w:rsidR="00937DA5" w:rsidP="00A95E8A" w:rsidRDefault="00937DA5" w14:paraId="288FF4E7" w14:textId="77777777">
            <w:pPr>
              <w:spacing w:after="0" w:line="240" w:lineRule="auto"/>
              <w:jc w:val="center"/>
              <w:rPr>
                <w:rFonts w:ascii="Calibri" w:hAnsi="Calibri" w:eastAsia="Times New Roman" w:cs="Calibri"/>
                <w:b/>
                <w:bCs/>
                <w:lang w:val="en-IN" w:eastAsia="en-IN"/>
              </w:rPr>
            </w:pPr>
            <w:bookmarkStart w:name="_Toc19952186" w:id="20"/>
            <w:bookmarkStart w:name="_Toc463519172" w:id="21"/>
            <w:r w:rsidRPr="00DF0AC6">
              <w:rPr>
                <w:rFonts w:ascii="Calibri" w:hAnsi="Calibri" w:eastAsia="Times New Roman" w:cs="Calibri"/>
                <w:b/>
                <w:bCs/>
                <w:lang w:val="en-IN" w:eastAsia="en-IN"/>
              </w:rPr>
              <w:t>Test Case ID</w:t>
            </w:r>
          </w:p>
        </w:tc>
        <w:tc>
          <w:tcPr>
            <w:tcW w:w="1106" w:type="dxa"/>
            <w:tcBorders>
              <w:top w:val="single" w:color="auto" w:sz="4" w:space="0"/>
              <w:left w:val="nil"/>
              <w:bottom w:val="single" w:color="auto" w:sz="4" w:space="0"/>
              <w:right w:val="single" w:color="auto" w:sz="4" w:space="0"/>
            </w:tcBorders>
            <w:shd w:val="clear" w:color="000000" w:fill="F2F2F2"/>
            <w:vAlign w:val="bottom"/>
            <w:hideMark/>
          </w:tcPr>
          <w:p w:rsidRPr="00DF0AC6" w:rsidR="00937DA5" w:rsidP="00A95E8A" w:rsidRDefault="00937DA5" w14:paraId="35B2F77E" w14:textId="77777777">
            <w:pPr>
              <w:spacing w:after="0" w:line="240" w:lineRule="auto"/>
              <w:jc w:val="center"/>
              <w:rPr>
                <w:rFonts w:ascii="Calibri" w:hAnsi="Calibri" w:eastAsia="Times New Roman" w:cs="Calibri"/>
                <w:b/>
                <w:bCs/>
                <w:lang w:val="en-IN" w:eastAsia="en-IN"/>
              </w:rPr>
            </w:pPr>
            <w:r w:rsidRPr="00DF0AC6">
              <w:rPr>
                <w:rFonts w:ascii="Calibri" w:hAnsi="Calibri" w:eastAsia="Times New Roman" w:cs="Calibri"/>
                <w:b/>
                <w:bCs/>
                <w:lang w:val="en-IN" w:eastAsia="en-IN"/>
              </w:rPr>
              <w:t>User Story ID</w:t>
            </w:r>
          </w:p>
        </w:tc>
        <w:tc>
          <w:tcPr>
            <w:tcW w:w="2143" w:type="dxa"/>
            <w:tcBorders>
              <w:top w:val="single" w:color="auto" w:sz="4" w:space="0"/>
              <w:left w:val="nil"/>
              <w:bottom w:val="single" w:color="auto" w:sz="4" w:space="0"/>
              <w:right w:val="single" w:color="auto" w:sz="4" w:space="0"/>
            </w:tcBorders>
            <w:shd w:val="clear" w:color="000000" w:fill="F2F2F2"/>
            <w:vAlign w:val="bottom"/>
            <w:hideMark/>
          </w:tcPr>
          <w:p w:rsidRPr="00DF0AC6" w:rsidR="00937DA5" w:rsidP="00A95E8A" w:rsidRDefault="00937DA5" w14:paraId="2DCD71BE" w14:textId="77777777">
            <w:pPr>
              <w:spacing w:after="0" w:line="240" w:lineRule="auto"/>
              <w:jc w:val="center"/>
              <w:rPr>
                <w:rFonts w:ascii="Calibri" w:hAnsi="Calibri" w:eastAsia="Times New Roman" w:cs="Calibri"/>
                <w:b/>
                <w:bCs/>
                <w:lang w:val="en-IN" w:eastAsia="en-IN"/>
              </w:rPr>
            </w:pPr>
            <w:r w:rsidRPr="00DF0AC6">
              <w:rPr>
                <w:rFonts w:ascii="Calibri" w:hAnsi="Calibri" w:eastAsia="Times New Roman" w:cs="Calibri"/>
                <w:b/>
                <w:bCs/>
                <w:lang w:val="en-IN" w:eastAsia="en-IN"/>
              </w:rPr>
              <w:t>Test Scenarios</w:t>
            </w:r>
          </w:p>
        </w:tc>
        <w:tc>
          <w:tcPr>
            <w:tcW w:w="2206" w:type="dxa"/>
            <w:tcBorders>
              <w:top w:val="single" w:color="auto" w:sz="4" w:space="0"/>
              <w:left w:val="nil"/>
              <w:bottom w:val="single" w:color="auto" w:sz="4" w:space="0"/>
              <w:right w:val="single" w:color="auto" w:sz="4" w:space="0"/>
            </w:tcBorders>
            <w:shd w:val="clear" w:color="000000" w:fill="F2F2F2"/>
            <w:vAlign w:val="bottom"/>
            <w:hideMark/>
          </w:tcPr>
          <w:p w:rsidRPr="00DF0AC6" w:rsidR="00937DA5" w:rsidP="00A95E8A" w:rsidRDefault="00937DA5" w14:paraId="3D915F1D" w14:textId="77777777">
            <w:pPr>
              <w:spacing w:after="0" w:line="240" w:lineRule="auto"/>
              <w:jc w:val="center"/>
              <w:rPr>
                <w:rFonts w:ascii="Calibri" w:hAnsi="Calibri" w:eastAsia="Times New Roman" w:cs="Calibri"/>
                <w:b/>
                <w:bCs/>
                <w:lang w:val="en-IN" w:eastAsia="en-IN"/>
              </w:rPr>
            </w:pPr>
            <w:r w:rsidRPr="00DF0AC6">
              <w:rPr>
                <w:rFonts w:ascii="Calibri" w:hAnsi="Calibri" w:eastAsia="Times New Roman" w:cs="Calibri"/>
                <w:b/>
                <w:bCs/>
                <w:lang w:val="en-IN" w:eastAsia="en-IN"/>
              </w:rPr>
              <w:t>Expected Result</w:t>
            </w:r>
          </w:p>
        </w:tc>
        <w:tc>
          <w:tcPr>
            <w:tcW w:w="2077" w:type="dxa"/>
            <w:tcBorders>
              <w:top w:val="single" w:color="auto" w:sz="4" w:space="0"/>
              <w:left w:val="nil"/>
              <w:bottom w:val="single" w:color="auto" w:sz="4" w:space="0"/>
              <w:right w:val="single" w:color="auto" w:sz="4" w:space="0"/>
            </w:tcBorders>
            <w:shd w:val="clear" w:color="000000" w:fill="F2F2F2"/>
            <w:vAlign w:val="bottom"/>
            <w:hideMark/>
          </w:tcPr>
          <w:p w:rsidRPr="00DF0AC6" w:rsidR="00937DA5" w:rsidP="00A95E8A" w:rsidRDefault="00937DA5" w14:paraId="0CFAB441" w14:textId="77777777">
            <w:pPr>
              <w:spacing w:after="0" w:line="240" w:lineRule="auto"/>
              <w:jc w:val="center"/>
              <w:rPr>
                <w:rFonts w:ascii="Calibri" w:hAnsi="Calibri" w:eastAsia="Times New Roman" w:cs="Calibri"/>
                <w:b/>
                <w:bCs/>
                <w:lang w:val="en-IN" w:eastAsia="en-IN"/>
              </w:rPr>
            </w:pPr>
            <w:r w:rsidRPr="00DF0AC6">
              <w:rPr>
                <w:rFonts w:ascii="Calibri" w:hAnsi="Calibri" w:eastAsia="Times New Roman" w:cs="Calibri"/>
                <w:b/>
                <w:bCs/>
                <w:lang w:val="en-IN" w:eastAsia="en-IN"/>
              </w:rPr>
              <w:t>Actual Result</w:t>
            </w:r>
          </w:p>
        </w:tc>
        <w:tc>
          <w:tcPr>
            <w:tcW w:w="1288" w:type="dxa"/>
            <w:tcBorders>
              <w:top w:val="single" w:color="auto" w:sz="4" w:space="0"/>
              <w:left w:val="nil"/>
              <w:bottom w:val="single" w:color="auto" w:sz="4" w:space="0"/>
              <w:right w:val="single" w:color="auto" w:sz="4" w:space="0"/>
            </w:tcBorders>
            <w:shd w:val="clear" w:color="000000" w:fill="F2F2F2"/>
            <w:vAlign w:val="bottom"/>
            <w:hideMark/>
          </w:tcPr>
          <w:p w:rsidRPr="00DF0AC6" w:rsidR="00937DA5" w:rsidP="00A95E8A" w:rsidRDefault="00937DA5" w14:paraId="08E1D77E" w14:textId="77777777">
            <w:pPr>
              <w:spacing w:after="0" w:line="240" w:lineRule="auto"/>
              <w:jc w:val="center"/>
              <w:rPr>
                <w:rFonts w:ascii="Calibri" w:hAnsi="Calibri" w:eastAsia="Times New Roman" w:cs="Calibri"/>
                <w:b/>
                <w:bCs/>
                <w:lang w:val="en-IN" w:eastAsia="en-IN"/>
              </w:rPr>
            </w:pPr>
            <w:r w:rsidRPr="00DF0AC6">
              <w:rPr>
                <w:rFonts w:ascii="Calibri" w:hAnsi="Calibri" w:eastAsia="Times New Roman" w:cs="Calibri"/>
                <w:b/>
                <w:bCs/>
                <w:lang w:val="en-IN" w:eastAsia="en-IN"/>
              </w:rPr>
              <w:t>Result (Pass/Fail)</w:t>
            </w:r>
          </w:p>
        </w:tc>
      </w:tr>
      <w:tr w:rsidRPr="00DF0AC6" w:rsidR="00937DA5" w:rsidTr="00A95E8A" w14:paraId="7978E96B"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416D136F"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TC_lucyDB_1.1</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08F638B"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LDB-59</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7EA7348"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As a login as Reader able to access the data but not able to modify and delete the data</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8557C4E"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AD user details</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and need to match with actual output result</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28E8C6E"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AD user details</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and matched with expected result</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1AE5ED5"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3CC610BC"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2E9F981F"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TC_lucyDB_1.2</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B9BA69E"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LDB-59</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D53CE91"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API fails due to invalid syntax format while login the application</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3288257"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"Auth Token is mandatory" message or bad request with status code as 400</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41D327F"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message as "Auth Token is mandatory" with status code as 400</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F272BBF"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0C904399" w14:textId="77777777">
        <w:trPr>
          <w:trHeight w:val="18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157CC7AD"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TC_lucyDB_1.3</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F050758"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LDB-59</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EF7B075"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API fails due to permission denied while login the application</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F394B26"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message as "Invalid Email"</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status code will di</w:t>
            </w:r>
            <w:r>
              <w:rPr>
                <w:rFonts w:ascii="Calibri" w:hAnsi="Calibri" w:eastAsia="Times New Roman" w:cs="Calibri"/>
                <w:color w:val="000000"/>
                <w:lang w:val="en-IN" w:eastAsia="en-IN"/>
              </w:rPr>
              <w:t>s</w:t>
            </w:r>
            <w:r w:rsidRPr="00DF0AC6">
              <w:rPr>
                <w:rFonts w:ascii="Calibri" w:hAnsi="Calibri" w:eastAsia="Times New Roman" w:cs="Calibri"/>
                <w:color w:val="000000"/>
                <w:lang w:val="en-IN" w:eastAsia="en-IN"/>
              </w:rPr>
              <w:t>play as 403</w:t>
            </w:r>
            <w:r w:rsidRPr="00DF0AC6">
              <w:rPr>
                <w:rFonts w:ascii="Calibri" w:hAnsi="Calibri" w:eastAsia="Times New Roman" w:cs="Calibri"/>
                <w:color w:val="000000"/>
                <w:lang w:val="en-IN" w:eastAsia="en-IN"/>
              </w:rPr>
              <w:br/>
            </w:r>
            <w:r w:rsidRPr="00DF0AC6">
              <w:rPr>
                <w:rFonts w:ascii="Calibri" w:hAnsi="Calibri" w:eastAsia="Times New Roman" w:cs="Calibri"/>
                <w:color w:val="000000"/>
                <w:lang w:val="en-IN" w:eastAsia="en-IN"/>
              </w:rPr>
              <w:br/>
            </w:r>
            <w:r>
              <w:rPr>
                <w:rFonts w:ascii="Calibri" w:hAnsi="Calibri" w:eastAsia="Times New Roman" w:cs="Calibri"/>
                <w:color w:val="000000"/>
                <w:lang w:val="en-IN" w:eastAsia="en-IN"/>
              </w:rPr>
              <w:t xml:space="preserve"> </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404D80F"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"Invalid Email"</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message with status</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code as 403</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8E1769D"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2E0803F0"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157E00E7"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TC_lucyDB_2.1</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DF559DD"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LDB-59</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88532BF"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As a login as Writer user able to access the data and modify, delete the data</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8F8C3D1"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AD user details</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and need to match with actual output result</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A7D217C"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AD user details</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and matched with expected result</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D7A75DB"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5A3E894C"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048BDC91"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TC_lucyDB_2.2</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4995A01"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LDB-59</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A1E9C1A"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API fails due to invalid syntax format while login the application</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3574CB6"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"Auth Token is mandatory" message or bad request with status code as 400</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726D5F5"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message as "Auth Token is mandatory" with status code as 400</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7EAEACE"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6ED6BC45" w14:textId="77777777">
        <w:trPr>
          <w:trHeight w:val="18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2C2605BF"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lastRenderedPageBreak/>
              <w:t>TC_lucyDB_2.3</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9B741C2"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LDB-59</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662935C"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API fails due to permission denied while login the application</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EBBE8C4"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message as "Invalid Email"</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 xml:space="preserve">status code will </w:t>
            </w:r>
            <w:r>
              <w:rPr>
                <w:rFonts w:ascii="Calibri" w:hAnsi="Calibri" w:eastAsia="Times New Roman" w:cs="Calibri"/>
                <w:color w:val="000000"/>
                <w:lang w:val="en-IN" w:eastAsia="en-IN"/>
              </w:rPr>
              <w:t>display</w:t>
            </w:r>
            <w:r w:rsidRPr="00DF0AC6">
              <w:rPr>
                <w:rFonts w:ascii="Calibri" w:hAnsi="Calibri" w:eastAsia="Times New Roman" w:cs="Calibri"/>
                <w:color w:val="000000"/>
                <w:lang w:val="en-IN" w:eastAsia="en-IN"/>
              </w:rPr>
              <w:t xml:space="preserve"> as 403</w:t>
            </w:r>
            <w:r w:rsidRPr="00DF0AC6">
              <w:rPr>
                <w:rFonts w:ascii="Calibri" w:hAnsi="Calibri" w:eastAsia="Times New Roman" w:cs="Calibri"/>
                <w:color w:val="000000"/>
                <w:lang w:val="en-IN" w:eastAsia="en-IN"/>
              </w:rPr>
              <w:br/>
            </w:r>
            <w:r w:rsidRPr="00DF0AC6">
              <w:rPr>
                <w:rFonts w:ascii="Calibri" w:hAnsi="Calibri" w:eastAsia="Times New Roman" w:cs="Calibri"/>
                <w:color w:val="000000"/>
                <w:lang w:val="en-IN" w:eastAsia="en-IN"/>
              </w:rPr>
              <w:br/>
            </w:r>
            <w:r>
              <w:rPr>
                <w:rFonts w:ascii="Calibri" w:hAnsi="Calibri" w:eastAsia="Times New Roman" w:cs="Calibri"/>
                <w:color w:val="000000"/>
                <w:lang w:val="en-IN" w:eastAsia="en-IN"/>
              </w:rPr>
              <w:t xml:space="preserve"> </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9DD97D1"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"Invalid Email"</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message with status</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code as 403</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5162D5A"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71621C85"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3F019688"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TC_lucyDB_3.1</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AF8B5CD"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LDB-59</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2633D81"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As a login as Administrator able to access the data and modify, delete the data</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43B7B5E"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AD user details</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and need to match with actual output result</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8F8A894"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AD user details</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and matched with expected result</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6681107"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136F6B11"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5BED187F"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TC_lucyDB_3.2</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1D1957B"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LDB-59</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0606540"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API fails due to invalid syntax format while login the application</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D1932BA"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"Auth Token is mandatory" message or bad request with status code as 400</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ABBC151"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message as "Auth Token is mandatory" with status code as 400</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FF41FA9"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547D4AA2" w14:textId="77777777">
        <w:trPr>
          <w:trHeight w:val="18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346B2865"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TC_lucyDB_3.3</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DF96D88"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LDB-59</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4EBAEC8"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API fails due to permission denied while login the application</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09D0739"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message as "Invalid Email"</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 xml:space="preserve">status code will </w:t>
            </w:r>
            <w:r>
              <w:rPr>
                <w:rFonts w:ascii="Calibri" w:hAnsi="Calibri" w:eastAsia="Times New Roman" w:cs="Calibri"/>
                <w:color w:val="000000"/>
                <w:lang w:val="en-IN" w:eastAsia="en-IN"/>
              </w:rPr>
              <w:t>display</w:t>
            </w:r>
            <w:r w:rsidRPr="00DF0AC6">
              <w:rPr>
                <w:rFonts w:ascii="Calibri" w:hAnsi="Calibri" w:eastAsia="Times New Roman" w:cs="Calibri"/>
                <w:color w:val="000000"/>
                <w:lang w:val="en-IN" w:eastAsia="en-IN"/>
              </w:rPr>
              <w:t xml:space="preserve"> as 403</w:t>
            </w:r>
            <w:r w:rsidRPr="00DF0AC6">
              <w:rPr>
                <w:rFonts w:ascii="Calibri" w:hAnsi="Calibri" w:eastAsia="Times New Roman" w:cs="Calibri"/>
                <w:color w:val="000000"/>
                <w:lang w:val="en-IN" w:eastAsia="en-IN"/>
              </w:rPr>
              <w:br/>
            </w:r>
            <w:r w:rsidRPr="00DF0AC6">
              <w:rPr>
                <w:rFonts w:ascii="Calibri" w:hAnsi="Calibri" w:eastAsia="Times New Roman" w:cs="Calibri"/>
                <w:color w:val="000000"/>
                <w:lang w:val="en-IN" w:eastAsia="en-IN"/>
              </w:rPr>
              <w:br/>
            </w:r>
            <w:r>
              <w:rPr>
                <w:rFonts w:ascii="Calibri" w:hAnsi="Calibri" w:eastAsia="Times New Roman" w:cs="Calibri"/>
                <w:color w:val="000000"/>
                <w:lang w:val="en-IN" w:eastAsia="en-IN"/>
              </w:rPr>
              <w:t xml:space="preserve"> </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32AE402"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"Invalid Email"</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message with status</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code as 403</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F79F373"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361B6AD3" w14:textId="77777777">
        <w:trPr>
          <w:trHeight w:val="12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65A50A1B"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TC_lucyDB_4.1</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781A52C"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LDB-60</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3AA4A06"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when user logouts which successfully from the application</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6E69523"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 xml:space="preserve">Should able to display the "Deletes the session for the user" message </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6F401BB"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 xml:space="preserve">Able to display the message as "Deletes the session for the user" </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9F34E9A"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0C8190C8"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54DDE450"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TC_lucyDB_5.1</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F8CABB9"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LDB-21</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2A4D02B"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user can get the compound data</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7D2D40A"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compound data and need to match with actual output response</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E1D7C57"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compound data and matched with expected result</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C38076B"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06263782"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619BF456"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TC_lucyDB_5.2</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6F98379"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LDB-21</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D3598F1"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API should fail due to no content available while search compound data</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C39232E"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While user enter invalid compound id then it should display as "204" status code</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7075615" w14:textId="77777777">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Able to display</w:t>
            </w:r>
            <w:r w:rsidRPr="00DF0AC6">
              <w:rPr>
                <w:rFonts w:ascii="Calibri" w:hAnsi="Calibri" w:eastAsia="Times New Roman" w:cs="Calibri"/>
                <w:color w:val="000000"/>
                <w:lang w:val="en-IN" w:eastAsia="en-IN"/>
              </w:rPr>
              <w:t xml:space="preserve"> "204" status code</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F7E2A36"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66462919" w14:textId="77777777">
        <w:trPr>
          <w:trHeight w:val="18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032C1A32"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lastRenderedPageBreak/>
              <w:t>TC_lucyDB_5.3</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DF5AAD5"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LDB-21</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4A78FD6"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API</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should fail due to invalid syntax format while search compound data</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B45E926"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bad request and need to match with actual output result and should display status code as 400</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40E1992"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bad request and matched with expected result with status code as 400</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BF7A371"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0C67CAF9" w14:textId="77777777">
        <w:trPr>
          <w:trHeight w:val="9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2CA39872"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TC_lucyDB_6.1</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B1C2AA1"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LDB-61</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29C1478"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user can Update compound data</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8C9F8FD"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"Compounds imported" message</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761E0FE" w14:textId="77777777">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Able to display</w:t>
            </w:r>
            <w:r w:rsidRPr="00DF0AC6">
              <w:rPr>
                <w:rFonts w:ascii="Calibri" w:hAnsi="Calibri" w:eastAsia="Times New Roman" w:cs="Calibri"/>
                <w:color w:val="000000"/>
                <w:lang w:val="en-IN" w:eastAsia="en-IN"/>
              </w:rPr>
              <w:t xml:space="preserve"> the "Compounds imported" message</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1015D5E"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42BA8AB4" w14:textId="77777777">
        <w:trPr>
          <w:trHeight w:val="21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04E2748C"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TC_lucyDB_6.2</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E9DDA46"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LDB-61</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8CBB136"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API should fail due to invalid syntax format when update compound data</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95A08D0"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While user enter invalid syntax values and ID then it should display message as "compoundid and id should be same" with status code</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as "400"</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E10BCC6" w14:textId="77777777">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Able to display</w:t>
            </w:r>
            <w:r w:rsidRPr="00DF0AC6">
              <w:rPr>
                <w:rFonts w:ascii="Calibri" w:hAnsi="Calibri" w:eastAsia="Times New Roman" w:cs="Calibri"/>
                <w:color w:val="000000"/>
                <w:lang w:val="en-IN" w:eastAsia="en-IN"/>
              </w:rPr>
              <w:t xml:space="preserve"> message as "compoundid and id should be same" with status code as 400</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326CE06"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741757A1" w14:textId="77777777">
        <w:trPr>
          <w:trHeight w:val="24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09680305"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TC_lucyDB_6.3</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648924E"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LDB-61</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921C314"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API should fail due to Internal server error when update compound data</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F45C322"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"Internal Server Error" message (or) Should able to display the "no record exists with this compounds</w:t>
            </w:r>
            <w:r>
              <w:rPr>
                <w:rFonts w:ascii="Calibri" w:hAnsi="Calibri" w:eastAsia="Times New Roman" w:cs="Calibri"/>
                <w:color w:val="000000"/>
                <w:lang w:val="en-IN" w:eastAsia="en-IN"/>
              </w:rPr>
              <w:t>,</w:t>
            </w:r>
            <w:r w:rsidRPr="00DF0AC6">
              <w:rPr>
                <w:rFonts w:ascii="Calibri" w:hAnsi="Calibri" w:eastAsia="Times New Roman" w:cs="Calibri"/>
                <w:color w:val="000000"/>
                <w:lang w:val="en-IN" w:eastAsia="en-IN"/>
              </w:rPr>
              <w:t xml:space="preserve"> please try with another one" message</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25BECA2"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message as "Internal Server Error"</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B91D14E"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40C2B974" w14:textId="77777777">
        <w:trPr>
          <w:trHeight w:val="27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3E89A177"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TC_lucyDB_6.4</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1043450"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LDB-61</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957B1FC"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br/>
            </w:r>
            <w:r w:rsidRPr="00DF0AC6">
              <w:rPr>
                <w:rFonts w:ascii="Calibri" w:hAnsi="Calibri" w:eastAsia="Times New Roman" w:cs="Calibri"/>
                <w:color w:val="000000"/>
                <w:lang w:val="en-IN" w:eastAsia="en-IN"/>
              </w:rPr>
              <w:br/>
            </w:r>
            <w:r w:rsidRPr="00DF0AC6">
              <w:rPr>
                <w:rFonts w:ascii="Calibri" w:hAnsi="Calibri" w:eastAsia="Times New Roman" w:cs="Calibri"/>
                <w:color w:val="000000"/>
                <w:lang w:val="en-IN" w:eastAsia="en-IN"/>
              </w:rPr>
              <w:t xml:space="preserve">To verify that user able to update the compound data after that same data will display in get method </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453F0FC"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"Compounds imported" message after that should able to display the updated compound data and need to match with actual output response</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3509E41" w14:textId="77777777">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Able to display</w:t>
            </w:r>
            <w:r w:rsidRPr="00DF0AC6">
              <w:rPr>
                <w:rFonts w:ascii="Calibri" w:hAnsi="Calibri" w:eastAsia="Times New Roman" w:cs="Calibri"/>
                <w:color w:val="000000"/>
                <w:lang w:val="en-IN" w:eastAsia="en-IN"/>
              </w:rPr>
              <w:t xml:space="preserve"> the "Compounds imported" message and able to display the updated compound data and matched with expected result</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6D411FB"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0A1D6C10" w14:textId="77777777">
        <w:trPr>
          <w:trHeight w:val="9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095166F1"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TC_lucyDB_7.1</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2E6F030"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LDB-62</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0992399"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user can Delete compound data</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DF78D55"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 xml:space="preserve">Should able to display the "successfully deleted" message </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CF5CD2C"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Displaying "successfully deleted" message</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CCCDBE9"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7F91E9B6"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25C76360"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lastRenderedPageBreak/>
              <w:t>TC_lucyDB_7.2</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D3C313D"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LDB-62</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939E96C"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API should fail due to invalid syntax format while Delete compound data</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DBC9C3D"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bad request and need to match with actual output response</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7C2BF5B"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bad request and matched with expected result</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533CED1"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4F343D13" w14:textId="77777777">
        <w:trPr>
          <w:trHeight w:val="21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1BBFD764"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TC_lucyDB_7.3</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9B6DCF0"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LDB-62</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746B335"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API should fail due to Invalid URL while Delete compound data</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E55F829"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 xml:space="preserve">Should able to display the status code as 403 </w:t>
            </w:r>
            <w:r>
              <w:rPr>
                <w:rFonts w:ascii="Calibri" w:hAnsi="Calibri" w:eastAsia="Times New Roman" w:cs="Calibri"/>
                <w:color w:val="000000"/>
                <w:lang w:val="en-IN" w:eastAsia="en-IN"/>
              </w:rPr>
              <w:t xml:space="preserve">as user </w:t>
            </w:r>
            <w:r w:rsidRPr="00DF0AC6">
              <w:rPr>
                <w:rFonts w:ascii="Calibri" w:hAnsi="Calibri" w:eastAsia="Times New Roman" w:cs="Calibri"/>
                <w:color w:val="000000"/>
                <w:lang w:val="en-IN" w:eastAsia="en-IN"/>
              </w:rPr>
              <w:t>does not have the permission to execute this operation</w:t>
            </w:r>
            <w:r w:rsidRPr="00DF0AC6">
              <w:rPr>
                <w:rFonts w:ascii="Calibri" w:hAnsi="Calibri" w:eastAsia="Times New Roman" w:cs="Calibri"/>
                <w:color w:val="000000"/>
                <w:lang w:val="en-IN" w:eastAsia="en-IN"/>
              </w:rPr>
              <w:br/>
            </w:r>
            <w:r w:rsidRPr="00DF0AC6">
              <w:rPr>
                <w:rFonts w:ascii="Calibri" w:hAnsi="Calibri" w:eastAsia="Times New Roman" w:cs="Calibri"/>
                <w:color w:val="000000"/>
                <w:lang w:val="en-IN" w:eastAsia="en-IN"/>
              </w:rPr>
              <w:br/>
            </w:r>
            <w:r>
              <w:rPr>
                <w:rFonts w:ascii="Calibri" w:hAnsi="Calibri" w:eastAsia="Times New Roman" w:cs="Calibri"/>
                <w:color w:val="000000"/>
                <w:lang w:val="en-IN" w:eastAsia="en-IN"/>
              </w:rPr>
              <w:t xml:space="preserve"> </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31DF2B1" w14:textId="77777777">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Able to display</w:t>
            </w:r>
            <w:r w:rsidRPr="00DF0AC6">
              <w:rPr>
                <w:rFonts w:ascii="Calibri" w:hAnsi="Calibri" w:eastAsia="Times New Roman" w:cs="Calibri"/>
                <w:color w:val="000000"/>
                <w:lang w:val="en-IN" w:eastAsia="en-IN"/>
              </w:rPr>
              <w:t xml:space="preserve"> the status code as 403 </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EF45A2E"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7467DDCC"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2217DBBE"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TC_lucyDB_8.1</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855D9B3"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LDB-63</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08D5B0D"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 xml:space="preserve">To Verify that user can Upload using CSV file </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9EAF650"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upload the CSV file and need to match with same data with actual output response</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5F826D1"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upload the CSV file and</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matched with expected result</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BF5EBE8"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747C2817"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4FB4D5FE"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TC_lucyDB_8.2</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78246EA"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LDB-63</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BE77074"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API should fail due to permission denied while uploading the CSV file</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8D1C5C4"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status code as 403</w:t>
            </w:r>
            <w:r w:rsidRPr="00DF0AC6">
              <w:rPr>
                <w:rFonts w:ascii="Calibri" w:hAnsi="Calibri" w:eastAsia="Times New Roman" w:cs="Calibri"/>
                <w:color w:val="000000"/>
                <w:lang w:val="en-IN" w:eastAsia="en-IN"/>
              </w:rPr>
              <w:br/>
            </w:r>
            <w:r w:rsidRPr="00DF0AC6">
              <w:rPr>
                <w:rFonts w:ascii="Calibri" w:hAnsi="Calibri" w:eastAsia="Times New Roman" w:cs="Calibri"/>
                <w:color w:val="000000"/>
                <w:lang w:val="en-IN" w:eastAsia="en-IN"/>
              </w:rPr>
              <w:br/>
            </w:r>
            <w:r>
              <w:rPr>
                <w:rFonts w:ascii="Calibri" w:hAnsi="Calibri" w:eastAsia="Times New Roman" w:cs="Calibri"/>
                <w:color w:val="000000"/>
                <w:lang w:val="en-IN" w:eastAsia="en-IN"/>
              </w:rPr>
              <w:t xml:space="preserve"> </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29CCFD0" w14:textId="77777777">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Able to display</w:t>
            </w:r>
            <w:r w:rsidRPr="00DF0AC6">
              <w:rPr>
                <w:rFonts w:ascii="Calibri" w:hAnsi="Calibri" w:eastAsia="Times New Roman" w:cs="Calibri"/>
                <w:color w:val="000000"/>
                <w:lang w:val="en-IN" w:eastAsia="en-IN"/>
              </w:rPr>
              <w:t xml:space="preserve"> the status code as 403 </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4DD2FB6"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37DF4790" w14:textId="77777777">
        <w:trPr>
          <w:trHeight w:val="33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5A1AE56D"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TC_lucyDB_8.3</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4E0762A"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LDB-63</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22214DB"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when we try to upload the CSV file</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which contains inchi keys same data/value matches with DB as well as data completely matching present it should display in duplicated compounds</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086E91B"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 xml:space="preserve">Should Able to upload the CSV file and if already same data exists in DB it </w:t>
            </w:r>
            <w:r>
              <w:rPr>
                <w:rFonts w:ascii="Calibri" w:hAnsi="Calibri" w:eastAsia="Times New Roman" w:cs="Calibri"/>
                <w:color w:val="000000"/>
                <w:lang w:val="en-IN" w:eastAsia="en-IN"/>
              </w:rPr>
              <w:t>should come</w:t>
            </w:r>
            <w:r w:rsidRPr="00DF0AC6">
              <w:rPr>
                <w:rFonts w:ascii="Calibri" w:hAnsi="Calibri" w:eastAsia="Times New Roman" w:cs="Calibri"/>
                <w:color w:val="000000"/>
                <w:lang w:val="en-IN" w:eastAsia="en-IN"/>
              </w:rPr>
              <w:t xml:space="preserve"> under duplicated fragments</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2A97897"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 xml:space="preserve">Able to upload the CSV file and it is displaying in duplicated fragments </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A841324"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0AF01929" w14:textId="77777777">
        <w:trPr>
          <w:trHeight w:val="30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0BC91FFB"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lastRenderedPageBreak/>
              <w:t>TC_lucyDB_8.4</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DDC8A4B"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LDB-63</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0B23C3B"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when we try to upload the CSV file</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which contains inchi keys same data/value matches with DB as well as data partially matches it should display in conflicted compounds</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0BD8D3B"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 xml:space="preserve">Should Able to upload the CSV file and which contains inchi keys same data/value matches with DB as well as data partially matches it </w:t>
            </w:r>
            <w:r>
              <w:rPr>
                <w:rFonts w:ascii="Calibri" w:hAnsi="Calibri" w:eastAsia="Times New Roman" w:cs="Calibri"/>
                <w:color w:val="000000"/>
                <w:lang w:val="en-IN" w:eastAsia="en-IN"/>
              </w:rPr>
              <w:t>should come</w:t>
            </w:r>
            <w:r w:rsidRPr="00DF0AC6">
              <w:rPr>
                <w:rFonts w:ascii="Calibri" w:hAnsi="Calibri" w:eastAsia="Times New Roman" w:cs="Calibri"/>
                <w:color w:val="000000"/>
                <w:lang w:val="en-IN" w:eastAsia="en-IN"/>
              </w:rPr>
              <w:t xml:space="preserve"> under Conflicted compounds</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2DFFC8E"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 xml:space="preserve">Able to upload the CSV file and it is displaying in conflicted compounds </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5E8B18C"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718E2CEE" w14:textId="77777777">
        <w:trPr>
          <w:trHeight w:val="27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3801F071"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TC_lucyDB_8.5</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D7201E2"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LDB-63</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9BF04FB"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when we try to upload the CSV file which contains inchi keys with new data as well as not matches with DB and data it should display in new compounds</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02EEEC6"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upload the CSV file and when we try to upload the CSV file</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 xml:space="preserve">with new data it </w:t>
            </w:r>
            <w:r>
              <w:rPr>
                <w:rFonts w:ascii="Calibri" w:hAnsi="Calibri" w:eastAsia="Times New Roman" w:cs="Calibri"/>
                <w:color w:val="000000"/>
                <w:lang w:val="en-IN" w:eastAsia="en-IN"/>
              </w:rPr>
              <w:t>should come</w:t>
            </w:r>
            <w:r w:rsidRPr="00DF0AC6">
              <w:rPr>
                <w:rFonts w:ascii="Calibri" w:hAnsi="Calibri" w:eastAsia="Times New Roman" w:cs="Calibri"/>
                <w:color w:val="000000"/>
                <w:lang w:val="en-IN" w:eastAsia="en-IN"/>
              </w:rPr>
              <w:t xml:space="preserve"> under</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 xml:space="preserve">New compounds </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38AD062"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 xml:space="preserve">Able to upload the CSV file and it is displaying in New compounds </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F69311F"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690CCEB5"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765E88EA"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TC_lucyDB_9.1</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3B76CED"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LDB-65</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EDA7393"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user can Convert the data and save in database</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D90A013"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In Database should Able to</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 xml:space="preserve">display the new compound data in </w:t>
            </w:r>
            <w:r>
              <w:rPr>
                <w:rFonts w:ascii="Calibri" w:hAnsi="Calibri" w:eastAsia="Times New Roman" w:cs="Calibri"/>
                <w:color w:val="000000"/>
                <w:lang w:val="en-IN" w:eastAsia="en-IN"/>
              </w:rPr>
              <w:t>temporary</w:t>
            </w:r>
            <w:r w:rsidRPr="00DF0AC6">
              <w:rPr>
                <w:rFonts w:ascii="Calibri" w:hAnsi="Calibri" w:eastAsia="Times New Roman" w:cs="Calibri"/>
                <w:color w:val="000000"/>
                <w:lang w:val="en-IN" w:eastAsia="en-IN"/>
              </w:rPr>
              <w:t xml:space="preserve"> compound table </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059D24B"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 xml:space="preserve">In database </w:t>
            </w:r>
            <w:r>
              <w:rPr>
                <w:rFonts w:ascii="Calibri" w:hAnsi="Calibri" w:eastAsia="Times New Roman" w:cs="Calibri"/>
                <w:color w:val="000000"/>
                <w:lang w:val="en-IN" w:eastAsia="en-IN"/>
              </w:rPr>
              <w:t>Able to display</w:t>
            </w:r>
            <w:r w:rsidRPr="00DF0AC6">
              <w:rPr>
                <w:rFonts w:ascii="Calibri" w:hAnsi="Calibri" w:eastAsia="Times New Roman" w:cs="Calibri"/>
                <w:color w:val="000000"/>
                <w:lang w:val="en-IN" w:eastAsia="en-IN"/>
              </w:rPr>
              <w:t xml:space="preserve"> the new compound data in </w:t>
            </w:r>
            <w:r>
              <w:rPr>
                <w:rFonts w:ascii="Calibri" w:hAnsi="Calibri" w:eastAsia="Times New Roman" w:cs="Calibri"/>
                <w:color w:val="000000"/>
                <w:lang w:val="en-IN" w:eastAsia="en-IN"/>
              </w:rPr>
              <w:t>temporary</w:t>
            </w:r>
            <w:r w:rsidRPr="00DF0AC6">
              <w:rPr>
                <w:rFonts w:ascii="Calibri" w:hAnsi="Calibri" w:eastAsia="Times New Roman" w:cs="Calibri"/>
                <w:color w:val="000000"/>
                <w:lang w:val="en-IN" w:eastAsia="en-IN"/>
              </w:rPr>
              <w:t xml:space="preserve"> compound table</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0E55579"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629E4098"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2B62E819"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TC_lucyDB_9.2</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C6EC19B"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LDB-65</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0060578"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API should fail due to permission denied while uploading the CSV file</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20C7BDF"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status code as 403</w:t>
            </w:r>
            <w:r w:rsidRPr="00DF0AC6">
              <w:rPr>
                <w:rFonts w:ascii="Calibri" w:hAnsi="Calibri" w:eastAsia="Times New Roman" w:cs="Calibri"/>
                <w:color w:val="000000"/>
                <w:lang w:val="en-IN" w:eastAsia="en-IN"/>
              </w:rPr>
              <w:br/>
            </w:r>
            <w:r w:rsidRPr="00DF0AC6">
              <w:rPr>
                <w:rFonts w:ascii="Calibri" w:hAnsi="Calibri" w:eastAsia="Times New Roman" w:cs="Calibri"/>
                <w:color w:val="000000"/>
                <w:lang w:val="en-IN" w:eastAsia="en-IN"/>
              </w:rPr>
              <w:br/>
            </w:r>
            <w:r>
              <w:rPr>
                <w:rFonts w:ascii="Calibri" w:hAnsi="Calibri" w:eastAsia="Times New Roman" w:cs="Calibri"/>
                <w:color w:val="000000"/>
                <w:lang w:val="en-IN" w:eastAsia="en-IN"/>
              </w:rPr>
              <w:t xml:space="preserve"> </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3F90B74" w14:textId="77777777">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Able to display</w:t>
            </w:r>
            <w:r w:rsidRPr="00DF0AC6">
              <w:rPr>
                <w:rFonts w:ascii="Calibri" w:hAnsi="Calibri" w:eastAsia="Times New Roman" w:cs="Calibri"/>
                <w:color w:val="000000"/>
                <w:lang w:val="en-IN" w:eastAsia="en-IN"/>
              </w:rPr>
              <w:t xml:space="preserve"> the status code as 403 </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4393B21"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440DFE7C" w14:textId="77777777">
        <w:trPr>
          <w:trHeight w:val="21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6C20FEBA"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TC_lucyDB_10.1</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8D91AE8"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LDB-66</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BEA2181"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user can Update and Insert the compounds data</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01428ED"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"compounds imported " message while giving conflictedCompounds and importID as input values.</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0730ED9"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"compounds imported " message</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90D7352"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07361C3D" w14:textId="77777777">
        <w:trPr>
          <w:trHeight w:val="30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67E8B1E3"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lastRenderedPageBreak/>
              <w:t>TC_lucyDB_10.2</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4FD3F4F"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LDB-66</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2729E7A"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user can update the compound data where input passed by user then after that</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need to re-upload the same file by using the POST</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 xml:space="preserve">method </w:t>
            </w:r>
            <w:r>
              <w:rPr>
                <w:rFonts w:ascii="Calibri" w:hAnsi="Calibri" w:eastAsia="Times New Roman" w:cs="Calibri"/>
                <w:color w:val="000000"/>
                <w:lang w:val="en-IN" w:eastAsia="en-IN"/>
              </w:rPr>
              <w:t>in order</w:t>
            </w:r>
            <w:r w:rsidRPr="00DF0AC6">
              <w:rPr>
                <w:rFonts w:ascii="Calibri" w:hAnsi="Calibri" w:eastAsia="Times New Roman" w:cs="Calibri"/>
                <w:color w:val="000000"/>
                <w:lang w:val="en-IN" w:eastAsia="en-IN"/>
              </w:rPr>
              <w:t xml:space="preserve"> to check that given input value updated or not</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23693EC"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"compounds imported " message while giving conflictedCompounds and importID as input values and should able to see the updated data</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2D5AA43"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"compounds imported " message and see the updated data</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9F1AAE6"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085C0E83"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41E60C1A"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TC_lucyDB_10.3</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16B2746"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LDB-66</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6CE7C7F"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API should fail due to permission denied while uploading the CSV file</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A8B0CB2"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status code as 403</w:t>
            </w:r>
            <w:r w:rsidRPr="00DF0AC6">
              <w:rPr>
                <w:rFonts w:ascii="Calibri" w:hAnsi="Calibri" w:eastAsia="Times New Roman" w:cs="Calibri"/>
                <w:color w:val="000000"/>
                <w:lang w:val="en-IN" w:eastAsia="en-IN"/>
              </w:rPr>
              <w:br/>
            </w:r>
            <w:r w:rsidRPr="00DF0AC6">
              <w:rPr>
                <w:rFonts w:ascii="Calibri" w:hAnsi="Calibri" w:eastAsia="Times New Roman" w:cs="Calibri"/>
                <w:color w:val="000000"/>
                <w:lang w:val="en-IN" w:eastAsia="en-IN"/>
              </w:rPr>
              <w:br/>
            </w:r>
            <w:r>
              <w:rPr>
                <w:rFonts w:ascii="Calibri" w:hAnsi="Calibri" w:eastAsia="Times New Roman" w:cs="Calibri"/>
                <w:color w:val="000000"/>
                <w:lang w:val="en-IN" w:eastAsia="en-IN"/>
              </w:rPr>
              <w:t xml:space="preserve"> </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372EC8A" w14:textId="77777777">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Able to display</w:t>
            </w:r>
            <w:r w:rsidRPr="00DF0AC6">
              <w:rPr>
                <w:rFonts w:ascii="Calibri" w:hAnsi="Calibri" w:eastAsia="Times New Roman" w:cs="Calibri"/>
                <w:color w:val="000000"/>
                <w:lang w:val="en-IN" w:eastAsia="en-IN"/>
              </w:rPr>
              <w:t xml:space="preserve"> the status code as 403 </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AE96F35"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5E0B8D71" w14:textId="77777777">
        <w:trPr>
          <w:trHeight w:val="12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4EA56B4A"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TC_lucyDB_11.1</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B11DC76"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LDB-67</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74367E5"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user can Delete compound data by importId from Temp table</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FF58B8B"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display the "Import Aborted" message</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9F714AE"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message as "Import Aborted"</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6E15877"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45B5FDA5"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7C3E1B70"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TC_lucyDB_11.2</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5AF8D66"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LDB-67</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AD069AE"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API should fail due to permission denied while deleting importID</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8731A24"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status code as 403</w:t>
            </w:r>
            <w:r w:rsidRPr="00DF0AC6">
              <w:rPr>
                <w:rFonts w:ascii="Calibri" w:hAnsi="Calibri" w:eastAsia="Times New Roman" w:cs="Calibri"/>
                <w:color w:val="000000"/>
                <w:lang w:val="en-IN" w:eastAsia="en-IN"/>
              </w:rPr>
              <w:br/>
            </w:r>
            <w:r w:rsidRPr="00DF0AC6">
              <w:rPr>
                <w:rFonts w:ascii="Calibri" w:hAnsi="Calibri" w:eastAsia="Times New Roman" w:cs="Calibri"/>
                <w:color w:val="000000"/>
                <w:lang w:val="en-IN" w:eastAsia="en-IN"/>
              </w:rPr>
              <w:br/>
            </w:r>
            <w:r>
              <w:rPr>
                <w:rFonts w:ascii="Calibri" w:hAnsi="Calibri" w:eastAsia="Times New Roman" w:cs="Calibri"/>
                <w:color w:val="000000"/>
                <w:lang w:val="en-IN" w:eastAsia="en-IN"/>
              </w:rPr>
              <w:t xml:space="preserve"> </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2BEC080" w14:textId="77777777">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Able to display</w:t>
            </w:r>
            <w:r w:rsidRPr="00DF0AC6">
              <w:rPr>
                <w:rFonts w:ascii="Calibri" w:hAnsi="Calibri" w:eastAsia="Times New Roman" w:cs="Calibri"/>
                <w:color w:val="000000"/>
                <w:lang w:val="en-IN" w:eastAsia="en-IN"/>
              </w:rPr>
              <w:t xml:space="preserve"> the status code as 403 </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AEBDE24"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094A2277"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71D07270"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TC_lucyDB_12.1</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4C3282C"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LDB-68</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DE918FF"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user can Upload CSV files</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270AF86"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upload the CSV file and need to match with same data with actual output response</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80A8D0F"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upload the CSV file and</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matched with expected result</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7D24912"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12776334"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7C18EA6C"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TC_lucyDB_12.2</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2E61E1A"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LDB-68</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11DC8CD"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API should fail due to permission denied while uploading the CSV file</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EAD35E4"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status code as 403</w:t>
            </w:r>
            <w:r w:rsidRPr="00DF0AC6">
              <w:rPr>
                <w:rFonts w:ascii="Calibri" w:hAnsi="Calibri" w:eastAsia="Times New Roman" w:cs="Calibri"/>
                <w:color w:val="000000"/>
                <w:lang w:val="en-IN" w:eastAsia="en-IN"/>
              </w:rPr>
              <w:br/>
            </w:r>
            <w:r w:rsidRPr="00DF0AC6">
              <w:rPr>
                <w:rFonts w:ascii="Calibri" w:hAnsi="Calibri" w:eastAsia="Times New Roman" w:cs="Calibri"/>
                <w:color w:val="000000"/>
                <w:lang w:val="en-IN" w:eastAsia="en-IN"/>
              </w:rPr>
              <w:br/>
            </w:r>
            <w:r>
              <w:rPr>
                <w:rFonts w:ascii="Calibri" w:hAnsi="Calibri" w:eastAsia="Times New Roman" w:cs="Calibri"/>
                <w:color w:val="000000"/>
                <w:lang w:val="en-IN" w:eastAsia="en-IN"/>
              </w:rPr>
              <w:t xml:space="preserve"> </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5F9485E" w14:textId="77777777">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Able to display</w:t>
            </w:r>
            <w:r w:rsidRPr="00DF0AC6">
              <w:rPr>
                <w:rFonts w:ascii="Calibri" w:hAnsi="Calibri" w:eastAsia="Times New Roman" w:cs="Calibri"/>
                <w:color w:val="000000"/>
                <w:lang w:val="en-IN" w:eastAsia="en-IN"/>
              </w:rPr>
              <w:t xml:space="preserve"> the status code as 403 </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759FE23"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6D4D42C4" w14:textId="77777777">
        <w:trPr>
          <w:trHeight w:val="24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0925773E"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lastRenderedPageBreak/>
              <w:t>TC_lucyDB_12.3</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D5C4595"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LDB-68</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7E670F2"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 xml:space="preserve">To Verify that, when we try to upload the CSV file which contains matched data/value it </w:t>
            </w:r>
            <w:r>
              <w:rPr>
                <w:rFonts w:ascii="Calibri" w:hAnsi="Calibri" w:eastAsia="Times New Roman" w:cs="Calibri"/>
                <w:color w:val="000000"/>
                <w:lang w:val="en-IN" w:eastAsia="en-IN"/>
              </w:rPr>
              <w:t>should come</w:t>
            </w:r>
            <w:r w:rsidRPr="00DF0AC6">
              <w:rPr>
                <w:rFonts w:ascii="Calibri" w:hAnsi="Calibri" w:eastAsia="Times New Roman" w:cs="Calibri"/>
                <w:color w:val="000000"/>
                <w:lang w:val="en-IN" w:eastAsia="en-IN"/>
              </w:rPr>
              <w:t xml:space="preserve"> under duplicated Fragments Table.</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E87CBA8"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 xml:space="preserve">Should Able to upload the CSV file and if already same data exists in DB it </w:t>
            </w:r>
            <w:r>
              <w:rPr>
                <w:rFonts w:ascii="Calibri" w:hAnsi="Calibri" w:eastAsia="Times New Roman" w:cs="Calibri"/>
                <w:color w:val="000000"/>
                <w:lang w:val="en-IN" w:eastAsia="en-IN"/>
              </w:rPr>
              <w:t>should come</w:t>
            </w:r>
            <w:r w:rsidRPr="00DF0AC6">
              <w:rPr>
                <w:rFonts w:ascii="Calibri" w:hAnsi="Calibri" w:eastAsia="Times New Roman" w:cs="Calibri"/>
                <w:color w:val="000000"/>
                <w:lang w:val="en-IN" w:eastAsia="en-IN"/>
              </w:rPr>
              <w:t xml:space="preserve"> under duplicated fragments</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A9CBA67"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 xml:space="preserve">Able to upload the CSV file and it is displaying in duplicated fragments </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9A80178"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0DAED2C0" w14:textId="77777777">
        <w:trPr>
          <w:trHeight w:val="27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480741CE"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TC_lucyDB_12.4</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9744531"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LDB-68</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C8F3BF8"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 xml:space="preserve">To Verify that, when we try to upload the CSV file which contains same Mass value and </w:t>
            </w:r>
            <w:r>
              <w:rPr>
                <w:rFonts w:ascii="Calibri" w:hAnsi="Calibri" w:eastAsia="Times New Roman" w:cs="Calibri"/>
                <w:color w:val="000000"/>
                <w:lang w:val="en-IN" w:eastAsia="en-IN"/>
              </w:rPr>
              <w:t xml:space="preserve">other </w:t>
            </w:r>
            <w:r w:rsidRPr="00DF0AC6">
              <w:rPr>
                <w:rFonts w:ascii="Calibri" w:hAnsi="Calibri" w:eastAsia="Times New Roman" w:cs="Calibri"/>
                <w:color w:val="000000"/>
                <w:lang w:val="en-IN" w:eastAsia="en-IN"/>
              </w:rPr>
              <w:t xml:space="preserve">data </w:t>
            </w:r>
            <w:r>
              <w:rPr>
                <w:rFonts w:ascii="Calibri" w:hAnsi="Calibri" w:eastAsia="Times New Roman" w:cs="Calibri"/>
                <w:color w:val="000000"/>
                <w:lang w:val="en-IN" w:eastAsia="en-IN"/>
              </w:rPr>
              <w:t>should</w:t>
            </w:r>
            <w:r w:rsidRPr="00DF0AC6">
              <w:rPr>
                <w:rFonts w:ascii="Calibri" w:hAnsi="Calibri" w:eastAsia="Times New Roman" w:cs="Calibri"/>
                <w:color w:val="000000"/>
                <w:lang w:val="en-IN" w:eastAsia="en-IN"/>
              </w:rPr>
              <w:t xml:space="preserve"> might differ then it </w:t>
            </w:r>
            <w:r>
              <w:rPr>
                <w:rFonts w:ascii="Calibri" w:hAnsi="Calibri" w:eastAsia="Times New Roman" w:cs="Calibri"/>
                <w:color w:val="000000"/>
                <w:lang w:val="en-IN" w:eastAsia="en-IN"/>
              </w:rPr>
              <w:t>should come</w:t>
            </w:r>
            <w:r w:rsidRPr="00DF0AC6">
              <w:rPr>
                <w:rFonts w:ascii="Calibri" w:hAnsi="Calibri" w:eastAsia="Times New Roman" w:cs="Calibri"/>
                <w:color w:val="000000"/>
                <w:lang w:val="en-IN" w:eastAsia="en-IN"/>
              </w:rPr>
              <w:t xml:space="preserve"> under Conflicted Fragments Table.</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DFC8AC2"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 xml:space="preserve">Should Able to upload the CSV file and which contains same Mass value and </w:t>
            </w:r>
            <w:r>
              <w:rPr>
                <w:rFonts w:ascii="Calibri" w:hAnsi="Calibri" w:eastAsia="Times New Roman" w:cs="Calibri"/>
                <w:color w:val="000000"/>
                <w:lang w:val="en-IN" w:eastAsia="en-IN"/>
              </w:rPr>
              <w:t xml:space="preserve">other </w:t>
            </w:r>
            <w:r w:rsidRPr="00DF0AC6">
              <w:rPr>
                <w:rFonts w:ascii="Calibri" w:hAnsi="Calibri" w:eastAsia="Times New Roman" w:cs="Calibri"/>
                <w:color w:val="000000"/>
                <w:lang w:val="en-IN" w:eastAsia="en-IN"/>
              </w:rPr>
              <w:t xml:space="preserve">data </w:t>
            </w:r>
            <w:r>
              <w:rPr>
                <w:rFonts w:ascii="Calibri" w:hAnsi="Calibri" w:eastAsia="Times New Roman" w:cs="Calibri"/>
                <w:color w:val="000000"/>
                <w:lang w:val="en-IN" w:eastAsia="en-IN"/>
              </w:rPr>
              <w:t>should</w:t>
            </w:r>
            <w:r w:rsidRPr="00DF0AC6">
              <w:rPr>
                <w:rFonts w:ascii="Calibri" w:hAnsi="Calibri" w:eastAsia="Times New Roman" w:cs="Calibri"/>
                <w:color w:val="000000"/>
                <w:lang w:val="en-IN" w:eastAsia="en-IN"/>
              </w:rPr>
              <w:t xml:space="preserve"> might differ then it </w:t>
            </w:r>
            <w:r>
              <w:rPr>
                <w:rFonts w:ascii="Calibri" w:hAnsi="Calibri" w:eastAsia="Times New Roman" w:cs="Calibri"/>
                <w:color w:val="000000"/>
                <w:lang w:val="en-IN" w:eastAsia="en-IN"/>
              </w:rPr>
              <w:t>should come</w:t>
            </w:r>
            <w:r w:rsidRPr="00DF0AC6">
              <w:rPr>
                <w:rFonts w:ascii="Calibri" w:hAnsi="Calibri" w:eastAsia="Times New Roman" w:cs="Calibri"/>
                <w:color w:val="000000"/>
                <w:lang w:val="en-IN" w:eastAsia="en-IN"/>
              </w:rPr>
              <w:t xml:space="preserve"> under Conflicted Fragments</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C64235E"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 xml:space="preserve">Able to upload the CSV file and it is displaying in conflicted fragments </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8ADC6C3"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72F7DBD0" w14:textId="77777777">
        <w:trPr>
          <w:trHeight w:val="18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06D7D42A"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TC_lucyDB_12.5</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0F2FC84"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LDB-68</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4CE22B4"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when we try to upload the CSV file</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 xml:space="preserve">with new data it </w:t>
            </w:r>
            <w:r>
              <w:rPr>
                <w:rFonts w:ascii="Calibri" w:hAnsi="Calibri" w:eastAsia="Times New Roman" w:cs="Calibri"/>
                <w:color w:val="000000"/>
                <w:lang w:val="en-IN" w:eastAsia="en-IN"/>
              </w:rPr>
              <w:t>should come</w:t>
            </w:r>
            <w:r w:rsidRPr="00DF0AC6">
              <w:rPr>
                <w:rFonts w:ascii="Calibri" w:hAnsi="Calibri" w:eastAsia="Times New Roman" w:cs="Calibri"/>
                <w:color w:val="000000"/>
                <w:lang w:val="en-IN" w:eastAsia="en-IN"/>
              </w:rPr>
              <w:t xml:space="preserve"> under</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New Fragments</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Table.</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3162990"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upload the CSV file and when we try to upload the CSV file</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 xml:space="preserve">with new data it </w:t>
            </w:r>
            <w:r>
              <w:rPr>
                <w:rFonts w:ascii="Calibri" w:hAnsi="Calibri" w:eastAsia="Times New Roman" w:cs="Calibri"/>
                <w:color w:val="000000"/>
                <w:lang w:val="en-IN" w:eastAsia="en-IN"/>
              </w:rPr>
              <w:t>should come</w:t>
            </w:r>
            <w:r w:rsidRPr="00DF0AC6">
              <w:rPr>
                <w:rFonts w:ascii="Calibri" w:hAnsi="Calibri" w:eastAsia="Times New Roman" w:cs="Calibri"/>
                <w:color w:val="000000"/>
                <w:lang w:val="en-IN" w:eastAsia="en-IN"/>
              </w:rPr>
              <w:t xml:space="preserve"> under</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 xml:space="preserve">New Fragments </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4452871"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 xml:space="preserve">Able to upload the CSV file and it is displaying in New fragments </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C2D5A8D"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76A03CAF" w14:textId="77777777">
        <w:trPr>
          <w:trHeight w:val="18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29B8BFDD"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TC_lucyDB_13.1</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FA53A28"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LDB-69</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0B4E533"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user can Convert the data and save in database</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6C9B91B"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insert the new mass spectra results records save in DB with import ID is "3122be68-99b6-483f-8dbb-4cf17b93ba86"</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3CF2A15"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save the new mass spectra results records in DB with import ID is "3122be68-99b6-483f-8dbb-4cf17b93ba86"</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D8E4956"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6F4B1F0C"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7C44FA9C"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TC_lucyDB_13.2</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D4F2861"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LDB-69</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0CD1F3A"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API should fail due to permission denied while uploading the CSV file</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833D601"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status code as 403</w:t>
            </w:r>
            <w:r w:rsidRPr="00DF0AC6">
              <w:rPr>
                <w:rFonts w:ascii="Calibri" w:hAnsi="Calibri" w:eastAsia="Times New Roman" w:cs="Calibri"/>
                <w:color w:val="000000"/>
                <w:lang w:val="en-IN" w:eastAsia="en-IN"/>
              </w:rPr>
              <w:br/>
            </w:r>
            <w:r w:rsidRPr="00DF0AC6">
              <w:rPr>
                <w:rFonts w:ascii="Calibri" w:hAnsi="Calibri" w:eastAsia="Times New Roman" w:cs="Calibri"/>
                <w:color w:val="000000"/>
                <w:lang w:val="en-IN" w:eastAsia="en-IN"/>
              </w:rPr>
              <w:br/>
            </w:r>
            <w:r>
              <w:rPr>
                <w:rFonts w:ascii="Calibri" w:hAnsi="Calibri" w:eastAsia="Times New Roman" w:cs="Calibri"/>
                <w:color w:val="000000"/>
                <w:lang w:val="en-IN" w:eastAsia="en-IN"/>
              </w:rPr>
              <w:t xml:space="preserve"> </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7A5A75A" w14:textId="77777777">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Able to display</w:t>
            </w:r>
            <w:r w:rsidRPr="00DF0AC6">
              <w:rPr>
                <w:rFonts w:ascii="Calibri" w:hAnsi="Calibri" w:eastAsia="Times New Roman" w:cs="Calibri"/>
                <w:color w:val="000000"/>
                <w:lang w:val="en-IN" w:eastAsia="en-IN"/>
              </w:rPr>
              <w:t xml:space="preserve"> the status code as 403 </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911EA01"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39BEB9F9"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2FF304C6"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lastRenderedPageBreak/>
              <w:t>TC_lucyDB_14.1</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90AEBAF"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LDB-70</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300648D"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user can update and Insert the fragments data</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11E561B"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"fragments</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imported " message while giving matched mass spectra results</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3DA1E55"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"fragements imported " message</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1CA5229"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2D7896FA" w14:textId="77777777">
        <w:trPr>
          <w:trHeight w:val="30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64F15F72"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TC_lucyDB_14.2</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AE77806"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LDB-70</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CF44F54"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user can update the Fragment data where input passed by user then after that</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need to re-upload the same file by using the POST</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 xml:space="preserve">method </w:t>
            </w:r>
            <w:r>
              <w:rPr>
                <w:rFonts w:ascii="Calibri" w:hAnsi="Calibri" w:eastAsia="Times New Roman" w:cs="Calibri"/>
                <w:color w:val="000000"/>
                <w:lang w:val="en-IN" w:eastAsia="en-IN"/>
              </w:rPr>
              <w:t>in order</w:t>
            </w:r>
            <w:r w:rsidRPr="00DF0AC6">
              <w:rPr>
                <w:rFonts w:ascii="Calibri" w:hAnsi="Calibri" w:eastAsia="Times New Roman" w:cs="Calibri"/>
                <w:color w:val="000000"/>
                <w:lang w:val="en-IN" w:eastAsia="en-IN"/>
              </w:rPr>
              <w:t xml:space="preserve"> to check that given input value updated or not</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394187E"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"fragments</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imported " message after that re-upload the same file by using the POST</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 xml:space="preserve">method and </w:t>
            </w:r>
            <w:r>
              <w:rPr>
                <w:rFonts w:ascii="Calibri" w:hAnsi="Calibri" w:eastAsia="Times New Roman" w:cs="Calibri"/>
                <w:color w:val="000000"/>
                <w:lang w:val="en-IN" w:eastAsia="en-IN"/>
              </w:rPr>
              <w:t>it needs</w:t>
            </w:r>
            <w:r w:rsidRPr="00DF0AC6">
              <w:rPr>
                <w:rFonts w:ascii="Calibri" w:hAnsi="Calibri" w:eastAsia="Times New Roman" w:cs="Calibri"/>
                <w:color w:val="000000"/>
                <w:lang w:val="en-IN" w:eastAsia="en-IN"/>
              </w:rPr>
              <w:t xml:space="preserve"> to match with same data with actual output result</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37C5E7B"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"fragments imported " message and matched with same data with expected results</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541842E"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48E7C245"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0644CC7E"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TC_lucyDB_14.3</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8659ED2"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LDB-70</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D8A95BD"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API should fail due to permission denied while Updating the CSV file</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89F3706"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status code as 403</w:t>
            </w:r>
            <w:r w:rsidRPr="00DF0AC6">
              <w:rPr>
                <w:rFonts w:ascii="Calibri" w:hAnsi="Calibri" w:eastAsia="Times New Roman" w:cs="Calibri"/>
                <w:color w:val="000000"/>
                <w:lang w:val="en-IN" w:eastAsia="en-IN"/>
              </w:rPr>
              <w:br/>
            </w:r>
            <w:r w:rsidRPr="00DF0AC6">
              <w:rPr>
                <w:rFonts w:ascii="Calibri" w:hAnsi="Calibri" w:eastAsia="Times New Roman" w:cs="Calibri"/>
                <w:color w:val="000000"/>
                <w:lang w:val="en-IN" w:eastAsia="en-IN"/>
              </w:rPr>
              <w:br/>
            </w:r>
            <w:r>
              <w:rPr>
                <w:rFonts w:ascii="Calibri" w:hAnsi="Calibri" w:eastAsia="Times New Roman" w:cs="Calibri"/>
                <w:color w:val="000000"/>
                <w:lang w:val="en-IN" w:eastAsia="en-IN"/>
              </w:rPr>
              <w:t xml:space="preserve"> </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F0E9FF9" w14:textId="77777777">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Able to display</w:t>
            </w:r>
            <w:r w:rsidRPr="00DF0AC6">
              <w:rPr>
                <w:rFonts w:ascii="Calibri" w:hAnsi="Calibri" w:eastAsia="Times New Roman" w:cs="Calibri"/>
                <w:color w:val="000000"/>
                <w:lang w:val="en-IN" w:eastAsia="en-IN"/>
              </w:rPr>
              <w:t xml:space="preserve"> the status code as 403 </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F1BCF2C"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50EC456F" w14:textId="77777777">
        <w:trPr>
          <w:trHeight w:val="12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7E14B17F"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TC_lucyDB_15.1</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AEA4C92"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LDB-71</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9886B90"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 xml:space="preserve">To Verify that user can Delete the data from </w:t>
            </w:r>
            <w:r>
              <w:rPr>
                <w:rFonts w:ascii="Calibri" w:hAnsi="Calibri" w:eastAsia="Times New Roman" w:cs="Calibri"/>
                <w:color w:val="000000"/>
                <w:lang w:val="en-IN" w:eastAsia="en-IN"/>
              </w:rPr>
              <w:t>temporary</w:t>
            </w:r>
            <w:r w:rsidRPr="00DF0AC6">
              <w:rPr>
                <w:rFonts w:ascii="Calibri" w:hAnsi="Calibri" w:eastAsia="Times New Roman" w:cs="Calibri"/>
                <w:color w:val="000000"/>
                <w:lang w:val="en-IN" w:eastAsia="en-IN"/>
              </w:rPr>
              <w:t xml:space="preserve"> fragments table by Import ID </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19323CA"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display the "Import Aborted" message</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4D0EA3B" w14:textId="77777777">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Able to display</w:t>
            </w:r>
            <w:r w:rsidRPr="00DF0AC6">
              <w:rPr>
                <w:rFonts w:ascii="Calibri" w:hAnsi="Calibri" w:eastAsia="Times New Roman" w:cs="Calibri"/>
                <w:color w:val="000000"/>
                <w:lang w:val="en-IN" w:eastAsia="en-IN"/>
              </w:rPr>
              <w:t xml:space="preserve"> message as "Import Aborted"</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DB697DA"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4DBCE950"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133098DB"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TC_lucyDB_15.2</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A64C1C1"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LDB-71</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669EBCC"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API should fail due to permission denied while deleting importID</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887AD0D"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status code as 403</w:t>
            </w:r>
            <w:r w:rsidRPr="00DF0AC6">
              <w:rPr>
                <w:rFonts w:ascii="Calibri" w:hAnsi="Calibri" w:eastAsia="Times New Roman" w:cs="Calibri"/>
                <w:color w:val="000000"/>
                <w:lang w:val="en-IN" w:eastAsia="en-IN"/>
              </w:rPr>
              <w:br/>
            </w:r>
            <w:r w:rsidRPr="00DF0AC6">
              <w:rPr>
                <w:rFonts w:ascii="Calibri" w:hAnsi="Calibri" w:eastAsia="Times New Roman" w:cs="Calibri"/>
                <w:color w:val="000000"/>
                <w:lang w:val="en-IN" w:eastAsia="en-IN"/>
              </w:rPr>
              <w:br/>
            </w:r>
            <w:r>
              <w:rPr>
                <w:rFonts w:ascii="Calibri" w:hAnsi="Calibri" w:eastAsia="Times New Roman" w:cs="Calibri"/>
                <w:color w:val="000000"/>
                <w:lang w:val="en-IN" w:eastAsia="en-IN"/>
              </w:rPr>
              <w:t xml:space="preserve"> </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806B18E" w14:textId="77777777">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Able to display</w:t>
            </w:r>
            <w:r w:rsidRPr="00DF0AC6">
              <w:rPr>
                <w:rFonts w:ascii="Calibri" w:hAnsi="Calibri" w:eastAsia="Times New Roman" w:cs="Calibri"/>
                <w:color w:val="000000"/>
                <w:lang w:val="en-IN" w:eastAsia="en-IN"/>
              </w:rPr>
              <w:t xml:space="preserve"> the status code as 403 </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3D6425F"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69E3AE0D"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634F81BE"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TC_lucyDB_16.1</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C315480"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LDB-72</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B83A3B8"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user can Upload CSV files</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42C8F00"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upload the CSV file and need to match with same data with actual output result</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C76E5F1"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upload the CSV file and matched with expected result</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8601A75"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47E074CA"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5E9927B9"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lastRenderedPageBreak/>
              <w:t>TC_lucyDB_16.2</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495DFD7"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LDB-72</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4B909B4"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API should fail due to permission denied while uploading the CSV file</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9B62CFB"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status code as 403</w:t>
            </w:r>
            <w:r w:rsidRPr="00DF0AC6">
              <w:rPr>
                <w:rFonts w:ascii="Calibri" w:hAnsi="Calibri" w:eastAsia="Times New Roman" w:cs="Calibri"/>
                <w:color w:val="000000"/>
                <w:lang w:val="en-IN" w:eastAsia="en-IN"/>
              </w:rPr>
              <w:br/>
            </w:r>
            <w:r w:rsidRPr="00DF0AC6">
              <w:rPr>
                <w:rFonts w:ascii="Calibri" w:hAnsi="Calibri" w:eastAsia="Times New Roman" w:cs="Calibri"/>
                <w:color w:val="000000"/>
                <w:lang w:val="en-IN" w:eastAsia="en-IN"/>
              </w:rPr>
              <w:br/>
            </w:r>
            <w:r>
              <w:rPr>
                <w:rFonts w:ascii="Calibri" w:hAnsi="Calibri" w:eastAsia="Times New Roman" w:cs="Calibri"/>
                <w:color w:val="000000"/>
                <w:lang w:val="en-IN" w:eastAsia="en-IN"/>
              </w:rPr>
              <w:t xml:space="preserve"> </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CE89D48" w14:textId="77777777">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Able to display</w:t>
            </w:r>
            <w:r w:rsidRPr="00DF0AC6">
              <w:rPr>
                <w:rFonts w:ascii="Calibri" w:hAnsi="Calibri" w:eastAsia="Times New Roman" w:cs="Calibri"/>
                <w:color w:val="000000"/>
                <w:lang w:val="en-IN" w:eastAsia="en-IN"/>
              </w:rPr>
              <w:t xml:space="preserve"> the status code as 403 </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2E6B5FC"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34477089" w14:textId="77777777">
        <w:trPr>
          <w:trHeight w:val="24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08ED46F9"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TC_lucyDB_16.3</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1C86CEA"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LDB-72</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1071829"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 xml:space="preserve">To Verify that, when we try to upload the CSV file which contains matched data/value it </w:t>
            </w:r>
            <w:r>
              <w:rPr>
                <w:rFonts w:ascii="Calibri" w:hAnsi="Calibri" w:eastAsia="Times New Roman" w:cs="Calibri"/>
                <w:color w:val="000000"/>
                <w:lang w:val="en-IN" w:eastAsia="en-IN"/>
              </w:rPr>
              <w:t>should come</w:t>
            </w:r>
            <w:r w:rsidRPr="00DF0AC6">
              <w:rPr>
                <w:rFonts w:ascii="Calibri" w:hAnsi="Calibri" w:eastAsia="Times New Roman" w:cs="Calibri"/>
                <w:color w:val="000000"/>
                <w:lang w:val="en-IN" w:eastAsia="en-IN"/>
              </w:rPr>
              <w:t xml:space="preserve"> under duplicated Neutral losses Table.</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836BDDB"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 xml:space="preserve">Should Able to upload the CSV file and if already same data exists in DB it </w:t>
            </w:r>
            <w:r>
              <w:rPr>
                <w:rFonts w:ascii="Calibri" w:hAnsi="Calibri" w:eastAsia="Times New Roman" w:cs="Calibri"/>
                <w:color w:val="000000"/>
                <w:lang w:val="en-IN" w:eastAsia="en-IN"/>
              </w:rPr>
              <w:t>should come</w:t>
            </w:r>
            <w:r w:rsidRPr="00DF0AC6">
              <w:rPr>
                <w:rFonts w:ascii="Calibri" w:hAnsi="Calibri" w:eastAsia="Times New Roman" w:cs="Calibri"/>
                <w:color w:val="000000"/>
                <w:lang w:val="en-IN" w:eastAsia="en-IN"/>
              </w:rPr>
              <w:t xml:space="preserve"> under duplicated Neutral losses</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71E2FB0"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 xml:space="preserve">Able to upload the CSV file and it is displaying in duplicated Neutral losses </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C181E19"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2A36B988" w14:textId="77777777">
        <w:trPr>
          <w:trHeight w:val="27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33B50E3D"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TC_lucyDB_16.4</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3F0052A"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LDB-72</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A02EF47"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 xml:space="preserve">To Verify that, when we try to upload the CSV file which contains same Mass value and </w:t>
            </w:r>
            <w:r>
              <w:rPr>
                <w:rFonts w:ascii="Calibri" w:hAnsi="Calibri" w:eastAsia="Times New Roman" w:cs="Calibri"/>
                <w:color w:val="000000"/>
                <w:lang w:val="en-IN" w:eastAsia="en-IN"/>
              </w:rPr>
              <w:t xml:space="preserve">other </w:t>
            </w:r>
            <w:r w:rsidRPr="00DF0AC6">
              <w:rPr>
                <w:rFonts w:ascii="Calibri" w:hAnsi="Calibri" w:eastAsia="Times New Roman" w:cs="Calibri"/>
                <w:color w:val="000000"/>
                <w:lang w:val="en-IN" w:eastAsia="en-IN"/>
              </w:rPr>
              <w:t xml:space="preserve">data </w:t>
            </w:r>
            <w:r>
              <w:rPr>
                <w:rFonts w:ascii="Calibri" w:hAnsi="Calibri" w:eastAsia="Times New Roman" w:cs="Calibri"/>
                <w:color w:val="000000"/>
                <w:lang w:val="en-IN" w:eastAsia="en-IN"/>
              </w:rPr>
              <w:t>should</w:t>
            </w:r>
            <w:r w:rsidRPr="00DF0AC6">
              <w:rPr>
                <w:rFonts w:ascii="Calibri" w:hAnsi="Calibri" w:eastAsia="Times New Roman" w:cs="Calibri"/>
                <w:color w:val="000000"/>
                <w:lang w:val="en-IN" w:eastAsia="en-IN"/>
              </w:rPr>
              <w:t xml:space="preserve"> might differ then it </w:t>
            </w:r>
            <w:r>
              <w:rPr>
                <w:rFonts w:ascii="Calibri" w:hAnsi="Calibri" w:eastAsia="Times New Roman" w:cs="Calibri"/>
                <w:color w:val="000000"/>
                <w:lang w:val="en-IN" w:eastAsia="en-IN"/>
              </w:rPr>
              <w:t>should come</w:t>
            </w:r>
            <w:r w:rsidRPr="00DF0AC6">
              <w:rPr>
                <w:rFonts w:ascii="Calibri" w:hAnsi="Calibri" w:eastAsia="Times New Roman" w:cs="Calibri"/>
                <w:color w:val="000000"/>
                <w:lang w:val="en-IN" w:eastAsia="en-IN"/>
              </w:rPr>
              <w:t xml:space="preserve"> under Conflicted Neutral losses Table.</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DA25A87"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 xml:space="preserve">Should Able to upload the CSV file and which contains same Mass value and </w:t>
            </w:r>
            <w:r>
              <w:rPr>
                <w:rFonts w:ascii="Calibri" w:hAnsi="Calibri" w:eastAsia="Times New Roman" w:cs="Calibri"/>
                <w:color w:val="000000"/>
                <w:lang w:val="en-IN" w:eastAsia="en-IN"/>
              </w:rPr>
              <w:t xml:space="preserve">other </w:t>
            </w:r>
            <w:r w:rsidRPr="00DF0AC6">
              <w:rPr>
                <w:rFonts w:ascii="Calibri" w:hAnsi="Calibri" w:eastAsia="Times New Roman" w:cs="Calibri"/>
                <w:color w:val="000000"/>
                <w:lang w:val="en-IN" w:eastAsia="en-IN"/>
              </w:rPr>
              <w:t xml:space="preserve">data </w:t>
            </w:r>
            <w:r>
              <w:rPr>
                <w:rFonts w:ascii="Calibri" w:hAnsi="Calibri" w:eastAsia="Times New Roman" w:cs="Calibri"/>
                <w:color w:val="000000"/>
                <w:lang w:val="en-IN" w:eastAsia="en-IN"/>
              </w:rPr>
              <w:t>should</w:t>
            </w:r>
            <w:r w:rsidRPr="00DF0AC6">
              <w:rPr>
                <w:rFonts w:ascii="Calibri" w:hAnsi="Calibri" w:eastAsia="Times New Roman" w:cs="Calibri"/>
                <w:color w:val="000000"/>
                <w:lang w:val="en-IN" w:eastAsia="en-IN"/>
              </w:rPr>
              <w:t xml:space="preserve"> might differ then it </w:t>
            </w:r>
            <w:r>
              <w:rPr>
                <w:rFonts w:ascii="Calibri" w:hAnsi="Calibri" w:eastAsia="Times New Roman" w:cs="Calibri"/>
                <w:color w:val="000000"/>
                <w:lang w:val="en-IN" w:eastAsia="en-IN"/>
              </w:rPr>
              <w:t>should come</w:t>
            </w:r>
            <w:r w:rsidRPr="00DF0AC6">
              <w:rPr>
                <w:rFonts w:ascii="Calibri" w:hAnsi="Calibri" w:eastAsia="Times New Roman" w:cs="Calibri"/>
                <w:color w:val="000000"/>
                <w:lang w:val="en-IN" w:eastAsia="en-IN"/>
              </w:rPr>
              <w:t xml:space="preserve"> under Conflicted Neutral losses</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8779774"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 xml:space="preserve">Able to upload the CSV file and it is displaying in conflicted Neutral losses </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EFA0FA4"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6EB6584B" w14:textId="77777777">
        <w:trPr>
          <w:trHeight w:val="21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10785DAB"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TC_lucyDB_16.5</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4AE12A1"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LDB-72</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50D9C74"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when we try to upload the CSV file</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 xml:space="preserve">with new data it </w:t>
            </w:r>
            <w:r>
              <w:rPr>
                <w:rFonts w:ascii="Calibri" w:hAnsi="Calibri" w:eastAsia="Times New Roman" w:cs="Calibri"/>
                <w:color w:val="000000"/>
                <w:lang w:val="en-IN" w:eastAsia="en-IN"/>
              </w:rPr>
              <w:t>should come</w:t>
            </w:r>
            <w:r w:rsidRPr="00DF0AC6">
              <w:rPr>
                <w:rFonts w:ascii="Calibri" w:hAnsi="Calibri" w:eastAsia="Times New Roman" w:cs="Calibri"/>
                <w:color w:val="000000"/>
                <w:lang w:val="en-IN" w:eastAsia="en-IN"/>
              </w:rPr>
              <w:t xml:space="preserve"> under</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New Neutral losses</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Table.</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637F2A0"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upload the CSV file and when we try to upload the CSV file</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 xml:space="preserve">with new data it </w:t>
            </w:r>
            <w:r>
              <w:rPr>
                <w:rFonts w:ascii="Calibri" w:hAnsi="Calibri" w:eastAsia="Times New Roman" w:cs="Calibri"/>
                <w:color w:val="000000"/>
                <w:lang w:val="en-IN" w:eastAsia="en-IN"/>
              </w:rPr>
              <w:t>should come</w:t>
            </w:r>
            <w:r w:rsidRPr="00DF0AC6">
              <w:rPr>
                <w:rFonts w:ascii="Calibri" w:hAnsi="Calibri" w:eastAsia="Times New Roman" w:cs="Calibri"/>
                <w:color w:val="000000"/>
                <w:lang w:val="en-IN" w:eastAsia="en-IN"/>
              </w:rPr>
              <w:t xml:space="preserve"> under</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 xml:space="preserve">New Neutral losses </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B63877E"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 xml:space="preserve">Able to upload the CSV file and it is displaying in New Neutral losses </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451BC6D"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2F20CBDD" w14:textId="77777777">
        <w:trPr>
          <w:trHeight w:val="21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64662603"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TC_lucyDB_17.1</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DCD292A"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LDB-73</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2B11591"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user can Convert the data and save in database</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E94FEF7"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insert the matched mass spectra results records save in DB with import ID is "0bf7d87d-afdc-4f82-b4dc-333c8716a5a9"</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50638C8"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save the matched mass spectra Results records in DB with import ID is "0bf7d87d-afdc-4f82-b4dc-333c8716a5a9"</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ABCFC1E"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296AC12F"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1839A345"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lastRenderedPageBreak/>
              <w:t>TC_lucyDB_17.2</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6395A91"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LDB-73</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15457FA"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API should fail due to permission denied while uploading the CSV file</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BBFC97D"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status code as 403</w:t>
            </w:r>
            <w:r w:rsidRPr="00DF0AC6">
              <w:rPr>
                <w:rFonts w:ascii="Calibri" w:hAnsi="Calibri" w:eastAsia="Times New Roman" w:cs="Calibri"/>
                <w:color w:val="000000"/>
                <w:lang w:val="en-IN" w:eastAsia="en-IN"/>
              </w:rPr>
              <w:br/>
            </w:r>
            <w:r w:rsidRPr="00DF0AC6">
              <w:rPr>
                <w:rFonts w:ascii="Calibri" w:hAnsi="Calibri" w:eastAsia="Times New Roman" w:cs="Calibri"/>
                <w:color w:val="000000"/>
                <w:lang w:val="en-IN" w:eastAsia="en-IN"/>
              </w:rPr>
              <w:br/>
            </w:r>
            <w:r>
              <w:rPr>
                <w:rFonts w:ascii="Calibri" w:hAnsi="Calibri" w:eastAsia="Times New Roman" w:cs="Calibri"/>
                <w:color w:val="000000"/>
                <w:lang w:val="en-IN" w:eastAsia="en-IN"/>
              </w:rPr>
              <w:t xml:space="preserve"> </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7A1BF0A" w14:textId="77777777">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Able to display</w:t>
            </w:r>
            <w:r w:rsidRPr="00DF0AC6">
              <w:rPr>
                <w:rFonts w:ascii="Calibri" w:hAnsi="Calibri" w:eastAsia="Times New Roman" w:cs="Calibri"/>
                <w:color w:val="000000"/>
                <w:lang w:val="en-IN" w:eastAsia="en-IN"/>
              </w:rPr>
              <w:t xml:space="preserve"> the status code as 403 </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32ABB92"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53A79EF2"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7F81E630"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TC_lucyDB_18.1</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568AF88"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LDB-74</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C22C40F"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user can Update and Insert the neutral losses data</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CC82A26"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"Neutral losses imported " message while giving matched mass spectra results</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605BE36"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"Neutral losses imported " message</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55EDF40"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501AEC76" w14:textId="77777777">
        <w:trPr>
          <w:trHeight w:val="30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60899E20"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TC_lucyDB_18.2</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A842744"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LDB-74</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AE315EC"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user can update the Neutral loss data where input passed by user then after that</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need to re-upload the same file by using the POST</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 xml:space="preserve">method </w:t>
            </w:r>
            <w:r>
              <w:rPr>
                <w:rFonts w:ascii="Calibri" w:hAnsi="Calibri" w:eastAsia="Times New Roman" w:cs="Calibri"/>
                <w:color w:val="000000"/>
                <w:lang w:val="en-IN" w:eastAsia="en-IN"/>
              </w:rPr>
              <w:t>in order</w:t>
            </w:r>
            <w:r w:rsidRPr="00DF0AC6">
              <w:rPr>
                <w:rFonts w:ascii="Calibri" w:hAnsi="Calibri" w:eastAsia="Times New Roman" w:cs="Calibri"/>
                <w:color w:val="000000"/>
                <w:lang w:val="en-IN" w:eastAsia="en-IN"/>
              </w:rPr>
              <w:t xml:space="preserve"> to check that given input value updated or not</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4CCDDBE"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"Neutral losses</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imported " message after that re-upload the same file by using the POST</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 xml:space="preserve">method and </w:t>
            </w:r>
            <w:r>
              <w:rPr>
                <w:rFonts w:ascii="Calibri" w:hAnsi="Calibri" w:eastAsia="Times New Roman" w:cs="Calibri"/>
                <w:color w:val="000000"/>
                <w:lang w:val="en-IN" w:eastAsia="en-IN"/>
              </w:rPr>
              <w:t>it needs</w:t>
            </w:r>
            <w:r w:rsidRPr="00DF0AC6">
              <w:rPr>
                <w:rFonts w:ascii="Calibri" w:hAnsi="Calibri" w:eastAsia="Times New Roman" w:cs="Calibri"/>
                <w:color w:val="000000"/>
                <w:lang w:val="en-IN" w:eastAsia="en-IN"/>
              </w:rPr>
              <w:t xml:space="preserve"> to match with same data with actual output result</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263A826"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"Neutral losses imported " message and matched with same data with expected results</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436A9BF"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535AA58D"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33EE502C"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TC_lucyDB_18.3</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88671A3"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LDB-74</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8C26942"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API should fail due to permission denied while updating the CSV file</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54CEA29"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status code as 403</w:t>
            </w:r>
            <w:r w:rsidRPr="00DF0AC6">
              <w:rPr>
                <w:rFonts w:ascii="Calibri" w:hAnsi="Calibri" w:eastAsia="Times New Roman" w:cs="Calibri"/>
                <w:color w:val="000000"/>
                <w:lang w:val="en-IN" w:eastAsia="en-IN"/>
              </w:rPr>
              <w:br/>
            </w:r>
            <w:r w:rsidRPr="00DF0AC6">
              <w:rPr>
                <w:rFonts w:ascii="Calibri" w:hAnsi="Calibri" w:eastAsia="Times New Roman" w:cs="Calibri"/>
                <w:color w:val="000000"/>
                <w:lang w:val="en-IN" w:eastAsia="en-IN"/>
              </w:rPr>
              <w:br/>
            </w:r>
            <w:r>
              <w:rPr>
                <w:rFonts w:ascii="Calibri" w:hAnsi="Calibri" w:eastAsia="Times New Roman" w:cs="Calibri"/>
                <w:color w:val="000000"/>
                <w:lang w:val="en-IN" w:eastAsia="en-IN"/>
              </w:rPr>
              <w:t xml:space="preserve"> </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2BFF0ED" w14:textId="77777777">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Able to display</w:t>
            </w:r>
            <w:r w:rsidRPr="00DF0AC6">
              <w:rPr>
                <w:rFonts w:ascii="Calibri" w:hAnsi="Calibri" w:eastAsia="Times New Roman" w:cs="Calibri"/>
                <w:color w:val="000000"/>
                <w:lang w:val="en-IN" w:eastAsia="en-IN"/>
              </w:rPr>
              <w:t xml:space="preserve"> the status code as 403 </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88A7941"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2C8AD81B" w14:textId="77777777">
        <w:trPr>
          <w:trHeight w:val="12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578E047D"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TC_lucyDB_19.1</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E4F0952"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LDB-75</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9258DCB"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user can Delete neutral losses data by importId from Temp table</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0BD7A16"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display the "Successfully deleted" message</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00199ED" w14:textId="77777777">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Able to display</w:t>
            </w:r>
            <w:r w:rsidRPr="00DF0AC6">
              <w:rPr>
                <w:rFonts w:ascii="Calibri" w:hAnsi="Calibri" w:eastAsia="Times New Roman" w:cs="Calibri"/>
                <w:color w:val="000000"/>
                <w:lang w:val="en-IN" w:eastAsia="en-IN"/>
              </w:rPr>
              <w:t xml:space="preserve"> "Successfully deleted" message</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87ADD5B"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5D458796"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65915ACC"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TC_lucyDB_19.2</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4553FE5"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LDB-75</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580EA5E"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API should fail due to permission denied while deleting the CSV file</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DABD823"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status code as 403</w:t>
            </w:r>
            <w:r w:rsidRPr="00DF0AC6">
              <w:rPr>
                <w:rFonts w:ascii="Calibri" w:hAnsi="Calibri" w:eastAsia="Times New Roman" w:cs="Calibri"/>
                <w:color w:val="000000"/>
                <w:lang w:val="en-IN" w:eastAsia="en-IN"/>
              </w:rPr>
              <w:br/>
            </w:r>
            <w:r w:rsidRPr="00DF0AC6">
              <w:rPr>
                <w:rFonts w:ascii="Calibri" w:hAnsi="Calibri" w:eastAsia="Times New Roman" w:cs="Calibri"/>
                <w:color w:val="000000"/>
                <w:lang w:val="en-IN" w:eastAsia="en-IN"/>
              </w:rPr>
              <w:br/>
            </w:r>
            <w:r>
              <w:rPr>
                <w:rFonts w:ascii="Calibri" w:hAnsi="Calibri" w:eastAsia="Times New Roman" w:cs="Calibri"/>
                <w:color w:val="000000"/>
                <w:lang w:val="en-IN" w:eastAsia="en-IN"/>
              </w:rPr>
              <w:t xml:space="preserve"> </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48F9534" w14:textId="77777777">
            <w:pPr>
              <w:spacing w:after="0" w:line="240" w:lineRule="auto"/>
              <w:jc w:val="center"/>
              <w:rPr>
                <w:rFonts w:ascii="Calibri" w:hAnsi="Calibri" w:eastAsia="Times New Roman" w:cs="Calibri"/>
                <w:color w:val="000000"/>
                <w:lang w:val="en-IN" w:eastAsia="en-IN"/>
              </w:rPr>
            </w:pPr>
            <w:r>
              <w:rPr>
                <w:rFonts w:ascii="Calibri" w:hAnsi="Calibri" w:eastAsia="Times New Roman" w:cs="Calibri"/>
                <w:color w:val="000000"/>
                <w:lang w:val="en-IN" w:eastAsia="en-IN"/>
              </w:rPr>
              <w:t>Able to display</w:t>
            </w:r>
            <w:r w:rsidRPr="00DF0AC6">
              <w:rPr>
                <w:rFonts w:ascii="Calibri" w:hAnsi="Calibri" w:eastAsia="Times New Roman" w:cs="Calibri"/>
                <w:color w:val="000000"/>
                <w:lang w:val="en-IN" w:eastAsia="en-IN"/>
              </w:rPr>
              <w:t xml:space="preserve"> the status code as 403 </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35BA13E"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56FA7441"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4F6F6AF2"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lastRenderedPageBreak/>
              <w:t>TC_lucyDB_20.1</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0669D82"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LDB-22</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BB544A9"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user is able to get the list of Adduct types data</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4180FB0"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adduct types and need to match with same data with actual output response</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A1ECABF"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adduct types and matched with expected result</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A54EC4F"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32D51197" w14:textId="77777777">
        <w:trPr>
          <w:trHeight w:val="30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614ACE7B"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TC_lucyDB_21.1</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DE041F8"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LDB-53</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F4F6F2E"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user can get the list of Expandable lists along with CompoundClasses, Instruments, Groupings, Biomarkers, Diseases, Upregulateds, Ionization entities</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569185E"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expandable list types and need to match with same data with actual output response</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BD8B447"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expandable types and matched with expected result</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388D160"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0E14912F"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33108CCC"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TC_lucyDB_22.1</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CF637C4"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LDB-37</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CC622E3"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user can Search Neutral losses data where inputs given by user</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8351949"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data and need to match with same data with actual output response</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817CF8D"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data and</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matched with expected result</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4821963"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4A325C28" w14:textId="77777777">
        <w:trPr>
          <w:trHeight w:val="18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46125D9D"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TC_lucyDB_22.2</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99E29F3"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LDB-37</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3BC27EB"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API should fail due to invalid syntax format when Search Neutral losses where inputs given by user</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45437A3"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status code as 400</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DE75D2D"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status code as 400</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FEE7605"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2387EF69"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0906492B"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TC_lucyDB_22.3</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131B9E8"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LDB-37</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BB5D776"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user can Search Neutral losses where inputs given by user</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A17D670"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data and need to match with same data with actual output response</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F8A30DF"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data and</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matched with expected result</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381BEF8"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31FCA04F"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30F85547"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TC_lucyDB_23.1</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1EC5F3B"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LDB-49</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40E3D7E"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user can Search Compounds data by Precursor Ion</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159C332"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data and need to match with same data with actual output response</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BA22662"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data and</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matched with expected result</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6A779E9"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065B7229" w14:textId="77777777">
        <w:trPr>
          <w:trHeight w:val="18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439EC72C"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lastRenderedPageBreak/>
              <w:t>TC_lucyDB_23.2</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D4BBFF9"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LDB-49</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E1076E5"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API should fail due to invalid syntax format when search Compounds data by Precursor Ion</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8ADF4F2"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status code as 400</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49AEC3D"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status code as 400</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665B19C"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4A503511"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7D37431E"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TC_lucyDB_23.3</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C16C6E4"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LDB-49</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0D8EF5F"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User can search compounds data by allow filtering through instrument dropdown option</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D63E17C"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data and need to match with same data with actual output response</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BCE20F2"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data and</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matched with expected result</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DD2C804"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2017DB83"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0210B182"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TC_lucyDB_23.4</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5768405"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LDB-49</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EB38BB6"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User can search compounds data by passing input values as precursorion and adduct type</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9039212"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data and need to match with same data with actual output response</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90784EB"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data and</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matched with expected result</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083170B"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30468F79" w14:textId="77777777">
        <w:trPr>
          <w:trHeight w:val="18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4E4CF440"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TC_lucyDB_23.5</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94315E9"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LDB-49</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DAC839B"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User can search compounds data by allow filtering through every dropdown option and by passing inputs</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E41A3CD"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data and need to match with same data with actual output response</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735EF27"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data and</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matched with expected result</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B24726D"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1E7C509B"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1DFAE090"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TC_lucyDB_24.1</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C85B25B"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LDB-50</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0180FD1"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User can search compounds data by neutral loss</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623BF0F"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data and need to match with same data with actual output response</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4657F4A"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data and</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matched with expected result</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4D0EF62"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387DE7D3" w14:textId="77777777">
        <w:trPr>
          <w:trHeight w:val="18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222D0129"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TC_lucyDB_24.2</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39233DF"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LDB-50</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ADCD1C6"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API should fail due to invalid syntax format when search compounds data by neutral loss</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46851A6"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status code as 400</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1113A67"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status code as 400</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CFA46E0"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69BBAFEC"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51336B6F"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lastRenderedPageBreak/>
              <w:t>TC_lucyDB_24.3</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CAD5CBD"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LDB-50</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1CB8936"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User can search compounds data by allow filtering through instrument dropdown option</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85BD28E"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data and need to match with same data with actual output response</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5A967AD"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data and</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matched with expected result</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EFB4CBC"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0D219122" w14:textId="77777777">
        <w:trPr>
          <w:trHeight w:val="18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6058D297"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TC_lucyDB_24.4</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A93CD3C"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LDB-50</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3356398"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User can search compounds data by allow filtering through every dropdown option and by passing inputs</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23A8E2B"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data and need to match with same data with actual output response</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B6CDA32"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data and</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matched with expected result</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9FB6A16"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0070012F"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5BC96F3C"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TC_lucyDB_24.5</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9BD3F3D"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LDB-50</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C2FFD52"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User can search compounds data by passing input values as precursorion and adduct type</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8161DC9"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data and need to match with same data with actual output response</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381908C"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data and</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matched with expected result</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C930D40"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1955819C"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63EA0CA3"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TC_lucyDB_25.1</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4F3BBA2"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LDB-51</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57202CE"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User can search compounds data by neutral mass</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1E26137"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data and need to match with same data with actual output response</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4B866A8"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data and</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matched with expected result</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146EF43"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57E004DB" w14:textId="77777777">
        <w:trPr>
          <w:trHeight w:val="18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0059EDDB"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TC_lucyDB_25.2</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506A1AC"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LDB-51</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A74FAAC"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API should fail due to invalid syntax format when search compounds data by neutral mass</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4C16502"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status code as 400</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A4CBACA"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status code as 400</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CA6D902"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061E11EC"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48272B63"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TC_lucyDB_25.3</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1B84909"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LDB-51</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5D6B078"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User can search compounds data by allow filtering through instrument dropdown option</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83CA90A"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data and need to match with same data with actual output response</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A2D9603"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data and</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matched with expected result</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1E0BF77"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76DBDD08"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4AA24E78"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TC_lucyDB_25.4</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FA9333A"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LDB-51</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91F058C"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User can search compounds data by passing input values as precursorion and adduct type</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6249EA8"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data and need to match with same data with actual output response</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5E761DB"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data and</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matched with expected result</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8A1EBB1"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02921644" w14:textId="77777777">
        <w:trPr>
          <w:trHeight w:val="18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6BBB864C"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lastRenderedPageBreak/>
              <w:t>TC_lucyDB_25.5</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41BFE55"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LDB-51</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0F8CBF0"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User can search compounds data by allow filtering through every dropdown option and by passing inputs</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3B46D7C"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data and need to match with same data with actual output response</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BD909D6"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data and</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matched with expected result</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05B1DC6"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56FC0128"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396CE04E"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TC_lucyDB_26.1</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0E5F39F"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LDB-56</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0BFD8BB"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 xml:space="preserve">To Verify user can Search Compounds data by CompoundId </w:t>
            </w:r>
            <w:r w:rsidRPr="00DF0AC6">
              <w:rPr>
                <w:rFonts w:ascii="Calibri" w:hAnsi="Calibri" w:eastAsia="Times New Roman" w:cs="Calibri"/>
                <w:color w:val="000000"/>
                <w:lang w:val="en-IN" w:eastAsia="en-IN"/>
              </w:rPr>
              <w:br/>
            </w:r>
            <w:r w:rsidRPr="00DF0AC6">
              <w:rPr>
                <w:rFonts w:ascii="Calibri" w:hAnsi="Calibri" w:eastAsia="Times New Roman" w:cs="Calibri"/>
                <w:color w:val="000000"/>
                <w:lang w:val="en-IN" w:eastAsia="en-IN"/>
              </w:rPr>
              <w:t>and Precursor Ion</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AEA39BA"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data and need to match with same data with actual output response</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6B56C77"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data and matched with expected result</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90EC72E"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367A3B7A" w14:textId="77777777">
        <w:trPr>
          <w:trHeight w:val="21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1CC54662"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TC_lucyDB_26.2</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729D1D3"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LDB-56</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A637CA4"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 xml:space="preserve">To Verify that API should fail due to invalid syntax format when Search Compounds data by CompoundId </w:t>
            </w:r>
            <w:r w:rsidRPr="00DF0AC6">
              <w:rPr>
                <w:rFonts w:ascii="Calibri" w:hAnsi="Calibri" w:eastAsia="Times New Roman" w:cs="Calibri"/>
                <w:color w:val="000000"/>
                <w:lang w:val="en-IN" w:eastAsia="en-IN"/>
              </w:rPr>
              <w:br/>
            </w:r>
            <w:r w:rsidRPr="00DF0AC6">
              <w:rPr>
                <w:rFonts w:ascii="Calibri" w:hAnsi="Calibri" w:eastAsia="Times New Roman" w:cs="Calibri"/>
                <w:color w:val="000000"/>
                <w:lang w:val="en-IN" w:eastAsia="en-IN"/>
              </w:rPr>
              <w:t>and Precursor Ion</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5B19C7C"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status code as 400</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9CD1319"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status code as 400</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B625596"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5605EC3A" w14:textId="77777777">
        <w:trPr>
          <w:trHeight w:val="18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0A488506"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TC_lucyDB_26.3</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B23F885"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LDB-56</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E01C8C7"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 xml:space="preserve">To Verify user can Search Compounds data by CompoundId </w:t>
            </w:r>
            <w:r w:rsidRPr="00DF0AC6">
              <w:rPr>
                <w:rFonts w:ascii="Calibri" w:hAnsi="Calibri" w:eastAsia="Times New Roman" w:cs="Calibri"/>
                <w:color w:val="000000"/>
                <w:lang w:val="en-IN" w:eastAsia="en-IN"/>
              </w:rPr>
              <w:br/>
            </w:r>
            <w:r w:rsidRPr="00DF0AC6">
              <w:rPr>
                <w:rFonts w:ascii="Calibri" w:hAnsi="Calibri" w:eastAsia="Times New Roman" w:cs="Calibri"/>
                <w:color w:val="000000"/>
                <w:lang w:val="en-IN" w:eastAsia="en-IN"/>
              </w:rPr>
              <w:t>and Precursor Ion where inputs given by user</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580588E"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data and need to match with same data with actual output response</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7D20665"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data and matched with expected result</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F4C1D1E"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643C564C" w14:textId="77777777">
        <w:trPr>
          <w:trHeight w:val="15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3C444F4D"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TC_lucyDB_27.1</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3A31BD5"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LDB-57</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36F9292"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 xml:space="preserve">To Verify user can Search Compounds data by CompoundId </w:t>
            </w:r>
            <w:r w:rsidRPr="00DF0AC6">
              <w:rPr>
                <w:rFonts w:ascii="Calibri" w:hAnsi="Calibri" w:eastAsia="Times New Roman" w:cs="Calibri"/>
                <w:color w:val="000000"/>
                <w:lang w:val="en-IN" w:eastAsia="en-IN"/>
              </w:rPr>
              <w:br/>
            </w:r>
            <w:r w:rsidRPr="00DF0AC6">
              <w:rPr>
                <w:rFonts w:ascii="Calibri" w:hAnsi="Calibri" w:eastAsia="Times New Roman" w:cs="Calibri"/>
                <w:color w:val="000000"/>
                <w:lang w:val="en-IN" w:eastAsia="en-IN"/>
              </w:rPr>
              <w:t>and Neutral Loss</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A56BCDD"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data and need to match with same data with actual output response</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C982B3F"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data and matched with expected result</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54BFFC3B"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6970FBED" w14:textId="77777777">
        <w:trPr>
          <w:trHeight w:val="21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79C78CE7"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TC_lucyDB_27.2</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7757E50"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LDB-57</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717BC1C3"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 xml:space="preserve">To Verify that API should fail due to invalid syntax format when Search Compounds data by CompoundId </w:t>
            </w:r>
            <w:r w:rsidRPr="00DF0AC6">
              <w:rPr>
                <w:rFonts w:ascii="Calibri" w:hAnsi="Calibri" w:eastAsia="Times New Roman" w:cs="Calibri"/>
                <w:color w:val="000000"/>
                <w:lang w:val="en-IN" w:eastAsia="en-IN"/>
              </w:rPr>
              <w:br/>
            </w:r>
            <w:r w:rsidRPr="00DF0AC6">
              <w:rPr>
                <w:rFonts w:ascii="Calibri" w:hAnsi="Calibri" w:eastAsia="Times New Roman" w:cs="Calibri"/>
                <w:color w:val="000000"/>
                <w:lang w:val="en-IN" w:eastAsia="en-IN"/>
              </w:rPr>
              <w:t>and Neutral Loss</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3C55C0A" w14:textId="77777777">
            <w:pPr>
              <w:spacing w:after="0" w:line="240" w:lineRule="auto"/>
              <w:jc w:val="left"/>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status code as 400</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568AB66"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status code as 400</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B8431A3"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40AFA351" w14:textId="77777777">
        <w:trPr>
          <w:trHeight w:val="18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2E7D9867"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lastRenderedPageBreak/>
              <w:t>TC_lucyDB_27.3</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34C7113"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LDB-57</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69AAE95"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 xml:space="preserve">To Verify user can Search Compounds data by CompoundId </w:t>
            </w:r>
            <w:r w:rsidRPr="00DF0AC6">
              <w:rPr>
                <w:rFonts w:ascii="Calibri" w:hAnsi="Calibri" w:eastAsia="Times New Roman" w:cs="Calibri"/>
                <w:color w:val="000000"/>
                <w:lang w:val="en-IN" w:eastAsia="en-IN"/>
              </w:rPr>
              <w:br/>
            </w:r>
            <w:r w:rsidRPr="00DF0AC6">
              <w:rPr>
                <w:rFonts w:ascii="Calibri" w:hAnsi="Calibri" w:eastAsia="Times New Roman" w:cs="Calibri"/>
                <w:color w:val="000000"/>
                <w:lang w:val="en-IN" w:eastAsia="en-IN"/>
              </w:rPr>
              <w:t>and neutral loss where inputs given by user</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7286B50"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data and need to match with same data with actual output response</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4A9A618"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 data and</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matched with expected result</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1B55ABE1"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7800C627" w14:textId="77777777">
        <w:trPr>
          <w:trHeight w:val="12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2D192654"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TC_lucyDB_28.1</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8E03E6E"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LDB-134</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DC7DA9B"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user is able to search Export compound by selected filter</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71A1B37"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"Download file" option and also user can download the file</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F92DB94"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the"Download file" option also able to download the file</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FFEAB5C"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1A6E6FB8" w14:textId="77777777">
        <w:trPr>
          <w:trHeight w:val="33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50BECF49"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TC_lucyDB_28.2</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3230CF2"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LDB-134</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2B46932"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that API should fail due to invalid syntax format when search export compound by selected filter</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E346F5E"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1.When user giving invalid data it Should able to display the status code as 400</w:t>
            </w:r>
            <w:r w:rsidRPr="00DF0AC6">
              <w:rPr>
                <w:rFonts w:ascii="Calibri" w:hAnsi="Calibri" w:eastAsia="Times New Roman" w:cs="Calibri"/>
                <w:color w:val="000000"/>
                <w:lang w:val="en-IN" w:eastAsia="en-IN"/>
              </w:rPr>
              <w:br/>
            </w:r>
            <w:r w:rsidRPr="00DF0AC6">
              <w:rPr>
                <w:rFonts w:ascii="Calibri" w:hAnsi="Calibri" w:eastAsia="Times New Roman" w:cs="Calibri"/>
                <w:color w:val="000000"/>
                <w:lang w:val="en-IN" w:eastAsia="en-IN"/>
              </w:rPr>
              <w:t>2. When</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user giving empty filter data it should able to display the</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"At least one filter is required" message with status code as 400</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CA13892"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1.Able to display the status code as 400</w:t>
            </w:r>
            <w:r w:rsidRPr="00DF0AC6">
              <w:rPr>
                <w:rFonts w:ascii="Calibri" w:hAnsi="Calibri" w:eastAsia="Times New Roman" w:cs="Calibri"/>
                <w:color w:val="000000"/>
                <w:lang w:val="en-IN" w:eastAsia="en-IN"/>
              </w:rPr>
              <w:br/>
            </w:r>
            <w:r w:rsidRPr="00DF0AC6">
              <w:rPr>
                <w:rFonts w:ascii="Calibri" w:hAnsi="Calibri" w:eastAsia="Times New Roman" w:cs="Calibri"/>
                <w:color w:val="000000"/>
                <w:lang w:val="en-IN" w:eastAsia="en-IN"/>
              </w:rPr>
              <w:t>2.Able to display the "At least one filter is required" message with status code as 400</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004278F"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r w:rsidRPr="00DF0AC6" w:rsidR="00937DA5" w:rsidTr="00A95E8A" w14:paraId="53E93C21" w14:textId="77777777">
        <w:trPr>
          <w:trHeight w:val="2700"/>
        </w:trPr>
        <w:tc>
          <w:tcPr>
            <w:tcW w:w="1665" w:type="dxa"/>
            <w:tcBorders>
              <w:top w:val="nil"/>
              <w:left w:val="single" w:color="auto" w:sz="4" w:space="0"/>
              <w:bottom w:val="single" w:color="auto" w:sz="4" w:space="0"/>
              <w:right w:val="single" w:color="auto" w:sz="4" w:space="0"/>
            </w:tcBorders>
            <w:shd w:val="clear" w:color="auto" w:fill="auto"/>
            <w:vAlign w:val="center"/>
            <w:hideMark/>
          </w:tcPr>
          <w:p w:rsidRPr="00DF0AC6" w:rsidR="00937DA5" w:rsidP="00A95E8A" w:rsidRDefault="00937DA5" w14:paraId="19C0A65C"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TC_lucyDB_28.3</w:t>
            </w:r>
          </w:p>
        </w:tc>
        <w:tc>
          <w:tcPr>
            <w:tcW w:w="11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0EBAD9F6"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LDB-134</w:t>
            </w:r>
          </w:p>
        </w:tc>
        <w:tc>
          <w:tcPr>
            <w:tcW w:w="2143"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3148713C"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To Verify user is able to search Export compound by selected filter and given inputs data</w:t>
            </w:r>
          </w:p>
        </w:tc>
        <w:tc>
          <w:tcPr>
            <w:tcW w:w="2206"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432CCD7C"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Should able to display the "Download file" option and also user can download the file after that compare the data and need to match with same data with actual output result</w:t>
            </w:r>
          </w:p>
        </w:tc>
        <w:tc>
          <w:tcPr>
            <w:tcW w:w="2077"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28D3DADA"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Able to display the"Download file" option also able to download the file after that able to compare the data and</w:t>
            </w:r>
            <w:r>
              <w:rPr>
                <w:rFonts w:ascii="Calibri" w:hAnsi="Calibri" w:eastAsia="Times New Roman" w:cs="Calibri"/>
                <w:color w:val="000000"/>
                <w:lang w:val="en-IN" w:eastAsia="en-IN"/>
              </w:rPr>
              <w:t xml:space="preserve"> </w:t>
            </w:r>
            <w:r w:rsidRPr="00DF0AC6">
              <w:rPr>
                <w:rFonts w:ascii="Calibri" w:hAnsi="Calibri" w:eastAsia="Times New Roman" w:cs="Calibri"/>
                <w:color w:val="000000"/>
                <w:lang w:val="en-IN" w:eastAsia="en-IN"/>
              </w:rPr>
              <w:t>matched with expected result</w:t>
            </w:r>
          </w:p>
        </w:tc>
        <w:tc>
          <w:tcPr>
            <w:tcW w:w="1288" w:type="dxa"/>
            <w:tcBorders>
              <w:top w:val="nil"/>
              <w:left w:val="nil"/>
              <w:bottom w:val="single" w:color="auto" w:sz="4" w:space="0"/>
              <w:right w:val="single" w:color="auto" w:sz="4" w:space="0"/>
            </w:tcBorders>
            <w:shd w:val="clear" w:color="auto" w:fill="auto"/>
            <w:vAlign w:val="center"/>
            <w:hideMark/>
          </w:tcPr>
          <w:p w:rsidRPr="00DF0AC6" w:rsidR="00937DA5" w:rsidP="00A95E8A" w:rsidRDefault="00937DA5" w14:paraId="627F97A3" w14:textId="77777777">
            <w:pPr>
              <w:spacing w:after="0" w:line="240" w:lineRule="auto"/>
              <w:jc w:val="center"/>
              <w:rPr>
                <w:rFonts w:ascii="Calibri" w:hAnsi="Calibri" w:eastAsia="Times New Roman" w:cs="Calibri"/>
                <w:color w:val="000000"/>
                <w:lang w:val="en-IN" w:eastAsia="en-IN"/>
              </w:rPr>
            </w:pPr>
            <w:r w:rsidRPr="00DF0AC6">
              <w:rPr>
                <w:rFonts w:ascii="Calibri" w:hAnsi="Calibri" w:eastAsia="Times New Roman" w:cs="Calibri"/>
                <w:color w:val="000000"/>
                <w:lang w:val="en-IN" w:eastAsia="en-IN"/>
              </w:rPr>
              <w:t>PASS</w:t>
            </w:r>
          </w:p>
        </w:tc>
      </w:tr>
    </w:tbl>
    <w:p w:rsidRPr="00796154" w:rsidR="003127F8" w:rsidP="00796154" w:rsidRDefault="003127F8" w14:paraId="097AA48D" w14:textId="715E7BA8">
      <w:pPr>
        <w:rPr>
          <w:rStyle w:val="Strong"/>
          <w:rFonts w:asciiTheme="minorHAnsi" w:hAnsiTheme="minorHAnsi"/>
          <w:b w:val="0"/>
          <w:sz w:val="22"/>
        </w:rPr>
      </w:pPr>
      <w:r>
        <w:rPr>
          <w:rStyle w:val="Strong"/>
          <w:b w:val="0"/>
          <w:bCs w:val="0"/>
          <w:sz w:val="28"/>
        </w:rPr>
        <w:br w:type="page"/>
      </w:r>
    </w:p>
    <w:p w:rsidRPr="001F554E" w:rsidR="001F554E" w:rsidP="001F554E" w:rsidRDefault="001F554E" w14:paraId="201198E8" w14:textId="77777777"/>
    <w:p w:rsidR="00C90B7D" w:rsidP="63540DDE" w:rsidRDefault="00C90B7D" w14:paraId="196AA7B0" w14:textId="61D4A115">
      <w:pPr>
        <w:pStyle w:val="Heading1"/>
        <w:numPr>
          <w:ilvl w:val="0"/>
          <w:numId w:val="0"/>
        </w:numPr>
        <w:rPr>
          <w:rStyle w:val="Strong"/>
          <w:b/>
          <w:sz w:val="28"/>
          <w:szCs w:val="28"/>
        </w:rPr>
      </w:pPr>
    </w:p>
    <w:p w:rsidR="00952708" w:rsidP="008A1D7D" w:rsidRDefault="008A1D7D" w14:paraId="7D7DC061" w14:textId="103E2380">
      <w:pPr>
        <w:pStyle w:val="Heading3"/>
      </w:pPr>
      <w:bookmarkStart w:name="_Toc69831197" w:id="22"/>
      <w:bookmarkStart w:name="_Toc69916472" w:id="23"/>
      <w:r>
        <w:t>Centogene LucyDB UI</w:t>
      </w:r>
      <w:r w:rsidRPr="00BC4729">
        <w:t xml:space="preserve"> Test Cases:</w:t>
      </w:r>
      <w:bookmarkEnd w:id="22"/>
      <w:bookmarkEnd w:id="23"/>
    </w:p>
    <w:p w:rsidR="003718C2" w:rsidP="003718C2" w:rsidRDefault="003718C2" w14:paraId="1F5CEF07" w14:textId="77777777"/>
    <w:tbl>
      <w:tblPr>
        <w:tblW w:w="10485" w:type="dxa"/>
        <w:tblInd w:w="113" w:type="dxa"/>
        <w:tblLayout w:type="fixed"/>
        <w:tblLook w:val="04A0" w:firstRow="1" w:lastRow="0" w:firstColumn="1" w:lastColumn="0" w:noHBand="0" w:noVBand="1"/>
      </w:tblPr>
      <w:tblGrid>
        <w:gridCol w:w="1650"/>
        <w:gridCol w:w="1039"/>
        <w:gridCol w:w="2268"/>
        <w:gridCol w:w="2126"/>
        <w:gridCol w:w="2126"/>
        <w:gridCol w:w="1276"/>
      </w:tblGrid>
      <w:tr w:rsidRPr="007828BF" w:rsidR="001C73A3" w:rsidTr="00A95E8A" w14:paraId="5F9F2381" w14:textId="77777777">
        <w:trPr>
          <w:trHeight w:val="630"/>
        </w:trPr>
        <w:tc>
          <w:tcPr>
            <w:tcW w:w="1650" w:type="dxa"/>
            <w:tcBorders>
              <w:top w:val="single" w:color="auto" w:sz="4" w:space="0"/>
              <w:left w:val="single" w:color="auto" w:sz="4" w:space="0"/>
              <w:bottom w:val="single" w:color="auto" w:sz="4" w:space="0"/>
              <w:right w:val="single" w:color="auto" w:sz="4" w:space="0"/>
            </w:tcBorders>
            <w:shd w:val="clear" w:color="000000" w:fill="F2F2F2"/>
            <w:vAlign w:val="bottom"/>
            <w:hideMark/>
          </w:tcPr>
          <w:p w:rsidRPr="00815749" w:rsidR="001C73A3" w:rsidP="00A95E8A" w:rsidRDefault="001C73A3" w14:paraId="457198C1" w14:textId="77777777">
            <w:pPr>
              <w:spacing w:after="0" w:line="240" w:lineRule="auto"/>
              <w:jc w:val="center"/>
              <w:rPr>
                <w:rFonts w:eastAsia="Times New Roman" w:cstheme="minorHAnsi"/>
                <w:b/>
                <w:bCs/>
                <w:lang w:val="en-IN" w:eastAsia="en-IN"/>
              </w:rPr>
            </w:pPr>
            <w:r w:rsidRPr="00815749">
              <w:rPr>
                <w:rFonts w:eastAsia="Times New Roman" w:cstheme="minorHAnsi"/>
                <w:b/>
                <w:bCs/>
                <w:lang w:val="en-IN" w:eastAsia="en-IN"/>
              </w:rPr>
              <w:t>Test Case ID</w:t>
            </w:r>
          </w:p>
        </w:tc>
        <w:tc>
          <w:tcPr>
            <w:tcW w:w="1039" w:type="dxa"/>
            <w:tcBorders>
              <w:top w:val="single" w:color="auto" w:sz="4" w:space="0"/>
              <w:left w:val="nil"/>
              <w:bottom w:val="single" w:color="auto" w:sz="4" w:space="0"/>
              <w:right w:val="single" w:color="auto" w:sz="4" w:space="0"/>
            </w:tcBorders>
            <w:shd w:val="clear" w:color="000000" w:fill="F2F2F2"/>
            <w:vAlign w:val="bottom"/>
            <w:hideMark/>
          </w:tcPr>
          <w:p w:rsidRPr="00815749" w:rsidR="001C73A3" w:rsidP="00A95E8A" w:rsidRDefault="001C73A3" w14:paraId="31FE0AFE" w14:textId="77777777">
            <w:pPr>
              <w:spacing w:after="0" w:line="240" w:lineRule="auto"/>
              <w:jc w:val="center"/>
              <w:rPr>
                <w:rFonts w:eastAsia="Times New Roman" w:cstheme="minorHAnsi"/>
                <w:b/>
                <w:bCs/>
                <w:lang w:val="en-IN" w:eastAsia="en-IN"/>
              </w:rPr>
            </w:pPr>
            <w:r w:rsidRPr="00815749">
              <w:rPr>
                <w:rFonts w:eastAsia="Times New Roman" w:cstheme="minorHAnsi"/>
                <w:b/>
                <w:bCs/>
                <w:lang w:val="en-IN" w:eastAsia="en-IN"/>
              </w:rPr>
              <w:t>User Story ID</w:t>
            </w:r>
          </w:p>
        </w:tc>
        <w:tc>
          <w:tcPr>
            <w:tcW w:w="2268" w:type="dxa"/>
            <w:tcBorders>
              <w:top w:val="single" w:color="auto" w:sz="4" w:space="0"/>
              <w:left w:val="nil"/>
              <w:bottom w:val="single" w:color="auto" w:sz="4" w:space="0"/>
              <w:right w:val="single" w:color="auto" w:sz="4" w:space="0"/>
            </w:tcBorders>
            <w:shd w:val="clear" w:color="000000" w:fill="F2F2F2"/>
            <w:vAlign w:val="bottom"/>
            <w:hideMark/>
          </w:tcPr>
          <w:p w:rsidRPr="00815749" w:rsidR="001C73A3" w:rsidP="00A95E8A" w:rsidRDefault="001C73A3" w14:paraId="79F874CE" w14:textId="77777777">
            <w:pPr>
              <w:spacing w:after="0" w:line="240" w:lineRule="auto"/>
              <w:jc w:val="center"/>
              <w:rPr>
                <w:rFonts w:eastAsia="Times New Roman" w:cstheme="minorHAnsi"/>
                <w:b/>
                <w:bCs/>
                <w:lang w:val="en-IN" w:eastAsia="en-IN"/>
              </w:rPr>
            </w:pPr>
            <w:r w:rsidRPr="00815749">
              <w:rPr>
                <w:rFonts w:eastAsia="Times New Roman" w:cstheme="minorHAnsi"/>
                <w:b/>
                <w:bCs/>
                <w:lang w:val="en-IN" w:eastAsia="en-IN"/>
              </w:rPr>
              <w:t>Test Scenarios</w:t>
            </w:r>
          </w:p>
        </w:tc>
        <w:tc>
          <w:tcPr>
            <w:tcW w:w="2126" w:type="dxa"/>
            <w:tcBorders>
              <w:top w:val="single" w:color="auto" w:sz="4" w:space="0"/>
              <w:left w:val="nil"/>
              <w:bottom w:val="single" w:color="auto" w:sz="4" w:space="0"/>
              <w:right w:val="single" w:color="auto" w:sz="4" w:space="0"/>
            </w:tcBorders>
            <w:shd w:val="clear" w:color="000000" w:fill="F2F2F2"/>
            <w:vAlign w:val="bottom"/>
            <w:hideMark/>
          </w:tcPr>
          <w:p w:rsidRPr="00815749" w:rsidR="001C73A3" w:rsidP="00A95E8A" w:rsidRDefault="001C73A3" w14:paraId="4BA60E6D" w14:textId="77777777">
            <w:pPr>
              <w:spacing w:after="0" w:line="240" w:lineRule="auto"/>
              <w:jc w:val="center"/>
              <w:rPr>
                <w:rFonts w:eastAsia="Times New Roman" w:cstheme="minorHAnsi"/>
                <w:b/>
                <w:bCs/>
                <w:lang w:val="en-IN" w:eastAsia="en-IN"/>
              </w:rPr>
            </w:pPr>
            <w:r w:rsidRPr="00815749">
              <w:rPr>
                <w:rFonts w:eastAsia="Times New Roman" w:cstheme="minorHAnsi"/>
                <w:b/>
                <w:bCs/>
                <w:lang w:val="en-IN" w:eastAsia="en-IN"/>
              </w:rPr>
              <w:t>Expected Result</w:t>
            </w:r>
          </w:p>
        </w:tc>
        <w:tc>
          <w:tcPr>
            <w:tcW w:w="2126" w:type="dxa"/>
            <w:tcBorders>
              <w:top w:val="single" w:color="auto" w:sz="4" w:space="0"/>
              <w:left w:val="nil"/>
              <w:bottom w:val="single" w:color="auto" w:sz="4" w:space="0"/>
              <w:right w:val="single" w:color="auto" w:sz="4" w:space="0"/>
            </w:tcBorders>
            <w:shd w:val="clear" w:color="000000" w:fill="F2F2F2"/>
            <w:vAlign w:val="bottom"/>
            <w:hideMark/>
          </w:tcPr>
          <w:p w:rsidRPr="00815749" w:rsidR="001C73A3" w:rsidP="00A95E8A" w:rsidRDefault="001C73A3" w14:paraId="3C8454B9" w14:textId="77777777">
            <w:pPr>
              <w:spacing w:after="0" w:line="240" w:lineRule="auto"/>
              <w:jc w:val="center"/>
              <w:rPr>
                <w:rFonts w:eastAsia="Times New Roman" w:cstheme="minorHAnsi"/>
                <w:b/>
                <w:bCs/>
                <w:lang w:val="en-IN" w:eastAsia="en-IN"/>
              </w:rPr>
            </w:pPr>
            <w:r w:rsidRPr="00815749">
              <w:rPr>
                <w:rFonts w:eastAsia="Times New Roman" w:cstheme="minorHAnsi"/>
                <w:b/>
                <w:bCs/>
                <w:lang w:val="en-IN" w:eastAsia="en-IN"/>
              </w:rPr>
              <w:t>Actual Result</w:t>
            </w:r>
          </w:p>
        </w:tc>
        <w:tc>
          <w:tcPr>
            <w:tcW w:w="1276" w:type="dxa"/>
            <w:tcBorders>
              <w:top w:val="single" w:color="auto" w:sz="4" w:space="0"/>
              <w:left w:val="nil"/>
              <w:bottom w:val="single" w:color="auto" w:sz="4" w:space="0"/>
              <w:right w:val="single" w:color="auto" w:sz="4" w:space="0"/>
            </w:tcBorders>
            <w:shd w:val="clear" w:color="000000" w:fill="F2F2F2"/>
            <w:vAlign w:val="bottom"/>
            <w:hideMark/>
          </w:tcPr>
          <w:p w:rsidRPr="00815749" w:rsidR="001C73A3" w:rsidP="00A95E8A" w:rsidRDefault="001C73A3" w14:paraId="3BB310FA" w14:textId="77777777">
            <w:pPr>
              <w:spacing w:after="0" w:line="240" w:lineRule="auto"/>
              <w:jc w:val="center"/>
              <w:rPr>
                <w:rFonts w:eastAsia="Times New Roman" w:cstheme="minorHAnsi"/>
                <w:b/>
                <w:bCs/>
                <w:lang w:val="en-IN" w:eastAsia="en-IN"/>
              </w:rPr>
            </w:pPr>
            <w:r w:rsidRPr="00815749">
              <w:rPr>
                <w:rFonts w:eastAsia="Times New Roman" w:cstheme="minorHAnsi"/>
                <w:b/>
                <w:bCs/>
                <w:lang w:val="en-IN" w:eastAsia="en-IN"/>
              </w:rPr>
              <w:t>Result (Pass/Fail)</w:t>
            </w:r>
          </w:p>
        </w:tc>
      </w:tr>
      <w:tr w:rsidRPr="007828BF" w:rsidR="001C73A3" w:rsidTr="00A95E8A" w14:paraId="60D894A9" w14:textId="77777777">
        <w:trPr>
          <w:trHeight w:val="12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7722002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TC_LucyDB_001</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6E6CAE68"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SRS-CLU-080</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5A6BCEAE"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w:t>
            </w:r>
            <w:r>
              <w:rPr>
                <w:rFonts w:eastAsia="Times New Roman" w:cstheme="minorHAnsi"/>
                <w:color w:val="000000"/>
                <w:lang w:val="en-IN" w:eastAsia="en-IN"/>
              </w:rPr>
              <w:t xml:space="preserve"> </w:t>
            </w:r>
            <w:r w:rsidRPr="00815749">
              <w:rPr>
                <w:rFonts w:eastAsia="Times New Roman" w:cstheme="minorHAnsi"/>
                <w:color w:val="000000"/>
                <w:lang w:val="en-IN" w:eastAsia="en-IN"/>
              </w:rPr>
              <w:t>LucyDB user Verify that there is an impassable login form for authorization</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74E4CFA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Verify that there is an impassable login form for authorization</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08FE85AC"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impassable login form for authorization</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275AC8DD"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6A5670C2" w14:textId="77777777">
        <w:trPr>
          <w:trHeight w:val="9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6FCBF11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TC_LucyDB_002</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7DEC9CB9"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SRS-CLU-090</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79456D3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user Verify that secure protocols are used</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777B317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Security protocols should need to be used</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4C2495E4" w14:textId="77777777">
            <w:pPr>
              <w:spacing w:after="0" w:line="240" w:lineRule="auto"/>
              <w:jc w:val="left"/>
              <w:rPr>
                <w:rFonts w:eastAsia="Times New Roman" w:cstheme="minorHAnsi"/>
                <w:color w:val="000000"/>
                <w:lang w:val="en-IN" w:eastAsia="en-IN"/>
              </w:rPr>
            </w:pPr>
            <w:r>
              <w:rPr>
                <w:rFonts w:eastAsia="Times New Roman" w:cstheme="minorHAnsi"/>
                <w:color w:val="000000"/>
                <w:lang w:val="en-IN" w:eastAsia="en-IN"/>
              </w:rPr>
              <w:t>Able to use</w:t>
            </w:r>
            <w:r w:rsidRPr="00815749">
              <w:rPr>
                <w:rFonts w:eastAsia="Times New Roman" w:cstheme="minorHAnsi"/>
                <w:color w:val="000000"/>
                <w:lang w:val="en-IN" w:eastAsia="en-IN"/>
              </w:rPr>
              <w:t xml:space="preserve"> security protocols (i</w:t>
            </w:r>
            <w:r>
              <w:rPr>
                <w:rFonts w:eastAsia="Times New Roman" w:cstheme="minorHAnsi"/>
                <w:color w:val="000000"/>
                <w:lang w:val="en-IN" w:eastAsia="en-IN"/>
              </w:rPr>
              <w:t>.</w:t>
            </w:r>
            <w:r w:rsidRPr="00815749">
              <w:rPr>
                <w:rFonts w:eastAsia="Times New Roman" w:cstheme="minorHAnsi"/>
                <w:color w:val="000000"/>
                <w:lang w:val="en-IN" w:eastAsia="en-IN"/>
              </w:rPr>
              <w:t>e</w:t>
            </w:r>
            <w:r>
              <w:rPr>
                <w:rFonts w:eastAsia="Times New Roman" w:cstheme="minorHAnsi"/>
                <w:color w:val="000000"/>
                <w:lang w:val="en-IN" w:eastAsia="en-IN"/>
              </w:rPr>
              <w:t>.</w:t>
            </w:r>
            <w:r w:rsidRPr="00815749">
              <w:rPr>
                <w:rFonts w:eastAsia="Times New Roman" w:cstheme="minorHAnsi"/>
                <w:color w:val="000000"/>
                <w:lang w:val="en-IN" w:eastAsia="en-IN"/>
              </w:rPr>
              <w:t xml:space="preserve"> https) </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32971D9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4D23CACD" w14:textId="77777777">
        <w:trPr>
          <w:trHeight w:val="18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1130B2F2"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TC_LucyDB_003</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144DBA0B"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LDB-7</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04E7007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Users without one of the above usergroups is not able to login the LucyDB application</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2D092E6B"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Users without one of the above usergroups(ie Reader,Writer,Admin) is not able to login the LucyDB.</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5446954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xml:space="preserve">Unable to login the LucyDB application without one of the above usergroups(ie Reader,Writer,Admin) </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32D915BD"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72B70F31" w14:textId="77777777">
        <w:trPr>
          <w:trHeight w:val="12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7127FDD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TC_LucyDB_004</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2641825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LDB-7</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3A30F7E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Login with user having Read only privileges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03A22ACA"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Reader user can login to application successfully</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7F5035C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an reader able to login to the application successfully</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432B646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4ADC18CC" w14:textId="77777777">
        <w:trPr>
          <w:trHeight w:val="18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73CEB3D9"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TC_LucyDB_005</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5BD67F2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4ED89D4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User with Reader privileges can search data from compounds tab</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6715DF9D"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Reader user can search for compounds and can see the list of compounds list based on search he performed</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4D3086CA"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search for the compounds and can see the compounds list based on search he performed</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59AFDDC8"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796A05E7" w14:textId="77777777">
        <w:trPr>
          <w:trHeight w:val="33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78B02D7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lastRenderedPageBreak/>
              <w:t>TC_LucyDB_006</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19CD0287"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68E6B5DB"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User with Reader privileges can open Compound data by clicking on it in Mass Search Result tab</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75DB70F7"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1. Reader user can open compound in read mode. All details for respective compounds are displayed to Reader user</w:t>
            </w:r>
            <w:r w:rsidRPr="00815749">
              <w:rPr>
                <w:rFonts w:eastAsia="Times New Roman" w:cstheme="minorHAnsi"/>
                <w:color w:val="000000"/>
                <w:lang w:val="en-IN" w:eastAsia="en-IN"/>
              </w:rPr>
              <w:br/>
            </w:r>
            <w:r w:rsidRPr="00815749">
              <w:rPr>
                <w:rFonts w:eastAsia="Times New Roman" w:cstheme="minorHAnsi"/>
                <w:color w:val="000000"/>
                <w:lang w:val="en-IN" w:eastAsia="en-IN"/>
              </w:rPr>
              <w:t>2. Reader user can view fragments and neutral losses information</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7E89AED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reader able to open compound in read mode and all the details for respective compounds are displaying and also able to view fragments and neutral losses information</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0305325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1E69B153" w14:textId="77777777">
        <w:trPr>
          <w:trHeight w:val="21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7371733E"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TC_LucyDB_007</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625EF9E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70A5C77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Reader user cannot change or delete any information on Mass Search Result tab</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22E1208E"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Reader user cannot see Edit and Delete buttons - Hence he cannot edit or delete the compounds, or the information related to it</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31AAADA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login as reader unable to see the "Edit" and "Delete" buttons</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7BD46668"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7830618B" w14:textId="77777777">
        <w:trPr>
          <w:trHeight w:val="33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57C4754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TC_LucyDB_008</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26D3DA2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28647D82"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User with Reader privileges can open Compound data by clicking on it in Neutral loss Search Result tab</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322FA35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1.Reader user can open Neutral losses search results in read mode. All details for respective compounds are displayed to Reader user</w:t>
            </w:r>
            <w:r w:rsidRPr="00815749">
              <w:rPr>
                <w:rFonts w:eastAsia="Times New Roman" w:cstheme="minorHAnsi"/>
                <w:color w:val="000000"/>
                <w:lang w:val="en-IN" w:eastAsia="en-IN"/>
              </w:rPr>
              <w:br/>
            </w:r>
            <w:r w:rsidRPr="00815749">
              <w:rPr>
                <w:rFonts w:eastAsia="Times New Roman" w:cstheme="minorHAnsi"/>
                <w:color w:val="000000"/>
                <w:lang w:val="en-IN" w:eastAsia="en-IN"/>
              </w:rPr>
              <w:t>2.Reader user can view fragments and neutral losses information</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68993204"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reader able to open neutral losses search results in read mode and all the details for respective compounds are displaying and also able to view fragments and neutral losses information</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5820AA4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34D8F101" w14:textId="77777777">
        <w:trPr>
          <w:trHeight w:val="21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731AFAD8"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TC_LucyDB_009</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6D16194A"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03D5309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Reader user cannot change or delete any information on Neutral Loss Search Result tab</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24B591FB"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Reader user cannot see Edit and Delete buttons - Hence he cannot edit or delete the compounds or the information related to it</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64AE197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login as reader unable to see the "Edit" and "Delete" buttons</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06137E17"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5BD7CBAB" w14:textId="77777777">
        <w:trPr>
          <w:trHeight w:val="33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01A27322"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lastRenderedPageBreak/>
              <w:t>TC_LucyDB_010</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5027829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16C8DCC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User with Reader privileges can open Compound data by clicking on it in Neutral Mass Search Result tab</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32C9A28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1.Reader user can open Neutral Mass search results in read mode. All details for respective compounds are displayed to Reader user</w:t>
            </w:r>
            <w:r w:rsidRPr="00815749">
              <w:rPr>
                <w:rFonts w:eastAsia="Times New Roman" w:cstheme="minorHAnsi"/>
                <w:color w:val="000000"/>
                <w:lang w:val="en-IN" w:eastAsia="en-IN"/>
              </w:rPr>
              <w:br/>
            </w:r>
            <w:r w:rsidRPr="00815749">
              <w:rPr>
                <w:rFonts w:eastAsia="Times New Roman" w:cstheme="minorHAnsi"/>
                <w:color w:val="000000"/>
                <w:lang w:val="en-IN" w:eastAsia="en-IN"/>
              </w:rPr>
              <w:t>2. Reader user can view fragments and neutral losses information</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7C6C89F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reader able to open neutral mass search results in read mode and all the details for respective compounds are displaying and also able to view fragments and neutral losses information</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6AF533F9"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781F53A5" w14:textId="77777777">
        <w:trPr>
          <w:trHeight w:val="21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00AD54D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TC_LucyDB_011</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149C56E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4CBFC35A"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Reader user cannot change or delete any information on Neutral Mass Search Result tab</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73B61F5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Reader user cannot see Edit and Delete buttons - Hence he cannot edit or delete the compounds or the information related to it</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2CDCFAEA"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login as reader unable to see the "Edit" and "Delete" buttons</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3492A06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5A9CC8A1" w14:textId="77777777">
        <w:trPr>
          <w:trHeight w:val="9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64D8D9CC"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TC_LucyDB_012</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6E2866DC"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LDB-7</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1EFEFA8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Login with user having Write privileges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36DD3F58"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Writer user can login to application successfully</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60D3DEF2"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xml:space="preserve">As a writer able to login the application </w:t>
            </w:r>
            <w:r>
              <w:rPr>
                <w:rFonts w:eastAsia="Times New Roman" w:cstheme="minorHAnsi"/>
                <w:color w:val="000000"/>
                <w:lang w:val="en-IN" w:eastAsia="en-IN"/>
              </w:rPr>
              <w:t>successfully</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3B1CCACC"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3F8219CD" w14:textId="77777777">
        <w:trPr>
          <w:trHeight w:val="9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4BC99E22"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TC_LucyDB_013</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10C4496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LDB-7</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5541DAF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Login with Administrator having Edit privileges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5A797BE2"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Administrator user can login to application successfully</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0192849E"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xml:space="preserve">As a admin able to login the application </w:t>
            </w:r>
            <w:r>
              <w:rPr>
                <w:rFonts w:eastAsia="Times New Roman" w:cstheme="minorHAnsi"/>
                <w:color w:val="000000"/>
                <w:lang w:val="en-IN" w:eastAsia="en-IN"/>
              </w:rPr>
              <w:t>successfully</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6CF64A02"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1CBC4C91" w14:textId="77777777">
        <w:trPr>
          <w:trHeight w:val="18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7D24A237"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TC_LucyDB_014</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01700288"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411DDA4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User with Writer/Administrator privileges can search data from compounds tab</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314B721E"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Admin user can search for compounds and can see the list of compounds list based on search he performed</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3665C12A"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xml:space="preserve">As a Admin able to search compounds and see componds list based on search he </w:t>
            </w:r>
            <w:r>
              <w:rPr>
                <w:rFonts w:eastAsia="Times New Roman" w:cstheme="minorHAnsi"/>
                <w:color w:val="000000"/>
                <w:lang w:val="en-IN" w:eastAsia="en-IN"/>
              </w:rPr>
              <w:t>performed</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78B0410B"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46878BB7" w14:textId="77777777">
        <w:trPr>
          <w:trHeight w:val="15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7ED21D08"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TC_LucyDB_015</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5DB0AB4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LDB-10</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5DA68D17"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LucyDB user can search the compounds by using Neutral Mass data/ information.</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597F993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LucyDB user should be able to search the compounds by using Neutral Mass data/ information.</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0F251E4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search and get the Neutral mass data/information.</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1E087BF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41E680BF" w14:textId="77777777">
        <w:trPr>
          <w:trHeight w:val="27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5907CA0A"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lastRenderedPageBreak/>
              <w:t>TC_LucyDB_016</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1ADEC45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LDB-11</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6F1E135E"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LucyDB user can search the compound using various filters such as CCS (or) Common name, Precursor ion, Neutral mass, CCS, Retention time</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6FD9E2F9"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LucyDB user should be able to search the compound based on query executed with filters applied such as CCS, Common name, Precursor ion, Neutral mass, Retention time etc.</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14E564F8"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search the compound by based on query executed with filters applied such as CCS, Common name, Precursor ion, Neutral mass, Retention time etc.</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3F5F30F8"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4199D2CF" w14:textId="77777777">
        <w:trPr>
          <w:trHeight w:val="15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42E5F362"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TC_LucyDB_017</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0AB6C1D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LDB-12</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2036C9F2"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LucyDB administrator and Writer should able to edit the entries in LucyDB</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70EDF9EA"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User with write privileges should be able to edit the details for any compound</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74997E44"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xml:space="preserve">Able to Edit the details for any compound </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3F8DE51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4200D55F" w14:textId="77777777">
        <w:trPr>
          <w:trHeight w:val="15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45391EEC"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TC_LucyDB_018</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3B6427C4"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LDB-12</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0C56507D"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LucyDB administrator and Writer should able to delete the entries in LucyDB</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665A8D6C"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User with write privileges should be able to delete any compound</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3AF0430C"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Delete for any compound</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2E4902E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0EE44223" w14:textId="77777777">
        <w:trPr>
          <w:trHeight w:val="9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3506709C"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TC_LucyDB_019</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531AD50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LDB-13</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476A7A6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LucyDB user can Export the query result in CSV format</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5AE5AE1C"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LucyDB user should Export the search result in CSV format</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38553DF7"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xml:space="preserve">Able to export the search </w:t>
            </w:r>
            <w:r>
              <w:rPr>
                <w:rFonts w:eastAsia="Times New Roman" w:cstheme="minorHAnsi"/>
                <w:color w:val="000000"/>
                <w:lang w:val="en-IN" w:eastAsia="en-IN"/>
              </w:rPr>
              <w:t>results</w:t>
            </w:r>
            <w:r w:rsidRPr="00815749">
              <w:rPr>
                <w:rFonts w:eastAsia="Times New Roman" w:cstheme="minorHAnsi"/>
                <w:color w:val="000000"/>
                <w:lang w:val="en-IN" w:eastAsia="en-IN"/>
              </w:rPr>
              <w:t xml:space="preserve"> in CSV format</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393705B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303BA083" w14:textId="77777777">
        <w:trPr>
          <w:trHeight w:val="21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65C9F2B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TC_LucyDB_020</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0F70FA39"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LDB-13</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7C3C28D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LucyDB user whether the results of compound search i.e"Precursor ion</w:t>
            </w:r>
            <w:r>
              <w:rPr>
                <w:rFonts w:eastAsia="Times New Roman" w:cstheme="minorHAnsi"/>
                <w:color w:val="000000"/>
                <w:lang w:val="en-IN" w:eastAsia="en-IN"/>
              </w:rPr>
              <w:t xml:space="preserve"> </w:t>
            </w:r>
            <w:r w:rsidRPr="00815749">
              <w:rPr>
                <w:rFonts w:eastAsia="Times New Roman" w:cstheme="minorHAnsi"/>
                <w:color w:val="000000"/>
                <w:lang w:val="en-IN" w:eastAsia="en-IN"/>
              </w:rPr>
              <w:t>m/z" and "Neutral mass"</w:t>
            </w:r>
            <w:r>
              <w:rPr>
                <w:rFonts w:eastAsia="Times New Roman" w:cstheme="minorHAnsi"/>
                <w:color w:val="000000"/>
                <w:lang w:val="en-IN" w:eastAsia="en-IN"/>
              </w:rPr>
              <w:t xml:space="preserve"> </w:t>
            </w:r>
            <w:r w:rsidRPr="00815749">
              <w:rPr>
                <w:rFonts w:eastAsia="Times New Roman" w:cstheme="minorHAnsi"/>
                <w:color w:val="000000"/>
                <w:lang w:val="en-IN" w:eastAsia="en-IN"/>
              </w:rPr>
              <w:t>should display in same table or not</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2AF7623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xml:space="preserve"> LucyDB user should display the results of compound search i.e "Precursor ion</w:t>
            </w:r>
            <w:r>
              <w:rPr>
                <w:rFonts w:eastAsia="Times New Roman" w:cstheme="minorHAnsi"/>
                <w:color w:val="000000"/>
                <w:lang w:val="en-IN" w:eastAsia="en-IN"/>
              </w:rPr>
              <w:t xml:space="preserve"> </w:t>
            </w:r>
            <w:r w:rsidRPr="00815749">
              <w:rPr>
                <w:rFonts w:eastAsia="Times New Roman" w:cstheme="minorHAnsi"/>
                <w:color w:val="000000"/>
                <w:lang w:val="en-IN" w:eastAsia="en-IN"/>
              </w:rPr>
              <w:t xml:space="preserve">m/z" and "Neutral mass" in same table </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6F7F0AE0" w14:textId="77777777">
            <w:pPr>
              <w:spacing w:after="0" w:line="240" w:lineRule="auto"/>
              <w:jc w:val="left"/>
              <w:rPr>
                <w:rFonts w:eastAsia="Times New Roman" w:cstheme="minorHAnsi"/>
                <w:color w:val="000000"/>
                <w:lang w:val="en-IN" w:eastAsia="en-IN"/>
              </w:rPr>
            </w:pPr>
            <w:r>
              <w:rPr>
                <w:rFonts w:eastAsia="Times New Roman" w:cstheme="minorHAnsi"/>
                <w:color w:val="000000"/>
                <w:lang w:val="en-IN" w:eastAsia="en-IN"/>
              </w:rPr>
              <w:t>Able to display</w:t>
            </w:r>
            <w:r w:rsidRPr="00815749">
              <w:rPr>
                <w:rFonts w:eastAsia="Times New Roman" w:cstheme="minorHAnsi"/>
                <w:color w:val="000000"/>
                <w:lang w:val="en-IN" w:eastAsia="en-IN"/>
              </w:rPr>
              <w:t xml:space="preserve"> the results of compound search i.e "Precursor ion</w:t>
            </w:r>
            <w:r>
              <w:rPr>
                <w:rFonts w:eastAsia="Times New Roman" w:cstheme="minorHAnsi"/>
                <w:color w:val="000000"/>
                <w:lang w:val="en-IN" w:eastAsia="en-IN"/>
              </w:rPr>
              <w:t xml:space="preserve"> </w:t>
            </w:r>
            <w:r w:rsidRPr="00815749">
              <w:rPr>
                <w:rFonts w:eastAsia="Times New Roman" w:cstheme="minorHAnsi"/>
                <w:color w:val="000000"/>
                <w:lang w:val="en-IN" w:eastAsia="en-IN"/>
              </w:rPr>
              <w:t xml:space="preserve">m/z" and "Neutral mass" in same table </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77D13719"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3E190DBD" w14:textId="77777777">
        <w:trPr>
          <w:trHeight w:val="21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7A8980C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TC_LucyDB_021</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081D4AAD"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LDB-14</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66C68B5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LucyDB user can compute the neutral losses of compound i.e "Precursor ion m/z" and "Fragment m/z" and able to save them</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69DB6C4E"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xml:space="preserve"> LucyDB user should compute the neutral losses of compound i.e "Precursor ion m/z" and "Fragment m/z" and able to save them in DB / Application</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21D6C9EC"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compute the compounds i.e "Precursor ion m/z" and "Fragment m/z and able to save them in DB</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480D378E"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6544C06B" w14:textId="77777777">
        <w:trPr>
          <w:trHeight w:val="21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6230EC9E"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lastRenderedPageBreak/>
              <w:t>TC_LucyDB_022</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09F244E4"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LDB-15</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2E4989FD"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the user able to identify the compounds by using "Adduct" and "Neutral mass"</w:t>
            </w:r>
            <w:r>
              <w:rPr>
                <w:rFonts w:eastAsia="Times New Roman" w:cstheme="minorHAnsi"/>
                <w:color w:val="000000"/>
                <w:lang w:val="en-IN" w:eastAsia="en-IN"/>
              </w:rPr>
              <w:t xml:space="preserve"> </w:t>
            </w:r>
            <w:r w:rsidRPr="00815749">
              <w:rPr>
                <w:rFonts w:eastAsia="Times New Roman" w:cstheme="minorHAnsi"/>
                <w:color w:val="000000"/>
                <w:lang w:val="en-IN" w:eastAsia="en-IN"/>
              </w:rPr>
              <w:t>having both columns with same values or not</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563F7A5D"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user should able to identify the compounds by using "Adduct" and "Neutral mass"</w:t>
            </w:r>
            <w:r>
              <w:rPr>
                <w:rFonts w:eastAsia="Times New Roman" w:cstheme="minorHAnsi"/>
                <w:color w:val="000000"/>
                <w:lang w:val="en-IN" w:eastAsia="en-IN"/>
              </w:rPr>
              <w:t xml:space="preserve"> </w:t>
            </w:r>
            <w:r w:rsidRPr="00815749">
              <w:rPr>
                <w:rFonts w:eastAsia="Times New Roman" w:cstheme="minorHAnsi"/>
                <w:color w:val="000000"/>
                <w:lang w:val="en-IN" w:eastAsia="en-IN"/>
              </w:rPr>
              <w:t>having both columns with same values or not</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5C46184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identify the compounds by using "Adduct" and "Neutral mass"</w:t>
            </w:r>
            <w:r>
              <w:rPr>
                <w:rFonts w:eastAsia="Times New Roman" w:cstheme="minorHAnsi"/>
                <w:color w:val="000000"/>
                <w:lang w:val="en-IN" w:eastAsia="en-IN"/>
              </w:rPr>
              <w:t xml:space="preserve"> </w:t>
            </w:r>
            <w:r w:rsidRPr="00815749">
              <w:rPr>
                <w:rFonts w:eastAsia="Times New Roman" w:cstheme="minorHAnsi"/>
                <w:color w:val="000000"/>
                <w:lang w:val="en-IN" w:eastAsia="en-IN"/>
              </w:rPr>
              <w:t>having both columns with same values</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081D409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16FDE069" w14:textId="77777777">
        <w:trPr>
          <w:trHeight w:val="27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1996AC9A"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TC_LucyDB_023</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446860B8"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LDB-17</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7353455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that user should able to increase the default number of entry fields from 3 to 5 upon clicking of "Add Fragment" button in the compound search page</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5C97F3EB"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User should able to increase the default number of entry fields from 3 to 5 upon clicking of "Add Fragment" button in the compound search page</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4C756BFE"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increase the default number of entry fields from 3 to 5 upon clicking of "Add Fragment" button</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4FBCBF2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234754A1" w14:textId="77777777">
        <w:trPr>
          <w:trHeight w:val="15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2496DA3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TC_LucyDB_024</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4A3D263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FR-2(V1.0)</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26EF464D"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that user can search precursor and fragment information for one or more fragments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4468AE4C"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User should able to search precursor and fragment information for the search criteria user entered</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7EF36788"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search</w:t>
            </w:r>
            <w:r>
              <w:rPr>
                <w:rFonts w:eastAsia="Times New Roman" w:cstheme="minorHAnsi"/>
                <w:color w:val="000000"/>
                <w:lang w:val="en-IN" w:eastAsia="en-IN"/>
              </w:rPr>
              <w:t xml:space="preserve"> </w:t>
            </w:r>
            <w:r w:rsidRPr="00815749">
              <w:rPr>
                <w:rFonts w:eastAsia="Times New Roman" w:cstheme="minorHAnsi"/>
                <w:color w:val="000000"/>
                <w:lang w:val="en-IN" w:eastAsia="en-IN"/>
              </w:rPr>
              <w:t>and displaying precursor and fragment information for the search criteria</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5AD7C90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5C17279D" w14:textId="77777777">
        <w:trPr>
          <w:trHeight w:val="21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0286647B"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TC_LucyDB_025</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78C97ACD"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FR-2(V1.1)</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64790C8C"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that user can get the neutral mass information of compound by search even with "precursor ion m/z" and "Adduct" compounds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12E3545E"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xml:space="preserve">User should able to get the neutral mass information of compound based on entered "precursor ion m/z" and "Adduct" compounds </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36285724"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xml:space="preserve">Able to get the neutral mass information of compound based on entered "precursor ion m/z" and "Adduct" compounds </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44A3D45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130F5AEB" w14:textId="77777777">
        <w:trPr>
          <w:trHeight w:val="9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7F578979"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TC_LucyDB_026</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5C41E62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FR-3(V1.0)</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6728836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that user can search neutral loss information</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1845B03B"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User should able to search neutral loss information</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4486888C"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search and get the Neutral loss data/information.</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783136C7"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4DDDCF20" w14:textId="77777777">
        <w:trPr>
          <w:trHeight w:val="12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4F1FAF2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TC_LucyDB_027</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0D8E62F4"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FR-4(V1.1)</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2A76D594"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that LucyDB user can search CCS information</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2BEC455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xml:space="preserve"> LucyDB user should able to search compounds based on CCS information</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222BF0E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search and get the compounds based on CCS information</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0AC54B1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7FBDDB47" w14:textId="77777777">
        <w:trPr>
          <w:trHeight w:val="15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515FD37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lastRenderedPageBreak/>
              <w:t>TC_LucyDB_028</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643F879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FR-4(V1.0)</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7440A6A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LucyDB administrator should able to add (or) modify the entries in LucyDB</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6F45705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LucyDB administrator should able to add (or) modify the entries in LucyDB</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55F38B34"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an administrator able to add (or) modify the entries in LucyDB</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7B301C62"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0B504FC1" w14:textId="77777777">
        <w:trPr>
          <w:trHeight w:val="12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3192206A"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TC_LucyDB_029</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4DF2527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FR-5(V1.1)</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6452251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LucyDB user can search common name information</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3E652A3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LucyDB user should able to search common name information</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4A10369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search common name information</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6B0A75A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2145B49B" w14:textId="77777777">
        <w:trPr>
          <w:trHeight w:val="21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231048B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TC_LucyDB_030</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42C1CD99"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FR-6(V1.1)</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1FF946DE"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that LucyDB user can calculate neutral loss from fragments and able to use this calculated neutral loss to search for small molecules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392075C9"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LucyDB user should able to calculate neutral loss from fragments and able to use this calculated neutral loss to search for small molecules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2D53704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calculate neutral loss from fragments and able to use this calculated neutral loss to search for small molecules</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7506CF2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0ADDF867" w14:textId="77777777">
        <w:trPr>
          <w:trHeight w:val="18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0A2E630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TC_LucyDB_031</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30997FF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SRS-CLU-070</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0BCE4B8C"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user Verify that compounds according to previously set query parameters are found</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0434EB2B"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Verify that compound need to display based on search parameters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7D2E71A9" w14:textId="77777777">
            <w:pPr>
              <w:spacing w:after="0" w:line="240" w:lineRule="auto"/>
              <w:jc w:val="left"/>
              <w:rPr>
                <w:rFonts w:eastAsia="Times New Roman" w:cstheme="minorHAnsi"/>
                <w:color w:val="000000"/>
                <w:lang w:val="en-IN" w:eastAsia="en-IN"/>
              </w:rPr>
            </w:pPr>
            <w:r>
              <w:rPr>
                <w:rFonts w:eastAsia="Times New Roman" w:cstheme="minorHAnsi"/>
                <w:color w:val="000000"/>
                <w:lang w:val="en-IN" w:eastAsia="en-IN"/>
              </w:rPr>
              <w:t>Able to display</w:t>
            </w:r>
            <w:r w:rsidRPr="00815749">
              <w:rPr>
                <w:rFonts w:eastAsia="Times New Roman" w:cstheme="minorHAnsi"/>
                <w:color w:val="000000"/>
                <w:lang w:val="en-IN" w:eastAsia="en-IN"/>
              </w:rPr>
              <w:t xml:space="preserve"> the compounds based on search parameters</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79CB649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46199215" w14:textId="77777777">
        <w:trPr>
          <w:trHeight w:val="12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008F4649"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TC_LucyDB_032</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1388213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686EBB0E"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that Reader user can see options to search, and logout</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7B0AF464"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The user can see ‘Search’ and</w:t>
            </w:r>
            <w:r>
              <w:rPr>
                <w:rFonts w:eastAsia="Times New Roman" w:cstheme="minorHAnsi"/>
                <w:color w:val="000000"/>
                <w:lang w:val="en-IN" w:eastAsia="en-IN"/>
              </w:rPr>
              <w:t xml:space="preserve"> </w:t>
            </w:r>
            <w:r w:rsidRPr="00815749">
              <w:rPr>
                <w:rFonts w:eastAsia="Times New Roman" w:cstheme="minorHAnsi"/>
                <w:color w:val="000000"/>
                <w:lang w:val="en-IN" w:eastAsia="en-IN"/>
              </w:rPr>
              <w:t>'Logout' modules using the sidebar.</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6E4EA2DA"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see ‘Search’ and</w:t>
            </w:r>
            <w:r>
              <w:rPr>
                <w:rFonts w:eastAsia="Times New Roman" w:cstheme="minorHAnsi"/>
                <w:color w:val="000000"/>
                <w:lang w:val="en-IN" w:eastAsia="en-IN"/>
              </w:rPr>
              <w:t xml:space="preserve"> </w:t>
            </w:r>
            <w:r w:rsidRPr="00815749">
              <w:rPr>
                <w:rFonts w:eastAsia="Times New Roman" w:cstheme="minorHAnsi"/>
                <w:color w:val="000000"/>
                <w:lang w:val="en-IN" w:eastAsia="en-IN"/>
              </w:rPr>
              <w:t>'Logout' modules using the sidebar.</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59CA6F38"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2112B257" w14:textId="77777777">
        <w:trPr>
          <w:trHeight w:val="15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5E06083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TC_LucyDB_033</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28753477"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336A8BF4"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that Writer/Admin user can see options to search, import and logout</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1987D78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The user can see ‘Search’ and ‘Import’ and 'Logout' modules using the sidebar.</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0B63046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see ‘Search’ and ‘Import’ and 'Logout' modules using the sidebar.</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70AC67B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25E93DAF" w14:textId="77777777">
        <w:trPr>
          <w:trHeight w:val="30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6550808E"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lastRenderedPageBreak/>
              <w:t>TC_LucyDB_034</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5C60B654"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053FA031" w14:textId="77777777">
            <w:pPr>
              <w:spacing w:after="24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user, I can query Precursor and Fragment information individually or in combination using the ‘Compound’ module.</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74F12BF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The query result is displayed in a table which records selected information about the compounds (Name, Precur-sor ion (m/z), Formula, Adduct, Group-ing, Polarity, and Fragment Hits).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632FF34D" w14:textId="77777777">
            <w:pPr>
              <w:spacing w:after="0" w:line="240" w:lineRule="auto"/>
              <w:jc w:val="left"/>
              <w:rPr>
                <w:rFonts w:eastAsia="Times New Roman" w:cstheme="minorHAnsi"/>
                <w:color w:val="000000"/>
                <w:lang w:val="en-IN" w:eastAsia="en-IN"/>
              </w:rPr>
            </w:pPr>
            <w:r>
              <w:rPr>
                <w:rFonts w:eastAsia="Times New Roman" w:cstheme="minorHAnsi"/>
                <w:color w:val="000000"/>
                <w:lang w:val="en-IN" w:eastAsia="en-IN"/>
              </w:rPr>
              <w:t>Able to display</w:t>
            </w:r>
            <w:r w:rsidRPr="00815749">
              <w:rPr>
                <w:rFonts w:eastAsia="Times New Roman" w:cstheme="minorHAnsi"/>
                <w:color w:val="000000"/>
                <w:lang w:val="en-IN" w:eastAsia="en-IN"/>
              </w:rPr>
              <w:t xml:space="preserve"> query results in a table which selected compound information.</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4195ABB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08824ABF" w14:textId="77777777">
        <w:trPr>
          <w:trHeight w:val="24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7FF030D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TC_LucyDB_035</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3C8FD419"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74C88AEF" w14:textId="77777777">
            <w:pPr>
              <w:spacing w:after="24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user, I can query Precursor and Fragment information individually or in combination using the ‘Compound’ module.</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4C86FA72"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xml:space="preserve">All information of the compound and its corresponding fragment list are displayed as expandable content. </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7142B88F" w14:textId="77777777">
            <w:pPr>
              <w:spacing w:after="0" w:line="240" w:lineRule="auto"/>
              <w:jc w:val="left"/>
              <w:rPr>
                <w:rFonts w:eastAsia="Times New Roman" w:cstheme="minorHAnsi"/>
                <w:color w:val="000000"/>
                <w:lang w:val="en-IN" w:eastAsia="en-IN"/>
              </w:rPr>
            </w:pPr>
            <w:r>
              <w:rPr>
                <w:rFonts w:eastAsia="Times New Roman" w:cstheme="minorHAnsi"/>
                <w:color w:val="000000"/>
                <w:lang w:val="en-IN" w:eastAsia="en-IN"/>
              </w:rPr>
              <w:t>Able to display</w:t>
            </w:r>
            <w:r w:rsidRPr="00815749">
              <w:rPr>
                <w:rFonts w:eastAsia="Times New Roman" w:cstheme="minorHAnsi"/>
                <w:color w:val="000000"/>
                <w:lang w:val="en-IN" w:eastAsia="en-IN"/>
              </w:rPr>
              <w:t xml:space="preserve"> the all the compound information along with corresponding fragment list when click on selected compound record </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27AF3B4A"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2C8CBBDB" w14:textId="77777777">
        <w:trPr>
          <w:trHeight w:val="24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097A3218"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TC_LucyDB_036</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2FE078BE"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5184E970" w14:textId="77777777">
            <w:pPr>
              <w:spacing w:after="24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user, I can query Precursor and Fragment information individually or in combination using the ‘Compound’ module.</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72FC5469"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xml:space="preserve">The correct Fragment Hits </w:t>
            </w:r>
            <w:r>
              <w:rPr>
                <w:rFonts w:eastAsia="Times New Roman" w:cstheme="minorHAnsi"/>
                <w:color w:val="000000"/>
                <w:lang w:val="en-IN" w:eastAsia="en-IN"/>
              </w:rPr>
              <w:t>should be displayed</w:t>
            </w:r>
            <w:r w:rsidRPr="00815749">
              <w:rPr>
                <w:rFonts w:eastAsia="Times New Roman" w:cstheme="minorHAnsi"/>
                <w:color w:val="000000"/>
                <w:lang w:val="en-IN" w:eastAsia="en-IN"/>
              </w:rPr>
              <w:t xml:space="preserve">, and the fragment list should </w:t>
            </w:r>
            <w:r>
              <w:rPr>
                <w:rFonts w:eastAsia="Times New Roman" w:cstheme="minorHAnsi"/>
                <w:color w:val="000000"/>
                <w:lang w:val="en-IN" w:eastAsia="en-IN"/>
              </w:rPr>
              <w:t xml:space="preserve">be </w:t>
            </w:r>
            <w:r w:rsidRPr="00815749">
              <w:rPr>
                <w:rFonts w:eastAsia="Times New Roman" w:cstheme="minorHAnsi"/>
                <w:color w:val="000000"/>
                <w:lang w:val="en-IN" w:eastAsia="en-IN"/>
              </w:rPr>
              <w:t>filtered. The compound matches are ordered by the Fragment Hits.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553F4178" w14:textId="77777777">
            <w:pPr>
              <w:spacing w:after="0" w:line="240" w:lineRule="auto"/>
              <w:jc w:val="left"/>
              <w:rPr>
                <w:rFonts w:eastAsia="Times New Roman" w:cstheme="minorHAnsi"/>
                <w:color w:val="000000"/>
                <w:lang w:val="en-IN" w:eastAsia="en-IN"/>
              </w:rPr>
            </w:pPr>
            <w:r>
              <w:rPr>
                <w:rFonts w:eastAsia="Times New Roman" w:cstheme="minorHAnsi"/>
                <w:color w:val="000000"/>
                <w:lang w:val="en-IN" w:eastAsia="en-IN"/>
              </w:rPr>
              <w:t>Able to display</w:t>
            </w:r>
            <w:r w:rsidRPr="00815749">
              <w:rPr>
                <w:rFonts w:eastAsia="Times New Roman" w:cstheme="minorHAnsi"/>
                <w:color w:val="000000"/>
                <w:lang w:val="en-IN" w:eastAsia="en-IN"/>
              </w:rPr>
              <w:t xml:space="preserve"> correct fragments hits</w:t>
            </w:r>
            <w:r>
              <w:rPr>
                <w:rFonts w:eastAsia="Times New Roman" w:cstheme="minorHAnsi"/>
                <w:color w:val="000000"/>
                <w:lang w:val="en-IN" w:eastAsia="en-IN"/>
              </w:rPr>
              <w:t>,</w:t>
            </w:r>
            <w:r w:rsidRPr="00815749">
              <w:rPr>
                <w:rFonts w:eastAsia="Times New Roman" w:cstheme="minorHAnsi"/>
                <w:color w:val="000000"/>
                <w:lang w:val="en-IN" w:eastAsia="en-IN"/>
              </w:rPr>
              <w:t xml:space="preserve"> able to filter the fragment list and displaying in ascending order</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76BF863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748CDF2A" w14:textId="77777777">
        <w:trPr>
          <w:trHeight w:val="24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2E0F8C5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TC_LucyDB_037</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2586A50B"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39765184" w14:textId="77777777">
            <w:pPr>
              <w:spacing w:after="24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general user, I can query neutral loss information using the ‘Neutral Loss’ module.</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0B22097A"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The query result is displayed in a table which records all information about the Neutral losses (Neutral Loss, Formula, Description, and Polarity).</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33D23C9A" w14:textId="77777777">
            <w:pPr>
              <w:spacing w:after="0" w:line="240" w:lineRule="auto"/>
              <w:jc w:val="left"/>
              <w:rPr>
                <w:rFonts w:eastAsia="Times New Roman" w:cstheme="minorHAnsi"/>
                <w:color w:val="000000"/>
                <w:lang w:val="en-IN" w:eastAsia="en-IN"/>
              </w:rPr>
            </w:pPr>
            <w:r>
              <w:rPr>
                <w:rFonts w:eastAsia="Times New Roman" w:cstheme="minorHAnsi"/>
                <w:color w:val="000000"/>
                <w:lang w:val="en-IN" w:eastAsia="en-IN"/>
              </w:rPr>
              <w:t>Able to display</w:t>
            </w:r>
            <w:r w:rsidRPr="00815749">
              <w:rPr>
                <w:rFonts w:eastAsia="Times New Roman" w:cstheme="minorHAnsi"/>
                <w:color w:val="000000"/>
                <w:lang w:val="en-IN" w:eastAsia="en-IN"/>
              </w:rPr>
              <w:t xml:space="preserve"> the query results in a table which records all information about the Neutral losses (Neutral Loss, Formula, Description, and Polarity).</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236BAB07"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47F05DA9" w14:textId="77777777">
        <w:trPr>
          <w:trHeight w:val="63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5B5A543A"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lastRenderedPageBreak/>
              <w:t>TC_LucyDB_038</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335E2C9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This test corresponds to CLU-81 in Gecko’s JIRA and LDB-11 in Centogene’s JIRA.</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3EE11F1B"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User should be able to open advanced search option</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5D731384"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 pop-up form which allows filtering through different column information shows up.</w:t>
            </w:r>
            <w:r w:rsidRPr="00815749">
              <w:rPr>
                <w:rFonts w:eastAsia="Times New Roman" w:cstheme="minorHAnsi"/>
                <w:color w:val="000000"/>
                <w:lang w:val="en-IN" w:eastAsia="en-IN"/>
              </w:rPr>
              <w:br/>
            </w:r>
            <w:r w:rsidRPr="00815749">
              <w:rPr>
                <w:rFonts w:eastAsia="Times New Roman" w:cstheme="minorHAnsi"/>
                <w:color w:val="000000"/>
                <w:lang w:val="en-IN" w:eastAsia="en-IN"/>
              </w:rPr>
              <w:br/>
            </w:r>
            <w:r w:rsidRPr="00815749">
              <w:rPr>
                <w:rFonts w:eastAsia="Times New Roman" w:cstheme="minorHAnsi"/>
                <w:color w:val="000000"/>
                <w:lang w:val="en-IN" w:eastAsia="en-IN"/>
              </w:rPr>
              <w:t>Numeric fields which required tolerance include:</w:t>
            </w:r>
            <w:r w:rsidRPr="00815749">
              <w:rPr>
                <w:rFonts w:eastAsia="Times New Roman" w:cstheme="minorHAnsi"/>
                <w:color w:val="000000"/>
                <w:lang w:val="en-IN" w:eastAsia="en-IN"/>
              </w:rPr>
              <w:br/>
            </w:r>
            <w:r w:rsidRPr="00815749">
              <w:rPr>
                <w:rFonts w:eastAsia="Times New Roman" w:cstheme="minorHAnsi"/>
                <w:color w:val="000000"/>
                <w:lang w:val="en-IN" w:eastAsia="en-IN"/>
              </w:rPr>
              <w:t>Precusor ion m/z – default tolerance 0.3</w:t>
            </w:r>
            <w:r w:rsidRPr="00815749">
              <w:rPr>
                <w:rFonts w:eastAsia="Times New Roman" w:cstheme="minorHAnsi"/>
                <w:color w:val="000000"/>
                <w:lang w:val="en-IN" w:eastAsia="en-IN"/>
              </w:rPr>
              <w:br/>
            </w:r>
            <w:r w:rsidRPr="00815749">
              <w:rPr>
                <w:rFonts w:eastAsia="Times New Roman" w:cstheme="minorHAnsi"/>
                <w:color w:val="000000"/>
                <w:lang w:val="en-IN" w:eastAsia="en-IN"/>
              </w:rPr>
              <w:t>Neutral mass – default tolerance 0.3</w:t>
            </w:r>
            <w:r w:rsidRPr="00815749">
              <w:rPr>
                <w:rFonts w:eastAsia="Times New Roman" w:cstheme="minorHAnsi"/>
                <w:color w:val="000000"/>
                <w:lang w:val="en-IN" w:eastAsia="en-IN"/>
              </w:rPr>
              <w:br/>
            </w:r>
            <w:r w:rsidRPr="00815749">
              <w:rPr>
                <w:rFonts w:eastAsia="Times New Roman" w:cstheme="minorHAnsi"/>
                <w:color w:val="000000"/>
                <w:lang w:val="en-IN" w:eastAsia="en-IN"/>
              </w:rPr>
              <w:t>CCS – default tolerance 30</w:t>
            </w:r>
            <w:r w:rsidRPr="00815749">
              <w:rPr>
                <w:rFonts w:eastAsia="Times New Roman" w:cstheme="minorHAnsi"/>
                <w:color w:val="000000"/>
                <w:lang w:val="en-IN" w:eastAsia="en-IN"/>
              </w:rPr>
              <w:br/>
            </w:r>
            <w:r w:rsidRPr="00815749">
              <w:rPr>
                <w:rFonts w:eastAsia="Times New Roman" w:cstheme="minorHAnsi"/>
                <w:color w:val="000000"/>
                <w:lang w:val="en-IN" w:eastAsia="en-IN"/>
              </w:rPr>
              <w:t>retention time – default 1.0</w:t>
            </w:r>
            <w:r w:rsidRPr="00815749">
              <w:rPr>
                <w:rFonts w:eastAsia="Times New Roman" w:cstheme="minorHAnsi"/>
                <w:color w:val="000000"/>
                <w:lang w:val="en-IN" w:eastAsia="en-IN"/>
              </w:rPr>
              <w:br/>
            </w:r>
            <w:r w:rsidRPr="00815749">
              <w:rPr>
                <w:rFonts w:eastAsia="Times New Roman" w:cstheme="minorHAnsi"/>
                <w:color w:val="000000"/>
                <w:lang w:val="en-IN" w:eastAsia="en-IN"/>
              </w:rPr>
              <w:t>Fragment ion m/z - default tolerance 0.5</w:t>
            </w:r>
            <w:r w:rsidRPr="00815749">
              <w:rPr>
                <w:rFonts w:eastAsia="Times New Roman" w:cstheme="minorHAnsi"/>
                <w:color w:val="000000"/>
                <w:lang w:val="en-IN" w:eastAsia="en-IN"/>
              </w:rPr>
              <w:br/>
            </w:r>
            <w:r w:rsidRPr="00815749">
              <w:rPr>
                <w:rFonts w:eastAsia="Times New Roman" w:cstheme="minorHAnsi"/>
                <w:color w:val="000000"/>
                <w:lang w:val="en-IN" w:eastAsia="en-IN"/>
              </w:rPr>
              <w:t>Neutral loss</w:t>
            </w:r>
            <w:r>
              <w:rPr>
                <w:rFonts w:eastAsia="Times New Roman" w:cstheme="minorHAnsi"/>
                <w:color w:val="000000"/>
                <w:lang w:val="en-IN" w:eastAsia="en-IN"/>
              </w:rPr>
              <w:t xml:space="preserve"> </w:t>
            </w:r>
            <w:r w:rsidRPr="00815749">
              <w:rPr>
                <w:rFonts w:eastAsia="Times New Roman" w:cstheme="minorHAnsi"/>
                <w:color w:val="000000"/>
                <w:lang w:val="en-IN" w:eastAsia="en-IN"/>
              </w:rPr>
              <w:t>- default tolerance 0.1</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22C09E73" w14:textId="77777777">
            <w:pPr>
              <w:spacing w:after="0" w:line="240" w:lineRule="auto"/>
              <w:jc w:val="left"/>
              <w:rPr>
                <w:rFonts w:eastAsia="Times New Roman" w:cstheme="minorHAnsi"/>
                <w:color w:val="000000"/>
                <w:lang w:val="en-IN" w:eastAsia="en-IN"/>
              </w:rPr>
            </w:pPr>
            <w:r>
              <w:rPr>
                <w:rFonts w:eastAsia="Times New Roman" w:cstheme="minorHAnsi"/>
                <w:color w:val="000000"/>
                <w:lang w:val="en-IN" w:eastAsia="en-IN"/>
              </w:rPr>
              <w:t>Able to display</w:t>
            </w:r>
            <w:r w:rsidRPr="00815749">
              <w:rPr>
                <w:rFonts w:eastAsia="Times New Roman" w:cstheme="minorHAnsi"/>
                <w:color w:val="000000"/>
                <w:lang w:val="en-IN" w:eastAsia="en-IN"/>
              </w:rPr>
              <w:t xml:space="preserve"> the pop-up which allows filtering through different column information and also displaying numeric fields with default tolerance values</w:t>
            </w:r>
            <w:r w:rsidRPr="00815749">
              <w:rPr>
                <w:rFonts w:eastAsia="Times New Roman" w:cstheme="minorHAnsi"/>
                <w:color w:val="000000"/>
                <w:lang w:val="en-IN" w:eastAsia="en-IN"/>
              </w:rPr>
              <w:br/>
            </w:r>
            <w:r w:rsidRPr="00815749">
              <w:rPr>
                <w:rFonts w:eastAsia="Times New Roman" w:cstheme="minorHAnsi"/>
                <w:color w:val="000000"/>
                <w:lang w:val="en-IN" w:eastAsia="en-IN"/>
              </w:rPr>
              <w:br/>
            </w:r>
            <w:r w:rsidRPr="00815749">
              <w:rPr>
                <w:rFonts w:eastAsia="Times New Roman" w:cstheme="minorHAnsi"/>
                <w:color w:val="000000"/>
                <w:lang w:val="en-IN" w:eastAsia="en-IN"/>
              </w:rPr>
              <w:t>Precusor ion m/z – default tolerance 0.3</w:t>
            </w:r>
            <w:r w:rsidRPr="00815749">
              <w:rPr>
                <w:rFonts w:eastAsia="Times New Roman" w:cstheme="minorHAnsi"/>
                <w:color w:val="000000"/>
                <w:lang w:val="en-IN" w:eastAsia="en-IN"/>
              </w:rPr>
              <w:br/>
            </w:r>
            <w:r w:rsidRPr="00815749">
              <w:rPr>
                <w:rFonts w:eastAsia="Times New Roman" w:cstheme="minorHAnsi"/>
                <w:color w:val="000000"/>
                <w:lang w:val="en-IN" w:eastAsia="en-IN"/>
              </w:rPr>
              <w:t>Neutral mass – default tolerance 0.3</w:t>
            </w:r>
            <w:r w:rsidRPr="00815749">
              <w:rPr>
                <w:rFonts w:eastAsia="Times New Roman" w:cstheme="minorHAnsi"/>
                <w:color w:val="000000"/>
                <w:lang w:val="en-IN" w:eastAsia="en-IN"/>
              </w:rPr>
              <w:br/>
            </w:r>
            <w:r w:rsidRPr="00815749">
              <w:rPr>
                <w:rFonts w:eastAsia="Times New Roman" w:cstheme="minorHAnsi"/>
                <w:color w:val="000000"/>
                <w:lang w:val="en-IN" w:eastAsia="en-IN"/>
              </w:rPr>
              <w:t>CCS – default tolerance 30</w:t>
            </w:r>
            <w:r w:rsidRPr="00815749">
              <w:rPr>
                <w:rFonts w:eastAsia="Times New Roman" w:cstheme="minorHAnsi"/>
                <w:color w:val="000000"/>
                <w:lang w:val="en-IN" w:eastAsia="en-IN"/>
              </w:rPr>
              <w:br/>
            </w:r>
            <w:r w:rsidRPr="00815749">
              <w:rPr>
                <w:rFonts w:eastAsia="Times New Roman" w:cstheme="minorHAnsi"/>
                <w:color w:val="000000"/>
                <w:lang w:val="en-IN" w:eastAsia="en-IN"/>
              </w:rPr>
              <w:t>retention time – default 1.0</w:t>
            </w:r>
            <w:r w:rsidRPr="00815749">
              <w:rPr>
                <w:rFonts w:eastAsia="Times New Roman" w:cstheme="minorHAnsi"/>
                <w:color w:val="000000"/>
                <w:lang w:val="en-IN" w:eastAsia="en-IN"/>
              </w:rPr>
              <w:br/>
            </w:r>
            <w:r w:rsidRPr="00815749">
              <w:rPr>
                <w:rFonts w:eastAsia="Times New Roman" w:cstheme="minorHAnsi"/>
                <w:color w:val="000000"/>
                <w:lang w:val="en-IN" w:eastAsia="en-IN"/>
              </w:rPr>
              <w:t>Fragment ion m/z - default tolerance 0.5</w:t>
            </w:r>
            <w:r w:rsidRPr="00815749">
              <w:rPr>
                <w:rFonts w:eastAsia="Times New Roman" w:cstheme="minorHAnsi"/>
                <w:color w:val="000000"/>
                <w:lang w:val="en-IN" w:eastAsia="en-IN"/>
              </w:rPr>
              <w:br/>
            </w:r>
            <w:r w:rsidRPr="00815749">
              <w:rPr>
                <w:rFonts w:eastAsia="Times New Roman" w:cstheme="minorHAnsi"/>
                <w:color w:val="000000"/>
                <w:lang w:val="en-IN" w:eastAsia="en-IN"/>
              </w:rPr>
              <w:t>Neutral loss</w:t>
            </w:r>
            <w:r>
              <w:rPr>
                <w:rFonts w:eastAsia="Times New Roman" w:cstheme="minorHAnsi"/>
                <w:color w:val="000000"/>
                <w:lang w:val="en-IN" w:eastAsia="en-IN"/>
              </w:rPr>
              <w:t xml:space="preserve"> </w:t>
            </w:r>
            <w:r w:rsidRPr="00815749">
              <w:rPr>
                <w:rFonts w:eastAsia="Times New Roman" w:cstheme="minorHAnsi"/>
                <w:color w:val="000000"/>
                <w:lang w:val="en-IN" w:eastAsia="en-IN"/>
              </w:rPr>
              <w:t>- default tolerance 0.1</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528B600B"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21C0CD65" w14:textId="77777777">
        <w:trPr>
          <w:trHeight w:val="24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6B460A2A"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TC_LucyDB_039</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7900CB1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This test corresponds to CLU-81 in Gecko’s JIRA and LDB-11 in Centogene’s JIRA.</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2E7B34E7"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User should be able to open advanced search option - Compound Class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47A940C8"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Should able to See the compound matches with the corresponding filter information.</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432721B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see the compound matches with the corresponding filter information.</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4F44E98E"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75FC6BB6" w14:textId="77777777">
        <w:trPr>
          <w:trHeight w:val="24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7C94693D"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lastRenderedPageBreak/>
              <w:t>TC_LucyDB_040</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64964949"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This test corresponds to CLU-77 in Gecko’s JIRA and LDB-9 in Centogene’s JIRA.</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748666BC" w14:textId="77777777">
            <w:pPr>
              <w:spacing w:after="24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user, I can browse through the neutral losses table and use neutral losses for compound search.</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632025BE"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The neutral losses table is shown with the precursor ion and all fragment m/z shown on the x,y axis. The neutral losses are shown in the table.</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6354D625" w14:textId="77777777">
            <w:pPr>
              <w:spacing w:after="0" w:line="240" w:lineRule="auto"/>
              <w:jc w:val="left"/>
              <w:rPr>
                <w:rFonts w:eastAsia="Times New Roman" w:cstheme="minorHAnsi"/>
                <w:color w:val="000000"/>
                <w:lang w:val="en-IN" w:eastAsia="en-IN"/>
              </w:rPr>
            </w:pPr>
            <w:r>
              <w:rPr>
                <w:rFonts w:eastAsia="Times New Roman" w:cstheme="minorHAnsi"/>
                <w:color w:val="000000"/>
                <w:lang w:val="en-IN" w:eastAsia="en-IN"/>
              </w:rPr>
              <w:t>Able to display</w:t>
            </w:r>
            <w:r w:rsidRPr="00815749">
              <w:rPr>
                <w:rFonts w:eastAsia="Times New Roman" w:cstheme="minorHAnsi"/>
                <w:color w:val="000000"/>
                <w:lang w:val="en-IN" w:eastAsia="en-IN"/>
              </w:rPr>
              <w:t xml:space="preserve"> the precursor ion and all fragment m/z show on the x,y axis and displaying in neutral losses table</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48A82767"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3C2ECAE7" w14:textId="77777777">
        <w:trPr>
          <w:trHeight w:val="24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6FBD2864"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TC_LucyDB_041</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46C36729"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This test corresponds to CLU-77 in Gecko’s JIRA and LDB-9 in Centogene’s JIRA.</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515959D9" w14:textId="77777777">
            <w:pPr>
              <w:spacing w:after="24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user, I can browse through the neutral losses table and use neutral losses for compound search.</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6BD8BE62"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Once clicked, the matched neutral loss information will be shown.</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750CACA9" w14:textId="77777777">
            <w:pPr>
              <w:spacing w:after="0" w:line="240" w:lineRule="auto"/>
              <w:jc w:val="left"/>
              <w:rPr>
                <w:rFonts w:eastAsia="Times New Roman" w:cstheme="minorHAnsi"/>
                <w:color w:val="000000"/>
                <w:lang w:val="en-IN" w:eastAsia="en-IN"/>
              </w:rPr>
            </w:pPr>
            <w:r>
              <w:rPr>
                <w:rFonts w:eastAsia="Times New Roman" w:cstheme="minorHAnsi"/>
                <w:color w:val="000000"/>
                <w:lang w:val="en-IN" w:eastAsia="en-IN"/>
              </w:rPr>
              <w:t>Able to display</w:t>
            </w:r>
            <w:r w:rsidRPr="00815749">
              <w:rPr>
                <w:rFonts w:eastAsia="Times New Roman" w:cstheme="minorHAnsi"/>
                <w:color w:val="000000"/>
                <w:lang w:val="en-IN" w:eastAsia="en-IN"/>
              </w:rPr>
              <w:t xml:space="preserve"> the matched neutral loss information when clicked</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0248C15D"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08F1A722" w14:textId="77777777">
        <w:trPr>
          <w:trHeight w:val="24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6A2AC9A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TC_LucyDB_042</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0686CBF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This test corresponds to CLU-77 in Gecko’s JIRA and LDB-9 in Centogene’s JIRA.</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7C4B49FF" w14:textId="77777777">
            <w:pPr>
              <w:spacing w:after="24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user, I can browse through the neutral losses table and use neutral losses for compound search.</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6F62AD3A"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The neutral losses will be computed and displayed below the “search” button.</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379C71FF" w14:textId="77777777">
            <w:pPr>
              <w:spacing w:after="0" w:line="240" w:lineRule="auto"/>
              <w:jc w:val="left"/>
              <w:rPr>
                <w:rFonts w:eastAsia="Times New Roman" w:cstheme="minorHAnsi"/>
                <w:color w:val="000000"/>
                <w:lang w:val="en-IN" w:eastAsia="en-IN"/>
              </w:rPr>
            </w:pPr>
            <w:r>
              <w:rPr>
                <w:rFonts w:eastAsia="Times New Roman" w:cstheme="minorHAnsi"/>
                <w:color w:val="000000"/>
                <w:lang w:val="en-IN" w:eastAsia="en-IN"/>
              </w:rPr>
              <w:t>Able to display</w:t>
            </w:r>
            <w:r w:rsidRPr="00815749">
              <w:rPr>
                <w:rFonts w:eastAsia="Times New Roman" w:cstheme="minorHAnsi"/>
                <w:color w:val="000000"/>
                <w:lang w:val="en-IN" w:eastAsia="en-IN"/>
              </w:rPr>
              <w:t xml:space="preserve"> the neutral losses below the</w:t>
            </w:r>
            <w:r>
              <w:rPr>
                <w:rFonts w:eastAsia="Times New Roman" w:cstheme="minorHAnsi"/>
                <w:color w:val="000000"/>
                <w:lang w:val="en-IN" w:eastAsia="en-IN"/>
              </w:rPr>
              <w:t xml:space="preserve"> </w:t>
            </w:r>
            <w:r w:rsidRPr="00815749">
              <w:rPr>
                <w:rFonts w:eastAsia="Times New Roman" w:cstheme="minorHAnsi"/>
                <w:color w:val="000000"/>
                <w:lang w:val="en-IN" w:eastAsia="en-IN"/>
              </w:rPr>
              <w:t>search button</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07CE1B1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15E73846" w14:textId="77777777">
        <w:trPr>
          <w:trHeight w:val="24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39A5872A"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TC_LucyDB_043</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1E3F187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This test corresponds to CLU-77 in Gecko’s JIRA and LDB-9 in Cento</w:t>
            </w:r>
            <w:r w:rsidRPr="00815749">
              <w:rPr>
                <w:rFonts w:eastAsia="Times New Roman" w:cstheme="minorHAnsi"/>
                <w:color w:val="000000"/>
                <w:lang w:val="en-IN" w:eastAsia="en-IN"/>
              </w:rPr>
              <w:lastRenderedPageBreak/>
              <w:t>gene’s JIRA.</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759B897D" w14:textId="77777777">
            <w:pPr>
              <w:spacing w:after="24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lastRenderedPageBreak/>
              <w:t>As a LucyDB user, I can browse through the neutral losses table and use neutral losses for compound search.</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6AF679F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The neutral losses information will be used to compute/filter the compounds and display in the yellow “Neutral loss search result” tab.</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0CB1045F" w14:textId="77777777">
            <w:pPr>
              <w:spacing w:after="0" w:line="240" w:lineRule="auto"/>
              <w:jc w:val="left"/>
              <w:rPr>
                <w:rFonts w:eastAsia="Times New Roman" w:cstheme="minorHAnsi"/>
                <w:color w:val="000000"/>
                <w:lang w:val="en-IN" w:eastAsia="en-IN"/>
              </w:rPr>
            </w:pPr>
            <w:r>
              <w:rPr>
                <w:rFonts w:eastAsia="Times New Roman" w:cstheme="minorHAnsi"/>
                <w:color w:val="000000"/>
                <w:lang w:val="en-IN" w:eastAsia="en-IN"/>
              </w:rPr>
              <w:t>Able to display</w:t>
            </w:r>
            <w:r w:rsidRPr="00815749">
              <w:rPr>
                <w:rFonts w:eastAsia="Times New Roman" w:cstheme="minorHAnsi"/>
                <w:color w:val="000000"/>
                <w:lang w:val="en-IN" w:eastAsia="en-IN"/>
              </w:rPr>
              <w:t xml:space="preserve"> the filtered compounds in yellow “Neutral loss search result” tab.</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7E0160B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056F1FBF" w14:textId="77777777">
        <w:trPr>
          <w:trHeight w:val="27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6266A47A"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TC_LucyDB_044</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16C0CE5D"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This test corresponds to CLU-89 and CLU-90 in Gecko’s JIRA and LDB-10 in Centogene’s JIRA.</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7DB98ACA" w14:textId="77777777">
            <w:pPr>
              <w:spacing w:after="24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user, I can perform compound search through neutral mass if I provide precursor ion m/z and select a specific adduct type.</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520E72C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Should able to see in “Mass search result” tab the compound KOdiA-PC+2O.</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0F5503E6" w14:textId="77777777">
            <w:pPr>
              <w:spacing w:after="0" w:line="240" w:lineRule="auto"/>
              <w:jc w:val="left"/>
              <w:rPr>
                <w:rFonts w:eastAsia="Times New Roman" w:cstheme="minorHAnsi"/>
                <w:color w:val="000000"/>
                <w:lang w:val="en-IN" w:eastAsia="en-IN"/>
              </w:rPr>
            </w:pPr>
            <w:r>
              <w:rPr>
                <w:rFonts w:eastAsia="Times New Roman" w:cstheme="minorHAnsi"/>
                <w:color w:val="000000"/>
                <w:lang w:val="en-IN" w:eastAsia="en-IN"/>
              </w:rPr>
              <w:t>Able to display</w:t>
            </w:r>
            <w:r w:rsidRPr="00815749">
              <w:rPr>
                <w:rFonts w:eastAsia="Times New Roman" w:cstheme="minorHAnsi"/>
                <w:color w:val="000000"/>
                <w:lang w:val="en-IN" w:eastAsia="en-IN"/>
              </w:rPr>
              <w:t xml:space="preserve"> the compound KOdiA-PC+20 in "Mass search result" tab </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4B83415B"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3CD1F747" w14:textId="77777777">
        <w:trPr>
          <w:trHeight w:val="27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13219424"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TC_LucyDB_045</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0A3CF3E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This test corresponds to CLU-89 and CLU-90 in Gecko’s JIRA and LDB-10 in Centogene’s JIRA.</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5F66DCE8" w14:textId="77777777">
            <w:pPr>
              <w:spacing w:after="24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user, I can perform compound search through neutral mass if I provide precursor ion m/z and select a specific adduct type.</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08359C42"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Should able to see in “Neutral mass search result” tab also the compound KOdiA-PC+2O.</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0BB839A4" w14:textId="77777777">
            <w:pPr>
              <w:spacing w:after="0" w:line="240" w:lineRule="auto"/>
              <w:jc w:val="left"/>
              <w:rPr>
                <w:rFonts w:eastAsia="Times New Roman" w:cstheme="minorHAnsi"/>
                <w:color w:val="000000"/>
                <w:lang w:val="en-IN" w:eastAsia="en-IN"/>
              </w:rPr>
            </w:pPr>
            <w:r>
              <w:rPr>
                <w:rFonts w:eastAsia="Times New Roman" w:cstheme="minorHAnsi"/>
                <w:color w:val="000000"/>
                <w:lang w:val="en-IN" w:eastAsia="en-IN"/>
              </w:rPr>
              <w:t>Able to display</w:t>
            </w:r>
            <w:r w:rsidRPr="00815749">
              <w:rPr>
                <w:rFonts w:eastAsia="Times New Roman" w:cstheme="minorHAnsi"/>
                <w:color w:val="000000"/>
                <w:lang w:val="en-IN" w:eastAsia="en-IN"/>
              </w:rPr>
              <w:t xml:space="preserve"> the compound KOdiA-PC+20 in "Neutral mass search result” tab</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3587FBC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49F2D23D" w14:textId="77777777">
        <w:trPr>
          <w:trHeight w:val="819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5E08224D"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lastRenderedPageBreak/>
              <w:t>TC_LucyDB_046</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7918D70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This test corresponds to CLU-77 in Gecko’s JIRA and LDB-9 in Centogene’s JIRA.</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48FF5AA7"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user, given that some compounds with “Precursor ion m/z” and “Adduct” but not “Neutral mass” are imported,</w:t>
            </w:r>
            <w:r w:rsidRPr="00815749">
              <w:rPr>
                <w:rFonts w:eastAsia="Times New Roman" w:cstheme="minorHAnsi"/>
                <w:color w:val="000000"/>
                <w:lang w:val="en-IN" w:eastAsia="en-IN"/>
              </w:rPr>
              <w:br/>
            </w:r>
            <w:r w:rsidRPr="00815749">
              <w:rPr>
                <w:rFonts w:eastAsia="Times New Roman" w:cstheme="minorHAnsi"/>
                <w:color w:val="000000"/>
                <w:lang w:val="en-IN" w:eastAsia="en-IN"/>
              </w:rPr>
              <w:br/>
            </w:r>
            <w:r w:rsidRPr="00815749">
              <w:rPr>
                <w:rFonts w:eastAsia="Times New Roman" w:cstheme="minorHAnsi"/>
                <w:color w:val="000000"/>
                <w:lang w:val="en-IN" w:eastAsia="en-IN"/>
              </w:rPr>
              <w:t>LucyDB can compute the neutral mass field for these compounds based on the equations de-scribed in the attached file "ESI-MS-adducts.xls" and</w:t>
            </w:r>
            <w:r w:rsidRPr="00815749">
              <w:rPr>
                <w:rFonts w:eastAsia="Times New Roman" w:cstheme="minorHAnsi"/>
                <w:color w:val="000000"/>
                <w:lang w:val="en-IN" w:eastAsia="en-IN"/>
              </w:rPr>
              <w:br/>
            </w:r>
            <w:r w:rsidRPr="00815749">
              <w:rPr>
                <w:rFonts w:eastAsia="Times New Roman" w:cstheme="minorHAnsi"/>
                <w:color w:val="000000"/>
                <w:lang w:val="en-IN" w:eastAsia="en-IN"/>
              </w:rPr>
              <w:br/>
            </w:r>
            <w:r w:rsidRPr="00815749">
              <w:rPr>
                <w:rFonts w:eastAsia="Times New Roman" w:cstheme="minorHAnsi"/>
                <w:color w:val="000000"/>
                <w:lang w:val="en-IN" w:eastAsia="en-IN"/>
              </w:rPr>
              <w:t>when I perform compound search and obtain one of these compounds as matches,</w:t>
            </w:r>
            <w:r w:rsidRPr="00815749">
              <w:rPr>
                <w:rFonts w:eastAsia="Times New Roman" w:cstheme="minorHAnsi"/>
                <w:color w:val="000000"/>
                <w:lang w:val="en-IN" w:eastAsia="en-IN"/>
              </w:rPr>
              <w:br/>
            </w:r>
            <w:r w:rsidRPr="00815749">
              <w:rPr>
                <w:rFonts w:eastAsia="Times New Roman" w:cstheme="minorHAnsi"/>
                <w:color w:val="000000"/>
                <w:lang w:val="en-IN" w:eastAsia="en-IN"/>
              </w:rPr>
              <w:t>I can see the compound with its neutral mass information in the search result.</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07458A6B"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You will get one record in mass search results tab. Click that record, you will see the neutral mass with value 596.436177.</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11DBE4DE"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see the neutral mass value as 596.436177</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3BE7E2C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43C43B7E" w14:textId="77777777">
        <w:trPr>
          <w:trHeight w:val="18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03785CFC"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TC_LucyDB_047</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3B93D57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3170E64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user, I can export the compound search results in a CSV format.</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533E5C60" w14:textId="77777777">
            <w:pPr>
              <w:spacing w:after="0" w:line="240" w:lineRule="auto"/>
              <w:jc w:val="left"/>
              <w:rPr>
                <w:rFonts w:eastAsia="Times New Roman" w:cstheme="minorHAnsi"/>
                <w:color w:val="000000"/>
                <w:lang w:val="en-IN" w:eastAsia="en-IN"/>
              </w:rPr>
            </w:pPr>
            <w:r>
              <w:rPr>
                <w:rFonts w:eastAsia="Times New Roman" w:cstheme="minorHAnsi"/>
                <w:color w:val="000000"/>
                <w:lang w:val="en-IN" w:eastAsia="en-IN"/>
              </w:rPr>
              <w:t>O</w:t>
            </w:r>
            <w:r w:rsidRPr="00815749">
              <w:rPr>
                <w:rFonts w:eastAsia="Times New Roman" w:cstheme="minorHAnsi"/>
                <w:color w:val="000000"/>
                <w:lang w:val="en-IN" w:eastAsia="en-IN"/>
              </w:rPr>
              <w:t xml:space="preserve">nly mass search result </w:t>
            </w:r>
            <w:r>
              <w:rPr>
                <w:rFonts w:eastAsia="Times New Roman" w:cstheme="minorHAnsi"/>
                <w:color w:val="000000"/>
                <w:lang w:val="en-IN" w:eastAsia="en-IN"/>
              </w:rPr>
              <w:t xml:space="preserve">should be </w:t>
            </w:r>
            <w:r w:rsidRPr="00815749">
              <w:rPr>
                <w:rFonts w:eastAsia="Times New Roman" w:cstheme="minorHAnsi"/>
                <w:color w:val="000000"/>
                <w:lang w:val="en-IN" w:eastAsia="en-IN"/>
              </w:rPr>
              <w:t>exported in the zip file. (As no neutral loss or neutral mass are used for search).</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1A6AA605" w14:textId="77777777">
            <w:pPr>
              <w:spacing w:after="0" w:line="240" w:lineRule="auto"/>
              <w:jc w:val="left"/>
              <w:rPr>
                <w:rFonts w:eastAsia="Times New Roman" w:cstheme="minorHAnsi"/>
                <w:color w:val="000000"/>
                <w:lang w:val="en-IN" w:eastAsia="en-IN"/>
              </w:rPr>
            </w:pPr>
            <w:r>
              <w:rPr>
                <w:rFonts w:eastAsia="Times New Roman" w:cstheme="minorHAnsi"/>
                <w:color w:val="000000"/>
                <w:lang w:val="en-IN" w:eastAsia="en-IN"/>
              </w:rPr>
              <w:t>Able to export</w:t>
            </w:r>
            <w:r w:rsidRPr="00815749">
              <w:rPr>
                <w:rFonts w:eastAsia="Times New Roman" w:cstheme="minorHAnsi"/>
                <w:color w:val="000000"/>
                <w:lang w:val="en-IN" w:eastAsia="en-IN"/>
              </w:rPr>
              <w:t xml:space="preserve"> the zip file of mass search results (As no neutral loss or neutral mass are used for search).</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086FCAD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65939CEA" w14:textId="77777777">
        <w:trPr>
          <w:trHeight w:val="18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5A2B37E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lastRenderedPageBreak/>
              <w:t>TC_LucyDB_048</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470B63D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1B0121CB"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user, I can export the compound search results in a CSV format.</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157A2C8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Mass search result and neutral loss search result are exported as 2 CSVs in the zip file. (No neutral mass search result).</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0B0C2C30" w14:textId="77777777">
            <w:pPr>
              <w:spacing w:after="0" w:line="240" w:lineRule="auto"/>
              <w:jc w:val="left"/>
              <w:rPr>
                <w:rFonts w:eastAsia="Times New Roman" w:cstheme="minorHAnsi"/>
                <w:color w:val="000000"/>
                <w:lang w:val="en-IN" w:eastAsia="en-IN"/>
              </w:rPr>
            </w:pPr>
            <w:r>
              <w:rPr>
                <w:rFonts w:eastAsia="Times New Roman" w:cstheme="minorHAnsi"/>
                <w:color w:val="000000"/>
                <w:lang w:val="en-IN" w:eastAsia="en-IN"/>
              </w:rPr>
              <w:t>Able to export</w:t>
            </w:r>
            <w:r w:rsidRPr="00815749">
              <w:rPr>
                <w:rFonts w:eastAsia="Times New Roman" w:cstheme="minorHAnsi"/>
                <w:color w:val="000000"/>
                <w:lang w:val="en-IN" w:eastAsia="en-IN"/>
              </w:rPr>
              <w:t xml:space="preserve"> the zip file of mass search results and neutral loss search result (No neutral mass search result).</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6D07F6CA"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7A82D378" w14:textId="77777777">
        <w:trPr>
          <w:trHeight w:val="12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6AF7AED2"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TC_LucyDB_049</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3AFAAB1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3D838F6A"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User should able to logouts which successfully from the application</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7B21B67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Should able to logout from the application</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5761CEB8"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logout from the application</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5E443A7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7F8EE1A0" w14:textId="77777777">
        <w:trPr>
          <w:trHeight w:val="24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07F79B4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TC_LucyDB_050</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410DCACA"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This test corresponds to CLU-82 in Gecko’s JIRA and LDB-12 in Centogene’s JIRA.</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49297DDA"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User should be able to see edit and delete button with valid role</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57CDDF3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For each compound, I can see the “Edit” and “Delete” symbols.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0FF87A8D"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see the “Edit” and “Delete” symbols.</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4A823097"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1419A30A" w14:textId="77777777">
        <w:trPr>
          <w:trHeight w:val="24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2772AFFC"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TC_LucyDB_051</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75D62FE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This test corresponds to CLU-82 in Gecko’s JIRA and LDB-12 in Centogene’s JIRA.</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34F9D86A" w14:textId="77777777">
            <w:pPr>
              <w:spacing w:after="24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writer, I can edit or delete the entries in LucyDB.</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6FF02642"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Find the same compound to check if the modified information is shown.</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6AF8A451" w14:textId="77777777">
            <w:pPr>
              <w:spacing w:after="0" w:line="240" w:lineRule="auto"/>
              <w:jc w:val="left"/>
              <w:rPr>
                <w:rFonts w:eastAsia="Times New Roman" w:cstheme="minorHAnsi"/>
                <w:color w:val="000000"/>
                <w:lang w:val="en-IN" w:eastAsia="en-IN"/>
              </w:rPr>
            </w:pPr>
            <w:r>
              <w:rPr>
                <w:rFonts w:eastAsia="Times New Roman" w:cstheme="minorHAnsi"/>
                <w:color w:val="000000"/>
                <w:lang w:val="en-IN" w:eastAsia="en-IN"/>
              </w:rPr>
              <w:t>Able to modify</w:t>
            </w:r>
            <w:r w:rsidRPr="00815749">
              <w:rPr>
                <w:rFonts w:eastAsia="Times New Roman" w:cstheme="minorHAnsi"/>
                <w:color w:val="000000"/>
                <w:lang w:val="en-IN" w:eastAsia="en-IN"/>
              </w:rPr>
              <w:t xml:space="preserve"> the compound info</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5FC4987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2DC559B5" w14:textId="77777777">
        <w:trPr>
          <w:trHeight w:val="24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369064A4"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lastRenderedPageBreak/>
              <w:t>TC_LucyDB_052</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5C71AF48"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This test corresponds to CLU-82 in Gecko’s JIRA and LDB-12 in Centogene’s JIRA.</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105E56D8" w14:textId="77777777">
            <w:pPr>
              <w:spacing w:after="24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writer, I can edit or delete the entries in LucyDB.</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0E364F59"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The compound should be removed from LucyDB.</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548EC99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remove the compound from LucyDB.</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04D9ACC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7E2E533F" w14:textId="77777777">
        <w:trPr>
          <w:trHeight w:val="30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070F3652"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TC_LucyDB_053</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6DA398CA"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382975A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user, I can export the compound search results in a CSV format.</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299302F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Neutral mass will be calculated by Lucydb and used for search. The mass search result and neutral mass search result will be exported. (No neutral loss search result as no neutral loss is used for searching).</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07E4ED1D" w14:textId="77777777">
            <w:pPr>
              <w:spacing w:after="0" w:line="240" w:lineRule="auto"/>
              <w:jc w:val="left"/>
              <w:rPr>
                <w:rFonts w:eastAsia="Times New Roman" w:cstheme="minorHAnsi"/>
                <w:color w:val="000000"/>
                <w:lang w:val="en-IN" w:eastAsia="en-IN"/>
              </w:rPr>
            </w:pPr>
            <w:r>
              <w:rPr>
                <w:rFonts w:eastAsia="Times New Roman" w:cstheme="minorHAnsi"/>
                <w:color w:val="000000"/>
                <w:lang w:val="en-IN" w:eastAsia="en-IN"/>
              </w:rPr>
              <w:t>Able to display</w:t>
            </w:r>
            <w:r w:rsidRPr="00815749">
              <w:rPr>
                <w:rFonts w:eastAsia="Times New Roman" w:cstheme="minorHAnsi"/>
                <w:color w:val="000000"/>
                <w:lang w:val="en-IN" w:eastAsia="en-IN"/>
              </w:rPr>
              <w:t xml:space="preserve"> the neutral mass calculation value and </w:t>
            </w:r>
            <w:r>
              <w:rPr>
                <w:rFonts w:eastAsia="Times New Roman" w:cstheme="minorHAnsi"/>
                <w:color w:val="000000"/>
                <w:lang w:val="en-IN" w:eastAsia="en-IN"/>
              </w:rPr>
              <w:t>Able to export</w:t>
            </w:r>
            <w:r w:rsidRPr="00815749">
              <w:rPr>
                <w:rFonts w:eastAsia="Times New Roman" w:cstheme="minorHAnsi"/>
                <w:color w:val="000000"/>
                <w:lang w:val="en-IN" w:eastAsia="en-IN"/>
              </w:rPr>
              <w:t xml:space="preserve"> and displaying the</w:t>
            </w:r>
            <w:r>
              <w:rPr>
                <w:rFonts w:eastAsia="Times New Roman" w:cstheme="minorHAnsi"/>
                <w:color w:val="000000"/>
                <w:lang w:val="en-IN" w:eastAsia="en-IN"/>
              </w:rPr>
              <w:t xml:space="preserve"> </w:t>
            </w:r>
            <w:r w:rsidRPr="00815749">
              <w:rPr>
                <w:rFonts w:eastAsia="Times New Roman" w:cstheme="minorHAnsi"/>
                <w:color w:val="000000"/>
                <w:lang w:val="en-IN" w:eastAsia="en-IN"/>
              </w:rPr>
              <w:t>mass search result and neutral mass search result</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746913ED"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28DC4D07" w14:textId="77777777">
        <w:trPr>
          <w:trHeight w:val="9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523C844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TC_LucyDB_054</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76AC9E3E"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SRS-CLU-0100</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573F9EAB"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user Verify the correct generation of log files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3EB6E08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Correct Log files should need to be</w:t>
            </w:r>
            <w:r>
              <w:rPr>
                <w:rFonts w:eastAsia="Times New Roman" w:cstheme="minorHAnsi"/>
                <w:color w:val="000000"/>
                <w:lang w:val="en-IN" w:eastAsia="en-IN"/>
              </w:rPr>
              <w:t xml:space="preserve"> </w:t>
            </w:r>
            <w:r w:rsidRPr="00815749">
              <w:rPr>
                <w:rFonts w:eastAsia="Times New Roman" w:cstheme="minorHAnsi"/>
                <w:color w:val="000000"/>
                <w:lang w:val="en-IN" w:eastAsia="en-IN"/>
              </w:rPr>
              <w:t>generated</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08D1B102"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generate the log files</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6F80522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39E670C9" w14:textId="77777777">
        <w:trPr>
          <w:trHeight w:val="21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2683DB7D"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TC_LucyDB_055</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2B880B0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vAlign w:val="center"/>
            <w:hideMark/>
          </w:tcPr>
          <w:p w:rsidRPr="00815749" w:rsidR="001C73A3" w:rsidP="00A95E8A" w:rsidRDefault="001C73A3" w14:paraId="1D1AC882" w14:textId="77777777">
            <w:pPr>
              <w:spacing w:after="0" w:line="240" w:lineRule="auto"/>
              <w:jc w:val="center"/>
              <w:rPr>
                <w:rFonts w:eastAsia="Times New Roman" w:cstheme="minorHAnsi"/>
                <w:color w:val="000000"/>
                <w:lang w:val="en-IN" w:eastAsia="en-IN"/>
              </w:rPr>
            </w:pPr>
            <w:r w:rsidRPr="00815749">
              <w:rPr>
                <w:rFonts w:eastAsia="Times New Roman" w:cstheme="minorHAnsi"/>
                <w:color w:val="000000"/>
                <w:lang w:val="en-IN" w:eastAsia="en-IN"/>
              </w:rPr>
              <w:t>As a</w:t>
            </w:r>
            <w:r>
              <w:rPr>
                <w:rFonts w:eastAsia="Times New Roman" w:cstheme="minorHAnsi"/>
                <w:color w:val="000000"/>
                <w:lang w:val="en-IN" w:eastAsia="en-IN"/>
              </w:rPr>
              <w:t xml:space="preserve"> </w:t>
            </w:r>
            <w:r w:rsidRPr="00815749">
              <w:rPr>
                <w:rFonts w:eastAsia="Times New Roman" w:cstheme="minorHAnsi"/>
                <w:color w:val="000000"/>
                <w:lang w:val="en-IN" w:eastAsia="en-IN"/>
              </w:rPr>
              <w:t xml:space="preserve">Lucy DB User, when we try to upload the CSV file which contains matched data/value it </w:t>
            </w:r>
            <w:r>
              <w:rPr>
                <w:rFonts w:eastAsia="Times New Roman" w:cstheme="minorHAnsi"/>
                <w:color w:val="000000"/>
                <w:lang w:val="en-IN" w:eastAsia="en-IN"/>
              </w:rPr>
              <w:t>should come</w:t>
            </w:r>
            <w:r w:rsidRPr="00815749">
              <w:rPr>
                <w:rFonts w:eastAsia="Times New Roman" w:cstheme="minorHAnsi"/>
                <w:color w:val="000000"/>
                <w:lang w:val="en-IN" w:eastAsia="en-IN"/>
              </w:rPr>
              <w:t xml:space="preserve"> under duplicated Fragments </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278ADDF9"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xml:space="preserve"> To verify that when we try to upload the CSV file which contains same data/value it should display in duplicated Fragments table</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15725C8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upload the CSV file which contains same data/value it display in duplicated Fragments table</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5F542398"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5495FA8E" w14:textId="77777777">
        <w:trPr>
          <w:trHeight w:val="27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58819E7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lastRenderedPageBreak/>
              <w:t>TC_LucyDB_056</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7FA8439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vAlign w:val="center"/>
            <w:hideMark/>
          </w:tcPr>
          <w:p w:rsidRPr="00815749" w:rsidR="001C73A3" w:rsidP="00A95E8A" w:rsidRDefault="001C73A3" w14:paraId="75350ECE" w14:textId="77777777">
            <w:pPr>
              <w:spacing w:after="0" w:line="240" w:lineRule="auto"/>
              <w:jc w:val="center"/>
              <w:rPr>
                <w:rFonts w:eastAsia="Times New Roman" w:cstheme="minorHAnsi"/>
                <w:color w:val="000000"/>
                <w:lang w:val="en-IN" w:eastAsia="en-IN"/>
              </w:rPr>
            </w:pPr>
            <w:r w:rsidRPr="00815749">
              <w:rPr>
                <w:rFonts w:eastAsia="Times New Roman" w:cstheme="minorHAnsi"/>
                <w:color w:val="000000"/>
                <w:lang w:val="en-IN" w:eastAsia="en-IN"/>
              </w:rPr>
              <w:t>As a</w:t>
            </w:r>
            <w:r>
              <w:rPr>
                <w:rFonts w:eastAsia="Times New Roman" w:cstheme="minorHAnsi"/>
                <w:color w:val="000000"/>
                <w:lang w:val="en-IN" w:eastAsia="en-IN"/>
              </w:rPr>
              <w:t xml:space="preserve"> </w:t>
            </w:r>
            <w:r w:rsidRPr="00815749">
              <w:rPr>
                <w:rFonts w:eastAsia="Times New Roman" w:cstheme="minorHAnsi"/>
                <w:color w:val="000000"/>
                <w:lang w:val="en-IN" w:eastAsia="en-IN"/>
              </w:rPr>
              <w:t xml:space="preserve">Lucy DB User, when we try to upload the CSV file which contains same Mass value and othe data shoud might differ then it </w:t>
            </w:r>
            <w:r>
              <w:rPr>
                <w:rFonts w:eastAsia="Times New Roman" w:cstheme="minorHAnsi"/>
                <w:color w:val="000000"/>
                <w:lang w:val="en-IN" w:eastAsia="en-IN"/>
              </w:rPr>
              <w:t>should come</w:t>
            </w:r>
            <w:r w:rsidRPr="00815749">
              <w:rPr>
                <w:rFonts w:eastAsia="Times New Roman" w:cstheme="minorHAnsi"/>
                <w:color w:val="000000"/>
                <w:lang w:val="en-IN" w:eastAsia="en-IN"/>
              </w:rPr>
              <w:t xml:space="preserve"> under Conflicted Fragments </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0F85DBDE"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that when we try to upload the CSV file which contains same Mass value and other data shoud might differ then it should display in Conflicted Fragments table</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1D507DD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xml:space="preserve">Able to upload the CSV file which contains same Mass value and other data shoud might differ then </w:t>
            </w:r>
            <w:r w:rsidRPr="0023255D">
              <w:rPr>
                <w:rFonts w:eastAsia="Times New Roman" w:cstheme="minorHAnsi"/>
                <w:color w:val="000000"/>
                <w:lang w:val="en-IN" w:eastAsia="en-IN"/>
              </w:rPr>
              <w:t>it displays</w:t>
            </w:r>
            <w:r w:rsidRPr="00815749">
              <w:rPr>
                <w:rFonts w:eastAsia="Times New Roman" w:cstheme="minorHAnsi"/>
                <w:color w:val="000000"/>
                <w:lang w:val="en-IN" w:eastAsia="en-IN"/>
              </w:rPr>
              <w:t xml:space="preserve"> in Conflicted Fragments table</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33F8385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3694446D" w14:textId="77777777">
        <w:trPr>
          <w:trHeight w:val="18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18BA061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TC_LucyDB_057</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33882E12"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vAlign w:val="center"/>
            <w:hideMark/>
          </w:tcPr>
          <w:p w:rsidRPr="00815749" w:rsidR="001C73A3" w:rsidP="00A95E8A" w:rsidRDefault="001C73A3" w14:paraId="0A5C253C" w14:textId="77777777">
            <w:pPr>
              <w:spacing w:after="0" w:line="240" w:lineRule="auto"/>
              <w:jc w:val="center"/>
              <w:rPr>
                <w:rFonts w:eastAsia="Times New Roman" w:cstheme="minorHAnsi"/>
                <w:color w:val="000000"/>
                <w:lang w:val="en-IN" w:eastAsia="en-IN"/>
              </w:rPr>
            </w:pPr>
            <w:r w:rsidRPr="00815749">
              <w:rPr>
                <w:rFonts w:eastAsia="Times New Roman" w:cstheme="minorHAnsi"/>
                <w:color w:val="000000"/>
                <w:lang w:val="en-IN" w:eastAsia="en-IN"/>
              </w:rPr>
              <w:t>As a</w:t>
            </w:r>
            <w:r>
              <w:rPr>
                <w:rFonts w:eastAsia="Times New Roman" w:cstheme="minorHAnsi"/>
                <w:color w:val="000000"/>
                <w:lang w:val="en-IN" w:eastAsia="en-IN"/>
              </w:rPr>
              <w:t xml:space="preserve"> </w:t>
            </w:r>
            <w:r w:rsidRPr="00815749">
              <w:rPr>
                <w:rFonts w:eastAsia="Times New Roman" w:cstheme="minorHAnsi"/>
                <w:color w:val="000000"/>
                <w:lang w:val="en-IN" w:eastAsia="en-IN"/>
              </w:rPr>
              <w:t>Lucy DB User, when we try to upload the CSV file</w:t>
            </w:r>
            <w:r>
              <w:rPr>
                <w:rFonts w:eastAsia="Times New Roman" w:cstheme="minorHAnsi"/>
                <w:color w:val="000000"/>
                <w:lang w:val="en-IN" w:eastAsia="en-IN"/>
              </w:rPr>
              <w:t xml:space="preserve"> </w:t>
            </w:r>
            <w:r w:rsidRPr="00815749">
              <w:rPr>
                <w:rFonts w:eastAsia="Times New Roman" w:cstheme="minorHAnsi"/>
                <w:color w:val="000000"/>
                <w:lang w:val="en-IN" w:eastAsia="en-IN"/>
              </w:rPr>
              <w:t xml:space="preserve">with new data it </w:t>
            </w:r>
            <w:r>
              <w:rPr>
                <w:rFonts w:eastAsia="Times New Roman" w:cstheme="minorHAnsi"/>
                <w:color w:val="000000"/>
                <w:lang w:val="en-IN" w:eastAsia="en-IN"/>
              </w:rPr>
              <w:t>should come</w:t>
            </w:r>
            <w:r w:rsidRPr="00815749">
              <w:rPr>
                <w:rFonts w:eastAsia="Times New Roman" w:cstheme="minorHAnsi"/>
                <w:color w:val="000000"/>
                <w:lang w:val="en-IN" w:eastAsia="en-IN"/>
              </w:rPr>
              <w:t xml:space="preserve"> under</w:t>
            </w:r>
            <w:r>
              <w:rPr>
                <w:rFonts w:eastAsia="Times New Roman" w:cstheme="minorHAnsi"/>
                <w:color w:val="000000"/>
                <w:lang w:val="en-IN" w:eastAsia="en-IN"/>
              </w:rPr>
              <w:t xml:space="preserve"> </w:t>
            </w:r>
            <w:r w:rsidRPr="00815749">
              <w:rPr>
                <w:rFonts w:eastAsia="Times New Roman" w:cstheme="minorHAnsi"/>
                <w:color w:val="000000"/>
                <w:lang w:val="en-IN" w:eastAsia="en-IN"/>
              </w:rPr>
              <w:t xml:space="preserve">New Fragments </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0C0D2739"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that when we try to upload the CSV file</w:t>
            </w:r>
            <w:r>
              <w:rPr>
                <w:rFonts w:eastAsia="Times New Roman" w:cstheme="minorHAnsi"/>
                <w:color w:val="000000"/>
                <w:lang w:val="en-IN" w:eastAsia="en-IN"/>
              </w:rPr>
              <w:t xml:space="preserve"> </w:t>
            </w:r>
            <w:r w:rsidRPr="00815749">
              <w:rPr>
                <w:rFonts w:eastAsia="Times New Roman" w:cstheme="minorHAnsi"/>
                <w:color w:val="000000"/>
                <w:lang w:val="en-IN" w:eastAsia="en-IN"/>
              </w:rPr>
              <w:t>with new data it should display in New Fragments table</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6FA6609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upload the CSV file</w:t>
            </w:r>
            <w:r>
              <w:rPr>
                <w:rFonts w:eastAsia="Times New Roman" w:cstheme="minorHAnsi"/>
                <w:color w:val="000000"/>
                <w:lang w:val="en-IN" w:eastAsia="en-IN"/>
              </w:rPr>
              <w:t xml:space="preserve"> </w:t>
            </w:r>
            <w:r w:rsidRPr="00815749">
              <w:rPr>
                <w:rFonts w:eastAsia="Times New Roman" w:cstheme="minorHAnsi"/>
                <w:color w:val="000000"/>
                <w:lang w:val="en-IN" w:eastAsia="en-IN"/>
              </w:rPr>
              <w:t xml:space="preserve">with new data </w:t>
            </w:r>
            <w:r w:rsidRPr="0023255D">
              <w:rPr>
                <w:rFonts w:eastAsia="Times New Roman" w:cstheme="minorHAnsi"/>
                <w:color w:val="000000"/>
                <w:lang w:val="en-IN" w:eastAsia="en-IN"/>
              </w:rPr>
              <w:t>it displays</w:t>
            </w:r>
            <w:r w:rsidRPr="00815749">
              <w:rPr>
                <w:rFonts w:eastAsia="Times New Roman" w:cstheme="minorHAnsi"/>
                <w:color w:val="000000"/>
                <w:lang w:val="en-IN" w:eastAsia="en-IN"/>
              </w:rPr>
              <w:t xml:space="preserve"> in New Fragments table</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5CD3709E"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160C4266" w14:textId="77777777">
        <w:trPr>
          <w:trHeight w:val="36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7111DA1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TC_LucyDB_058</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54E7C18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vAlign w:val="center"/>
            <w:hideMark/>
          </w:tcPr>
          <w:p w:rsidRPr="00815749" w:rsidR="001C73A3" w:rsidP="00A95E8A" w:rsidRDefault="001C73A3" w14:paraId="59F81B8D" w14:textId="77777777">
            <w:pPr>
              <w:spacing w:after="0" w:line="240" w:lineRule="auto"/>
              <w:jc w:val="center"/>
              <w:rPr>
                <w:rFonts w:eastAsia="Times New Roman" w:cstheme="minorHAnsi"/>
                <w:color w:val="000000"/>
                <w:lang w:val="en-IN" w:eastAsia="en-IN"/>
              </w:rPr>
            </w:pPr>
            <w:r w:rsidRPr="00815749">
              <w:rPr>
                <w:rFonts w:eastAsia="Times New Roman" w:cstheme="minorHAnsi"/>
                <w:color w:val="000000"/>
                <w:lang w:val="en-IN" w:eastAsia="en-IN"/>
              </w:rPr>
              <w:t>As a</w:t>
            </w:r>
            <w:r>
              <w:rPr>
                <w:rFonts w:eastAsia="Times New Roman" w:cstheme="minorHAnsi"/>
                <w:color w:val="000000"/>
                <w:lang w:val="en-IN" w:eastAsia="en-IN"/>
              </w:rPr>
              <w:t xml:space="preserve"> </w:t>
            </w:r>
            <w:r w:rsidRPr="00815749">
              <w:rPr>
                <w:rFonts w:eastAsia="Times New Roman" w:cstheme="minorHAnsi"/>
                <w:color w:val="000000"/>
                <w:lang w:val="en-IN" w:eastAsia="en-IN"/>
              </w:rPr>
              <w:t>Lucy DB User, when we try to upload the CSV file In conflicted fragments while deselecting all the records then it should display message as "Please select at least one of the existing or updated fragments by clicking on the cells"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1E45E35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that when we try to upload the CSV file In conflicted fragments while deselecting all the records then it should display message as "Please select at least one of the existing or updated fragments by clicking on the cells"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7A2E4DE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xml:space="preserve">Able to upload the CSV file In conflicted fragments while deselecting all the records </w:t>
            </w:r>
            <w:r w:rsidRPr="0023255D">
              <w:rPr>
                <w:rFonts w:eastAsia="Times New Roman" w:cstheme="minorHAnsi"/>
                <w:color w:val="000000"/>
                <w:lang w:val="en-IN" w:eastAsia="en-IN"/>
              </w:rPr>
              <w:t>it displays</w:t>
            </w:r>
            <w:r w:rsidRPr="00815749">
              <w:rPr>
                <w:rFonts w:eastAsia="Times New Roman" w:cstheme="minorHAnsi"/>
                <w:color w:val="000000"/>
                <w:lang w:val="en-IN" w:eastAsia="en-IN"/>
              </w:rPr>
              <w:t xml:space="preserve"> message as "Please select at least one of the existing or updated fragments by clicking on the cells"</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5D6F6897"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26E8B7B0" w14:textId="77777777">
        <w:trPr>
          <w:trHeight w:val="30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6F5BF8DA"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TC_LucyDB_059</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3666AD12"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vAlign w:val="center"/>
            <w:hideMark/>
          </w:tcPr>
          <w:p w:rsidRPr="00815749" w:rsidR="001C73A3" w:rsidP="00A95E8A" w:rsidRDefault="001C73A3" w14:paraId="1C0A5858" w14:textId="77777777">
            <w:pPr>
              <w:spacing w:after="0" w:line="240" w:lineRule="auto"/>
              <w:jc w:val="center"/>
              <w:rPr>
                <w:rFonts w:eastAsia="Times New Roman" w:cstheme="minorHAnsi"/>
                <w:color w:val="000000"/>
                <w:lang w:val="en-IN" w:eastAsia="en-IN"/>
              </w:rPr>
            </w:pPr>
            <w:r w:rsidRPr="00815749">
              <w:rPr>
                <w:rFonts w:eastAsia="Times New Roman" w:cstheme="minorHAnsi"/>
                <w:color w:val="000000"/>
                <w:lang w:val="en-IN" w:eastAsia="en-IN"/>
              </w:rPr>
              <w:t>As a</w:t>
            </w:r>
            <w:r>
              <w:rPr>
                <w:rFonts w:eastAsia="Times New Roman" w:cstheme="minorHAnsi"/>
                <w:color w:val="000000"/>
                <w:lang w:val="en-IN" w:eastAsia="en-IN"/>
              </w:rPr>
              <w:t xml:space="preserve"> </w:t>
            </w:r>
            <w:r w:rsidRPr="00815749">
              <w:rPr>
                <w:rFonts w:eastAsia="Times New Roman" w:cstheme="minorHAnsi"/>
                <w:color w:val="000000"/>
                <w:lang w:val="en-IN" w:eastAsia="en-IN"/>
              </w:rPr>
              <w:t>Lucy DB User, when we try to upload the CSV file</w:t>
            </w:r>
            <w:r>
              <w:rPr>
                <w:rFonts w:eastAsia="Times New Roman" w:cstheme="minorHAnsi"/>
                <w:color w:val="000000"/>
                <w:lang w:val="en-IN" w:eastAsia="en-IN"/>
              </w:rPr>
              <w:t xml:space="preserve"> </w:t>
            </w:r>
            <w:r w:rsidRPr="00815749">
              <w:rPr>
                <w:rFonts w:eastAsia="Times New Roman" w:cstheme="minorHAnsi"/>
                <w:color w:val="000000"/>
                <w:lang w:val="en-IN" w:eastAsia="en-IN"/>
              </w:rPr>
              <w:t>In conflicted fragments deselect the any DB</w:t>
            </w:r>
            <w:r>
              <w:rPr>
                <w:rFonts w:eastAsia="Times New Roman" w:cstheme="minorHAnsi"/>
                <w:color w:val="000000"/>
                <w:lang w:val="en-IN" w:eastAsia="en-IN"/>
              </w:rPr>
              <w:t xml:space="preserve"> </w:t>
            </w:r>
            <w:r w:rsidRPr="00815749">
              <w:rPr>
                <w:rFonts w:eastAsia="Times New Roman" w:cstheme="minorHAnsi"/>
                <w:color w:val="000000"/>
                <w:lang w:val="en-IN" w:eastAsia="en-IN"/>
              </w:rPr>
              <w:t>record while performing the import the DB record should be removed from the fragments table.</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53EBE269"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that when we try to upload the CSV file</w:t>
            </w:r>
            <w:r>
              <w:rPr>
                <w:rFonts w:eastAsia="Times New Roman" w:cstheme="minorHAnsi"/>
                <w:color w:val="000000"/>
                <w:lang w:val="en-IN" w:eastAsia="en-IN"/>
              </w:rPr>
              <w:t xml:space="preserve"> </w:t>
            </w:r>
            <w:r w:rsidRPr="00815749">
              <w:rPr>
                <w:rFonts w:eastAsia="Times New Roman" w:cstheme="minorHAnsi"/>
                <w:color w:val="000000"/>
                <w:lang w:val="en-IN" w:eastAsia="en-IN"/>
              </w:rPr>
              <w:t>In conflicted fragments deselect the any DB</w:t>
            </w:r>
            <w:r>
              <w:rPr>
                <w:rFonts w:eastAsia="Times New Roman" w:cstheme="minorHAnsi"/>
                <w:color w:val="000000"/>
                <w:lang w:val="en-IN" w:eastAsia="en-IN"/>
              </w:rPr>
              <w:t xml:space="preserve"> </w:t>
            </w:r>
            <w:r w:rsidRPr="00815749">
              <w:rPr>
                <w:rFonts w:eastAsia="Times New Roman" w:cstheme="minorHAnsi"/>
                <w:color w:val="000000"/>
                <w:lang w:val="en-IN" w:eastAsia="en-IN"/>
              </w:rPr>
              <w:t>record while performing the import the DB record should be removed from the fragments table.</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1B59CA1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upload the CSV file In conflicted fragments deselect the any DB</w:t>
            </w:r>
            <w:r>
              <w:rPr>
                <w:rFonts w:eastAsia="Times New Roman" w:cstheme="minorHAnsi"/>
                <w:color w:val="000000"/>
                <w:lang w:val="en-IN" w:eastAsia="en-IN"/>
              </w:rPr>
              <w:t xml:space="preserve"> </w:t>
            </w:r>
            <w:r w:rsidRPr="00815749">
              <w:rPr>
                <w:rFonts w:eastAsia="Times New Roman" w:cstheme="minorHAnsi"/>
                <w:color w:val="000000"/>
                <w:lang w:val="en-IN" w:eastAsia="en-IN"/>
              </w:rPr>
              <w:t>record while performing the import the DB record is removed from the fragments table.</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5EA97B3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3104D82B" w14:textId="77777777">
        <w:trPr>
          <w:trHeight w:val="30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48DB921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lastRenderedPageBreak/>
              <w:t>TC_LucyDB_060</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2A8023D8"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vAlign w:val="center"/>
            <w:hideMark/>
          </w:tcPr>
          <w:p w:rsidRPr="00815749" w:rsidR="001C73A3" w:rsidP="00A95E8A" w:rsidRDefault="001C73A3" w14:paraId="10EBE4BF" w14:textId="77777777">
            <w:pPr>
              <w:spacing w:after="0" w:line="240" w:lineRule="auto"/>
              <w:jc w:val="center"/>
              <w:rPr>
                <w:rFonts w:eastAsia="Times New Roman" w:cstheme="minorHAnsi"/>
                <w:color w:val="000000"/>
                <w:lang w:val="en-IN" w:eastAsia="en-IN"/>
              </w:rPr>
            </w:pPr>
            <w:r w:rsidRPr="00815749">
              <w:rPr>
                <w:rFonts w:eastAsia="Times New Roman" w:cstheme="minorHAnsi"/>
                <w:color w:val="000000"/>
                <w:lang w:val="en-IN" w:eastAsia="en-IN"/>
              </w:rPr>
              <w:t>As a</w:t>
            </w:r>
            <w:r>
              <w:rPr>
                <w:rFonts w:eastAsia="Times New Roman" w:cstheme="minorHAnsi"/>
                <w:color w:val="000000"/>
                <w:lang w:val="en-IN" w:eastAsia="en-IN"/>
              </w:rPr>
              <w:t xml:space="preserve"> </w:t>
            </w:r>
            <w:r w:rsidRPr="00815749">
              <w:rPr>
                <w:rFonts w:eastAsia="Times New Roman" w:cstheme="minorHAnsi"/>
                <w:color w:val="000000"/>
                <w:lang w:val="en-IN" w:eastAsia="en-IN"/>
              </w:rPr>
              <w:t>Lucy DB User, when we try to upload the CSV file</w:t>
            </w:r>
            <w:r>
              <w:rPr>
                <w:rFonts w:eastAsia="Times New Roman" w:cstheme="minorHAnsi"/>
                <w:color w:val="000000"/>
                <w:lang w:val="en-IN" w:eastAsia="en-IN"/>
              </w:rPr>
              <w:t xml:space="preserve"> </w:t>
            </w:r>
            <w:r w:rsidRPr="00815749">
              <w:rPr>
                <w:rFonts w:eastAsia="Times New Roman" w:cstheme="minorHAnsi"/>
                <w:color w:val="000000"/>
                <w:lang w:val="en-IN" w:eastAsia="en-IN"/>
              </w:rPr>
              <w:t>In conflicted fragments select the any CSV</w:t>
            </w:r>
            <w:r>
              <w:rPr>
                <w:rFonts w:eastAsia="Times New Roman" w:cstheme="minorHAnsi"/>
                <w:color w:val="000000"/>
                <w:lang w:val="en-IN" w:eastAsia="en-IN"/>
              </w:rPr>
              <w:t xml:space="preserve"> </w:t>
            </w:r>
            <w:r w:rsidRPr="00815749">
              <w:rPr>
                <w:rFonts w:eastAsia="Times New Roman" w:cstheme="minorHAnsi"/>
                <w:color w:val="000000"/>
                <w:lang w:val="en-IN" w:eastAsia="en-IN"/>
              </w:rPr>
              <w:t>record while performing the import the CSV record should be inserted in the fragments table.</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44B32D9B"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that when we try to upload the CSV file</w:t>
            </w:r>
            <w:r>
              <w:rPr>
                <w:rFonts w:eastAsia="Times New Roman" w:cstheme="minorHAnsi"/>
                <w:color w:val="000000"/>
                <w:lang w:val="en-IN" w:eastAsia="en-IN"/>
              </w:rPr>
              <w:t xml:space="preserve"> </w:t>
            </w:r>
            <w:r w:rsidRPr="00815749">
              <w:rPr>
                <w:rFonts w:eastAsia="Times New Roman" w:cstheme="minorHAnsi"/>
                <w:color w:val="000000"/>
                <w:lang w:val="en-IN" w:eastAsia="en-IN"/>
              </w:rPr>
              <w:t>In conflicted fragments select the any CSV</w:t>
            </w:r>
            <w:r>
              <w:rPr>
                <w:rFonts w:eastAsia="Times New Roman" w:cstheme="minorHAnsi"/>
                <w:color w:val="000000"/>
                <w:lang w:val="en-IN" w:eastAsia="en-IN"/>
              </w:rPr>
              <w:t xml:space="preserve"> </w:t>
            </w:r>
            <w:r w:rsidRPr="00815749">
              <w:rPr>
                <w:rFonts w:eastAsia="Times New Roman" w:cstheme="minorHAnsi"/>
                <w:color w:val="000000"/>
                <w:lang w:val="en-IN" w:eastAsia="en-IN"/>
              </w:rPr>
              <w:t>record while performing the import the CSV record should be inserted in the fragments table.</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28E97252"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upload the CSV file</w:t>
            </w:r>
            <w:r>
              <w:rPr>
                <w:rFonts w:eastAsia="Times New Roman" w:cstheme="minorHAnsi"/>
                <w:color w:val="000000"/>
                <w:lang w:val="en-IN" w:eastAsia="en-IN"/>
              </w:rPr>
              <w:t xml:space="preserve"> </w:t>
            </w:r>
            <w:r w:rsidRPr="00815749">
              <w:rPr>
                <w:rFonts w:eastAsia="Times New Roman" w:cstheme="minorHAnsi"/>
                <w:color w:val="000000"/>
                <w:lang w:val="en-IN" w:eastAsia="en-IN"/>
              </w:rPr>
              <w:t>In conflicted fragments select the any CSV</w:t>
            </w:r>
            <w:r>
              <w:rPr>
                <w:rFonts w:eastAsia="Times New Roman" w:cstheme="minorHAnsi"/>
                <w:color w:val="000000"/>
                <w:lang w:val="en-IN" w:eastAsia="en-IN"/>
              </w:rPr>
              <w:t xml:space="preserve"> </w:t>
            </w:r>
            <w:r w:rsidRPr="00815749">
              <w:rPr>
                <w:rFonts w:eastAsia="Times New Roman" w:cstheme="minorHAnsi"/>
                <w:color w:val="000000"/>
                <w:lang w:val="en-IN" w:eastAsia="en-IN"/>
              </w:rPr>
              <w:t>record while performing the import the CSV record is inserted in the fragments table.</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1ED3738E"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25D9189E" w14:textId="77777777">
        <w:trPr>
          <w:trHeight w:val="18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21E5AB5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TC_LucyDB_061</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02EAC13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SRS-CLU-030</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0301F1BC"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user Verify that uploaded fragment files are checked for conflicts and duplication</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7CA35B9D"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Verify that uploaded fragment files need to be checked for conflicts and duplication</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21FE8E38"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upload fragments files and able to verify the conflicts and duplication fragments data.</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3DA2B3D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6D0FF544" w14:textId="77777777">
        <w:trPr>
          <w:trHeight w:val="30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1492280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TC_LucyDB_062</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4615C0EC"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4B9702AA" w14:textId="77777777">
            <w:pPr>
              <w:spacing w:after="24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writer, I can add or modify entries in LucyDB using the ‘Import’ module.</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7B4E00EE"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New fragments, Conflicted fragments and Duplicated fragments are displayed in 3 tables. For conflicted fragments, the user can manually select the right one (or both) before import.</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7A86AE1B"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display the New fragments, Conflicted fragments and Duplicated fragments tables and also conflicted fragments, able to select right one (or both) before import.</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1BD2478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7AEDEA45" w14:textId="77777777">
        <w:trPr>
          <w:trHeight w:val="42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1841140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lastRenderedPageBreak/>
              <w:t>TC_LucyDB_063</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13A9768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This test corresponds to CLU-106 in Gecko’s JIRA.</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6735F9A7" w14:textId="77777777">
            <w:pPr>
              <w:spacing w:after="24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writer, when I import new entries that satisfy the conflict criteria to the existing entries, I can see the difference between these conflicting entries highlighted and I can select from one of these entries for the import.</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1CB7743B"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that when I import new entries that satisfy the conflict criteria to the existing entries, I can see the difference between these conflicting entries highlighted and I can select from one of these entries for the import.</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44F2B8E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import the entries and satisfy the conflict criteria to the existing entries, I can see the difference between these conflicting entries highlighted and I can select from one of these entries for the import.</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2EAB411E"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6DD29E15" w14:textId="77777777">
        <w:trPr>
          <w:trHeight w:val="42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1441591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TC_LucyDB_064</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2A04BE1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This test corresponds to CLU-106 in Gecko’s JIRA.</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12FCA124" w14:textId="77777777">
            <w:pPr>
              <w:spacing w:after="24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writer, when I import new entries that satisfy the conflict criteria to the existing entries, I can see the difference between these conflicting entries highlighted and I can select from one of these entries for the import.</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00BEAB7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The modified fragments should still be identified as “Duplicated fragments”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2DC3947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display the modified fragments</w:t>
            </w:r>
            <w:r>
              <w:rPr>
                <w:rFonts w:eastAsia="Times New Roman" w:cstheme="minorHAnsi"/>
                <w:color w:val="000000"/>
                <w:lang w:val="en-IN" w:eastAsia="en-IN"/>
              </w:rPr>
              <w:t xml:space="preserve"> </w:t>
            </w:r>
            <w:r w:rsidRPr="00815749">
              <w:rPr>
                <w:rFonts w:eastAsia="Times New Roman" w:cstheme="minorHAnsi"/>
                <w:color w:val="000000"/>
                <w:lang w:val="en-IN" w:eastAsia="en-IN"/>
              </w:rPr>
              <w:t>identified as “Duplicated fragments” after changing the mass value</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4324977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336CA774" w14:textId="77777777">
        <w:trPr>
          <w:trHeight w:val="42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44076D7C"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lastRenderedPageBreak/>
              <w:t>TC_LucyDB_065</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6C00109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This test corresponds to CLU-106 in Gecko’s JIRA.</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5988D222" w14:textId="77777777">
            <w:pPr>
              <w:spacing w:after="24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writer, when I import new entries that satisfy the conflict criteria to the existing entries, I can see the difference between these conflicting entries highlighted and I can select from one of these entries for the import.</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70F25092"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The modified fragment should still be identified as “Conflicted fragments” with the modified columns highlighted in orange and shown in the same column.</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1B09D24C" w14:textId="77777777">
            <w:pPr>
              <w:spacing w:after="0" w:line="240" w:lineRule="auto"/>
              <w:jc w:val="left"/>
              <w:rPr>
                <w:rFonts w:eastAsia="Times New Roman" w:cstheme="minorHAnsi"/>
                <w:color w:val="000000"/>
                <w:lang w:val="en-IN" w:eastAsia="en-IN"/>
              </w:rPr>
            </w:pPr>
            <w:r>
              <w:rPr>
                <w:rFonts w:eastAsia="Times New Roman" w:cstheme="minorHAnsi"/>
                <w:color w:val="000000"/>
                <w:lang w:val="en-IN" w:eastAsia="en-IN"/>
              </w:rPr>
              <w:t>Able to display</w:t>
            </w:r>
            <w:r w:rsidRPr="00815749">
              <w:rPr>
                <w:rFonts w:eastAsia="Times New Roman" w:cstheme="minorHAnsi"/>
                <w:color w:val="000000"/>
                <w:lang w:val="en-IN" w:eastAsia="en-IN"/>
              </w:rPr>
              <w:t xml:space="preserve"> the modified fragments mass</w:t>
            </w:r>
            <w:r>
              <w:rPr>
                <w:rFonts w:eastAsia="Times New Roman" w:cstheme="minorHAnsi"/>
                <w:color w:val="000000"/>
                <w:lang w:val="en-IN" w:eastAsia="en-IN"/>
              </w:rPr>
              <w:t xml:space="preserve"> </w:t>
            </w:r>
            <w:r w:rsidRPr="00815749">
              <w:rPr>
                <w:rFonts w:eastAsia="Times New Roman" w:cstheme="minorHAnsi"/>
                <w:color w:val="000000"/>
                <w:lang w:val="en-IN" w:eastAsia="en-IN"/>
              </w:rPr>
              <w:t>identified as “Conflicted fragments” after changing the mass value and formula but not showing in orange color</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62D57EC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3A80DB33" w14:textId="77777777">
        <w:trPr>
          <w:trHeight w:val="24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6A60D1D9"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TC_LucyDB_066</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1F5F6154"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This test corresponds to CLU-113 in Gecko’s JIRA.</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292591C8" w14:textId="77777777">
            <w:pPr>
              <w:spacing w:after="24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writer, when I import new fragments or neutral losses, only “Mass” is used to identify conflicts.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21567D5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It will be shown as “Non-updated Frag-ments” (ie CSV record)</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0E12A090" w14:textId="77777777">
            <w:pPr>
              <w:spacing w:after="0" w:line="240" w:lineRule="auto"/>
              <w:jc w:val="left"/>
              <w:rPr>
                <w:rFonts w:eastAsia="Times New Roman" w:cstheme="minorHAnsi"/>
                <w:color w:val="000000"/>
                <w:lang w:val="en-IN" w:eastAsia="en-IN"/>
              </w:rPr>
            </w:pPr>
            <w:r>
              <w:rPr>
                <w:rFonts w:eastAsia="Times New Roman" w:cstheme="minorHAnsi"/>
                <w:color w:val="000000"/>
                <w:lang w:val="en-IN" w:eastAsia="en-IN"/>
              </w:rPr>
              <w:t>Able to display</w:t>
            </w:r>
            <w:r w:rsidRPr="00815749">
              <w:rPr>
                <w:rFonts w:eastAsia="Times New Roman" w:cstheme="minorHAnsi"/>
                <w:color w:val="000000"/>
                <w:lang w:val="en-IN" w:eastAsia="en-IN"/>
              </w:rPr>
              <w:t xml:space="preserve"> as “Non-updated Frag-ments” (ie CSV record)</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7BA66BC2"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3B5CCCD8" w14:textId="77777777">
        <w:trPr>
          <w:trHeight w:val="24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7C6618C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TC_LucyDB_067</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73D08D29"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This test corresponds to CLU-113 in Gecko’s JIRA.</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22C45136" w14:textId="77777777">
            <w:pPr>
              <w:spacing w:after="24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writer, when I import new fragments or neutral losses, only “Mass” is used to identify conflicts.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606C4D12"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It will be still shown as “Non-updated Fragments” (ie CSV record)</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35D59E2E" w14:textId="77777777">
            <w:pPr>
              <w:spacing w:after="0" w:line="240" w:lineRule="auto"/>
              <w:jc w:val="left"/>
              <w:rPr>
                <w:rFonts w:eastAsia="Times New Roman" w:cstheme="minorHAnsi"/>
                <w:color w:val="000000"/>
                <w:lang w:val="en-IN" w:eastAsia="en-IN"/>
              </w:rPr>
            </w:pPr>
            <w:r>
              <w:rPr>
                <w:rFonts w:eastAsia="Times New Roman" w:cstheme="minorHAnsi"/>
                <w:color w:val="000000"/>
                <w:lang w:val="en-IN" w:eastAsia="en-IN"/>
              </w:rPr>
              <w:t>Able to display</w:t>
            </w:r>
            <w:r w:rsidRPr="00815749">
              <w:rPr>
                <w:rFonts w:eastAsia="Times New Roman" w:cstheme="minorHAnsi"/>
                <w:color w:val="000000"/>
                <w:lang w:val="en-IN" w:eastAsia="en-IN"/>
              </w:rPr>
              <w:t xml:space="preserve"> as “Non-updated Frag-ments” (ie CSV record)</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5F22211A"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44611992" w14:textId="77777777">
        <w:trPr>
          <w:trHeight w:val="24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722B519C"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TC_LucyDB_068</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02E6B108"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This test corresponds to CLU-113 in Gecko’s JIRA.</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67222DFC" w14:textId="77777777">
            <w:pPr>
              <w:spacing w:after="24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writer, when I import new fragments or neutral losses, only “Mass” is used to identify conflicts.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254B1197"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xml:space="preserve">It will be shown as “Conflicted Frag-ments” </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4BEE8DB2" w14:textId="77777777">
            <w:pPr>
              <w:spacing w:after="0" w:line="240" w:lineRule="auto"/>
              <w:jc w:val="left"/>
              <w:rPr>
                <w:rFonts w:eastAsia="Times New Roman" w:cstheme="minorHAnsi"/>
                <w:color w:val="000000"/>
                <w:lang w:val="en-IN" w:eastAsia="en-IN"/>
              </w:rPr>
            </w:pPr>
            <w:r>
              <w:rPr>
                <w:rFonts w:eastAsia="Times New Roman" w:cstheme="minorHAnsi"/>
                <w:color w:val="000000"/>
                <w:lang w:val="en-IN" w:eastAsia="en-IN"/>
              </w:rPr>
              <w:t>Able to display</w:t>
            </w:r>
            <w:r w:rsidRPr="00815749">
              <w:rPr>
                <w:rFonts w:eastAsia="Times New Roman" w:cstheme="minorHAnsi"/>
                <w:color w:val="000000"/>
                <w:lang w:val="en-IN" w:eastAsia="en-IN"/>
              </w:rPr>
              <w:t xml:space="preserve"> as “Conflicted Frag-ments” </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19BEB637"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52FC9167" w14:textId="77777777">
        <w:trPr>
          <w:trHeight w:val="24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5C1EDBB7"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lastRenderedPageBreak/>
              <w:t>TC_LucyDB_069</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26DFE7FA"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This test corresponds to CLU-113 in Gecko’s JIRA.</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76D33C41" w14:textId="77777777">
            <w:pPr>
              <w:spacing w:after="24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writer, when I import new fragments or neutral losses, only “Mass” is used to identify conflicts.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20BB9309"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It will be shown as “New Fragments” and should display modified data</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570478D7" w14:textId="77777777">
            <w:pPr>
              <w:spacing w:after="0" w:line="240" w:lineRule="auto"/>
              <w:jc w:val="left"/>
              <w:rPr>
                <w:rFonts w:eastAsia="Times New Roman" w:cstheme="minorHAnsi"/>
                <w:color w:val="000000"/>
                <w:lang w:val="en-IN" w:eastAsia="en-IN"/>
              </w:rPr>
            </w:pPr>
            <w:r>
              <w:rPr>
                <w:rFonts w:eastAsia="Times New Roman" w:cstheme="minorHAnsi"/>
                <w:color w:val="000000"/>
                <w:lang w:val="en-IN" w:eastAsia="en-IN"/>
              </w:rPr>
              <w:t>Able to display</w:t>
            </w:r>
            <w:r w:rsidRPr="00815749">
              <w:rPr>
                <w:rFonts w:eastAsia="Times New Roman" w:cstheme="minorHAnsi"/>
                <w:color w:val="000000"/>
                <w:lang w:val="en-IN" w:eastAsia="en-IN"/>
              </w:rPr>
              <w:t xml:space="preserve"> as “New Fragments” with modified data</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619CAF4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2C7431AC" w14:textId="77777777">
        <w:trPr>
          <w:trHeight w:val="24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3E63041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TC_LucyDB_070</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77A1DBB8"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vAlign w:val="center"/>
            <w:hideMark/>
          </w:tcPr>
          <w:p w:rsidRPr="00815749" w:rsidR="001C73A3" w:rsidP="00A95E8A" w:rsidRDefault="001C73A3" w14:paraId="17772678" w14:textId="77777777">
            <w:pPr>
              <w:spacing w:after="0" w:line="240" w:lineRule="auto"/>
              <w:jc w:val="center"/>
              <w:rPr>
                <w:rFonts w:eastAsia="Times New Roman" w:cstheme="minorHAnsi"/>
                <w:color w:val="000000"/>
                <w:lang w:val="en-IN" w:eastAsia="en-IN"/>
              </w:rPr>
            </w:pPr>
            <w:r w:rsidRPr="00815749">
              <w:rPr>
                <w:rFonts w:eastAsia="Times New Roman" w:cstheme="minorHAnsi"/>
                <w:color w:val="000000"/>
                <w:lang w:val="en-IN" w:eastAsia="en-IN"/>
              </w:rPr>
              <w:t>As a</w:t>
            </w:r>
            <w:r>
              <w:rPr>
                <w:rFonts w:eastAsia="Times New Roman" w:cstheme="minorHAnsi"/>
                <w:color w:val="000000"/>
                <w:lang w:val="en-IN" w:eastAsia="en-IN"/>
              </w:rPr>
              <w:t xml:space="preserve"> </w:t>
            </w:r>
            <w:r w:rsidRPr="00815749">
              <w:rPr>
                <w:rFonts w:eastAsia="Times New Roman" w:cstheme="minorHAnsi"/>
                <w:color w:val="000000"/>
                <w:lang w:val="en-IN" w:eastAsia="en-IN"/>
              </w:rPr>
              <w:t xml:space="preserve">Lucy DB User, when we try to upload the CSV file which contains same data/value it </w:t>
            </w:r>
            <w:r>
              <w:rPr>
                <w:rFonts w:eastAsia="Times New Roman" w:cstheme="minorHAnsi"/>
                <w:color w:val="000000"/>
                <w:lang w:val="en-IN" w:eastAsia="en-IN"/>
              </w:rPr>
              <w:t>should come</w:t>
            </w:r>
            <w:r w:rsidRPr="00815749">
              <w:rPr>
                <w:rFonts w:eastAsia="Times New Roman" w:cstheme="minorHAnsi"/>
                <w:color w:val="000000"/>
                <w:lang w:val="en-IN" w:eastAsia="en-IN"/>
              </w:rPr>
              <w:t xml:space="preserve"> under duplicated Neutral losses </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510B908D"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xml:space="preserve"> To verify that when we try to upload the CSV file which contains same data/value it should display in duplicated Neutral losses table</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43B54B9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xml:space="preserve">Able to upload the CSV file which contains same data/value </w:t>
            </w:r>
            <w:r w:rsidRPr="0023255D">
              <w:rPr>
                <w:rFonts w:eastAsia="Times New Roman" w:cstheme="minorHAnsi"/>
                <w:color w:val="000000"/>
                <w:lang w:val="en-IN" w:eastAsia="en-IN"/>
              </w:rPr>
              <w:t>it displays</w:t>
            </w:r>
            <w:r w:rsidRPr="00815749">
              <w:rPr>
                <w:rFonts w:eastAsia="Times New Roman" w:cstheme="minorHAnsi"/>
                <w:color w:val="000000"/>
                <w:lang w:val="en-IN" w:eastAsia="en-IN"/>
              </w:rPr>
              <w:t xml:space="preserve"> in duplicated Neutral losses table</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1D21959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721CA23E" w14:textId="77777777">
        <w:trPr>
          <w:trHeight w:val="27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00A2645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TC_LucyDB_071</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70EFEA57"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vAlign w:val="center"/>
            <w:hideMark/>
          </w:tcPr>
          <w:p w:rsidRPr="00815749" w:rsidR="001C73A3" w:rsidP="00A95E8A" w:rsidRDefault="001C73A3" w14:paraId="3EFE072A" w14:textId="77777777">
            <w:pPr>
              <w:spacing w:after="0" w:line="240" w:lineRule="auto"/>
              <w:jc w:val="center"/>
              <w:rPr>
                <w:rFonts w:eastAsia="Times New Roman" w:cstheme="minorHAnsi"/>
                <w:color w:val="000000"/>
                <w:lang w:val="en-IN" w:eastAsia="en-IN"/>
              </w:rPr>
            </w:pPr>
            <w:r w:rsidRPr="00815749">
              <w:rPr>
                <w:rFonts w:eastAsia="Times New Roman" w:cstheme="minorHAnsi"/>
                <w:color w:val="000000"/>
                <w:lang w:val="en-IN" w:eastAsia="en-IN"/>
              </w:rPr>
              <w:t>As a</w:t>
            </w:r>
            <w:r>
              <w:rPr>
                <w:rFonts w:eastAsia="Times New Roman" w:cstheme="minorHAnsi"/>
                <w:color w:val="000000"/>
                <w:lang w:val="en-IN" w:eastAsia="en-IN"/>
              </w:rPr>
              <w:t xml:space="preserve"> </w:t>
            </w:r>
            <w:r w:rsidRPr="00815749">
              <w:rPr>
                <w:rFonts w:eastAsia="Times New Roman" w:cstheme="minorHAnsi"/>
                <w:color w:val="000000"/>
                <w:lang w:val="en-IN" w:eastAsia="en-IN"/>
              </w:rPr>
              <w:t xml:space="preserve">Lucy DB User, when we try to upload the CSV file which contains same Mass value and othe data shoud might differ then it </w:t>
            </w:r>
            <w:r>
              <w:rPr>
                <w:rFonts w:eastAsia="Times New Roman" w:cstheme="minorHAnsi"/>
                <w:color w:val="000000"/>
                <w:lang w:val="en-IN" w:eastAsia="en-IN"/>
              </w:rPr>
              <w:t>should come</w:t>
            </w:r>
            <w:r w:rsidRPr="00815749">
              <w:rPr>
                <w:rFonts w:eastAsia="Times New Roman" w:cstheme="minorHAnsi"/>
                <w:color w:val="000000"/>
                <w:lang w:val="en-IN" w:eastAsia="en-IN"/>
              </w:rPr>
              <w:t xml:space="preserve"> under Conflicted Neutral losses </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3265A98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that when we try to upload the CSV file which contains same Mass value and other data shoud might differ then it should display in Conflicted Neutral losses table</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01248C24"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xml:space="preserve">Able to upload the CSV file which contains same Mass value and other data shoud might differ then </w:t>
            </w:r>
            <w:r w:rsidRPr="0023255D">
              <w:rPr>
                <w:rFonts w:eastAsia="Times New Roman" w:cstheme="minorHAnsi"/>
                <w:color w:val="000000"/>
                <w:lang w:val="en-IN" w:eastAsia="en-IN"/>
              </w:rPr>
              <w:t>it displays</w:t>
            </w:r>
            <w:r w:rsidRPr="00815749">
              <w:rPr>
                <w:rFonts w:eastAsia="Times New Roman" w:cstheme="minorHAnsi"/>
                <w:color w:val="000000"/>
                <w:lang w:val="en-IN" w:eastAsia="en-IN"/>
              </w:rPr>
              <w:t xml:space="preserve"> in Conflicted Neutral losses table</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7220DF1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5593823E" w14:textId="77777777">
        <w:trPr>
          <w:trHeight w:val="18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4F89252D"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TC_LucyDB_072</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5B64048A"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vAlign w:val="center"/>
            <w:hideMark/>
          </w:tcPr>
          <w:p w:rsidRPr="00815749" w:rsidR="001C73A3" w:rsidP="00A95E8A" w:rsidRDefault="001C73A3" w14:paraId="270F1021" w14:textId="77777777">
            <w:pPr>
              <w:spacing w:after="0" w:line="240" w:lineRule="auto"/>
              <w:jc w:val="center"/>
              <w:rPr>
                <w:rFonts w:eastAsia="Times New Roman" w:cstheme="minorHAnsi"/>
                <w:color w:val="000000"/>
                <w:lang w:val="en-IN" w:eastAsia="en-IN"/>
              </w:rPr>
            </w:pPr>
            <w:r w:rsidRPr="00815749">
              <w:rPr>
                <w:rFonts w:eastAsia="Times New Roman" w:cstheme="minorHAnsi"/>
                <w:color w:val="000000"/>
                <w:lang w:val="en-IN" w:eastAsia="en-IN"/>
              </w:rPr>
              <w:t>As a</w:t>
            </w:r>
            <w:r>
              <w:rPr>
                <w:rFonts w:eastAsia="Times New Roman" w:cstheme="minorHAnsi"/>
                <w:color w:val="000000"/>
                <w:lang w:val="en-IN" w:eastAsia="en-IN"/>
              </w:rPr>
              <w:t xml:space="preserve"> </w:t>
            </w:r>
            <w:r w:rsidRPr="00815749">
              <w:rPr>
                <w:rFonts w:eastAsia="Times New Roman" w:cstheme="minorHAnsi"/>
                <w:color w:val="000000"/>
                <w:lang w:val="en-IN" w:eastAsia="en-IN"/>
              </w:rPr>
              <w:t>Lucy DB User, when we try to upload the CSV file</w:t>
            </w:r>
            <w:r>
              <w:rPr>
                <w:rFonts w:eastAsia="Times New Roman" w:cstheme="minorHAnsi"/>
                <w:color w:val="000000"/>
                <w:lang w:val="en-IN" w:eastAsia="en-IN"/>
              </w:rPr>
              <w:t xml:space="preserve"> </w:t>
            </w:r>
            <w:r w:rsidRPr="00815749">
              <w:rPr>
                <w:rFonts w:eastAsia="Times New Roman" w:cstheme="minorHAnsi"/>
                <w:color w:val="000000"/>
                <w:lang w:val="en-IN" w:eastAsia="en-IN"/>
              </w:rPr>
              <w:t xml:space="preserve">with new data it </w:t>
            </w:r>
            <w:r>
              <w:rPr>
                <w:rFonts w:eastAsia="Times New Roman" w:cstheme="minorHAnsi"/>
                <w:color w:val="000000"/>
                <w:lang w:val="en-IN" w:eastAsia="en-IN"/>
              </w:rPr>
              <w:t>should come</w:t>
            </w:r>
            <w:r w:rsidRPr="00815749">
              <w:rPr>
                <w:rFonts w:eastAsia="Times New Roman" w:cstheme="minorHAnsi"/>
                <w:color w:val="000000"/>
                <w:lang w:val="en-IN" w:eastAsia="en-IN"/>
              </w:rPr>
              <w:t xml:space="preserve"> under New Neutral losses </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07EA8E58"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that when we try to upload the CSV file</w:t>
            </w:r>
            <w:r>
              <w:rPr>
                <w:rFonts w:eastAsia="Times New Roman" w:cstheme="minorHAnsi"/>
                <w:color w:val="000000"/>
                <w:lang w:val="en-IN" w:eastAsia="en-IN"/>
              </w:rPr>
              <w:t xml:space="preserve"> </w:t>
            </w:r>
            <w:r w:rsidRPr="00815749">
              <w:rPr>
                <w:rFonts w:eastAsia="Times New Roman" w:cstheme="minorHAnsi"/>
                <w:color w:val="000000"/>
                <w:lang w:val="en-IN" w:eastAsia="en-IN"/>
              </w:rPr>
              <w:t>with new data it should display in New Neutral losses table</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4C637CF7"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xml:space="preserve">Able to upload the CSV file with new data </w:t>
            </w:r>
            <w:r w:rsidRPr="0023255D">
              <w:rPr>
                <w:rFonts w:eastAsia="Times New Roman" w:cstheme="minorHAnsi"/>
                <w:color w:val="000000"/>
                <w:lang w:val="en-IN" w:eastAsia="en-IN"/>
              </w:rPr>
              <w:t>it displays</w:t>
            </w:r>
            <w:r w:rsidRPr="00815749">
              <w:rPr>
                <w:rFonts w:eastAsia="Times New Roman" w:cstheme="minorHAnsi"/>
                <w:color w:val="000000"/>
                <w:lang w:val="en-IN" w:eastAsia="en-IN"/>
              </w:rPr>
              <w:t xml:space="preserve"> in New Neutral losses table</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1FBDF60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4F8FBB8E" w14:textId="77777777">
        <w:trPr>
          <w:trHeight w:val="39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16F8645C"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lastRenderedPageBreak/>
              <w:t>TC_LucyDB_073</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522EDD1C"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vAlign w:val="center"/>
            <w:hideMark/>
          </w:tcPr>
          <w:p w:rsidRPr="00815749" w:rsidR="001C73A3" w:rsidP="00A95E8A" w:rsidRDefault="001C73A3" w14:paraId="6AE56425" w14:textId="77777777">
            <w:pPr>
              <w:spacing w:after="0" w:line="240" w:lineRule="auto"/>
              <w:jc w:val="center"/>
              <w:rPr>
                <w:rFonts w:eastAsia="Times New Roman" w:cstheme="minorHAnsi"/>
                <w:color w:val="000000"/>
                <w:lang w:val="en-IN" w:eastAsia="en-IN"/>
              </w:rPr>
            </w:pPr>
            <w:r w:rsidRPr="00815749">
              <w:rPr>
                <w:rFonts w:eastAsia="Times New Roman" w:cstheme="minorHAnsi"/>
                <w:color w:val="000000"/>
                <w:lang w:val="en-IN" w:eastAsia="en-IN"/>
              </w:rPr>
              <w:t>As a</w:t>
            </w:r>
            <w:r>
              <w:rPr>
                <w:rFonts w:eastAsia="Times New Roman" w:cstheme="minorHAnsi"/>
                <w:color w:val="000000"/>
                <w:lang w:val="en-IN" w:eastAsia="en-IN"/>
              </w:rPr>
              <w:t xml:space="preserve"> </w:t>
            </w:r>
            <w:r w:rsidRPr="00815749">
              <w:rPr>
                <w:rFonts w:eastAsia="Times New Roman" w:cstheme="minorHAnsi"/>
                <w:color w:val="000000"/>
                <w:lang w:val="en-IN" w:eastAsia="en-IN"/>
              </w:rPr>
              <w:t>Lucy DB User, when we try to upload the CSV file In conflicted neutral losses while deselecting all the records then it should display message as "Please select at least one of the existing or updated neutral losses by clicking on the cells"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7D3FCBA2"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that when we try to upload the CSV file In conflicted neutral losses while deselecting all the records then it should display message as "Please select at least one of the existing or updated neutral losses by clicking on the cells"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1374112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xml:space="preserve">Able to upload the CSV file when we try to upload the CSV file In conflicted neutral losses while deselecting all the records </w:t>
            </w:r>
            <w:r w:rsidRPr="0023255D">
              <w:rPr>
                <w:rFonts w:eastAsia="Times New Roman" w:cstheme="minorHAnsi"/>
                <w:color w:val="000000"/>
                <w:lang w:val="en-IN" w:eastAsia="en-IN"/>
              </w:rPr>
              <w:t>it displays</w:t>
            </w:r>
            <w:r w:rsidRPr="00815749">
              <w:rPr>
                <w:rFonts w:eastAsia="Times New Roman" w:cstheme="minorHAnsi"/>
                <w:color w:val="000000"/>
                <w:lang w:val="en-IN" w:eastAsia="en-IN"/>
              </w:rPr>
              <w:t xml:space="preserve"> message as "Please select at least one of the existing or updated neutral losses by clicking on the cells"</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66C285B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4FE6B5AB" w14:textId="77777777">
        <w:trPr>
          <w:trHeight w:val="30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581B11C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TC_LucyDB_074</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2185B4F2"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vAlign w:val="center"/>
            <w:hideMark/>
          </w:tcPr>
          <w:p w:rsidRPr="00815749" w:rsidR="001C73A3" w:rsidP="00A95E8A" w:rsidRDefault="001C73A3" w14:paraId="217B5D7D" w14:textId="77777777">
            <w:pPr>
              <w:spacing w:after="0" w:line="240" w:lineRule="auto"/>
              <w:jc w:val="center"/>
              <w:rPr>
                <w:rFonts w:eastAsia="Times New Roman" w:cstheme="minorHAnsi"/>
                <w:color w:val="000000"/>
                <w:lang w:val="en-IN" w:eastAsia="en-IN"/>
              </w:rPr>
            </w:pPr>
            <w:r w:rsidRPr="00815749">
              <w:rPr>
                <w:rFonts w:eastAsia="Times New Roman" w:cstheme="minorHAnsi"/>
                <w:color w:val="000000"/>
                <w:lang w:val="en-IN" w:eastAsia="en-IN"/>
              </w:rPr>
              <w:t>As a</w:t>
            </w:r>
            <w:r>
              <w:rPr>
                <w:rFonts w:eastAsia="Times New Roman" w:cstheme="minorHAnsi"/>
                <w:color w:val="000000"/>
                <w:lang w:val="en-IN" w:eastAsia="en-IN"/>
              </w:rPr>
              <w:t xml:space="preserve"> </w:t>
            </w:r>
            <w:r w:rsidRPr="00815749">
              <w:rPr>
                <w:rFonts w:eastAsia="Times New Roman" w:cstheme="minorHAnsi"/>
                <w:color w:val="000000"/>
                <w:lang w:val="en-IN" w:eastAsia="en-IN"/>
              </w:rPr>
              <w:t>Lucy DB User, when we try to upload the CSV file</w:t>
            </w:r>
            <w:r>
              <w:rPr>
                <w:rFonts w:eastAsia="Times New Roman" w:cstheme="minorHAnsi"/>
                <w:color w:val="000000"/>
                <w:lang w:val="en-IN" w:eastAsia="en-IN"/>
              </w:rPr>
              <w:t xml:space="preserve"> </w:t>
            </w:r>
            <w:r w:rsidRPr="00815749">
              <w:rPr>
                <w:rFonts w:eastAsia="Times New Roman" w:cstheme="minorHAnsi"/>
                <w:color w:val="000000"/>
                <w:lang w:val="en-IN" w:eastAsia="en-IN"/>
              </w:rPr>
              <w:t>In conflicted neutral losses deselect the any DB</w:t>
            </w:r>
            <w:r>
              <w:rPr>
                <w:rFonts w:eastAsia="Times New Roman" w:cstheme="minorHAnsi"/>
                <w:color w:val="000000"/>
                <w:lang w:val="en-IN" w:eastAsia="en-IN"/>
              </w:rPr>
              <w:t xml:space="preserve"> </w:t>
            </w:r>
            <w:r w:rsidRPr="00815749">
              <w:rPr>
                <w:rFonts w:eastAsia="Times New Roman" w:cstheme="minorHAnsi"/>
                <w:color w:val="000000"/>
                <w:lang w:val="en-IN" w:eastAsia="en-IN"/>
              </w:rPr>
              <w:t>record while performing the import the DB record should be removed from the neutral losses table.</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14BE5962"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that when we try to upload the CSV file</w:t>
            </w:r>
            <w:r>
              <w:rPr>
                <w:rFonts w:eastAsia="Times New Roman" w:cstheme="minorHAnsi"/>
                <w:color w:val="000000"/>
                <w:lang w:val="en-IN" w:eastAsia="en-IN"/>
              </w:rPr>
              <w:t xml:space="preserve"> </w:t>
            </w:r>
            <w:r w:rsidRPr="00815749">
              <w:rPr>
                <w:rFonts w:eastAsia="Times New Roman" w:cstheme="minorHAnsi"/>
                <w:color w:val="000000"/>
                <w:lang w:val="en-IN" w:eastAsia="en-IN"/>
              </w:rPr>
              <w:t>In conflicted neutral losses deselect the any DB</w:t>
            </w:r>
            <w:r>
              <w:rPr>
                <w:rFonts w:eastAsia="Times New Roman" w:cstheme="minorHAnsi"/>
                <w:color w:val="000000"/>
                <w:lang w:val="en-IN" w:eastAsia="en-IN"/>
              </w:rPr>
              <w:t xml:space="preserve"> </w:t>
            </w:r>
            <w:r w:rsidRPr="00815749">
              <w:rPr>
                <w:rFonts w:eastAsia="Times New Roman" w:cstheme="minorHAnsi"/>
                <w:color w:val="000000"/>
                <w:lang w:val="en-IN" w:eastAsia="en-IN"/>
              </w:rPr>
              <w:t>record while performing the import the DB record should be removed from the neutral losses table.</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6577B75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upload the CSV file</w:t>
            </w:r>
            <w:r>
              <w:rPr>
                <w:rFonts w:eastAsia="Times New Roman" w:cstheme="minorHAnsi"/>
                <w:color w:val="000000"/>
                <w:lang w:val="en-IN" w:eastAsia="en-IN"/>
              </w:rPr>
              <w:t xml:space="preserve"> </w:t>
            </w:r>
            <w:r w:rsidRPr="00815749">
              <w:rPr>
                <w:rFonts w:eastAsia="Times New Roman" w:cstheme="minorHAnsi"/>
                <w:color w:val="000000"/>
                <w:lang w:val="en-IN" w:eastAsia="en-IN"/>
              </w:rPr>
              <w:t>In conflicted neutral losses deselect the any DB</w:t>
            </w:r>
            <w:r>
              <w:rPr>
                <w:rFonts w:eastAsia="Times New Roman" w:cstheme="minorHAnsi"/>
                <w:color w:val="000000"/>
                <w:lang w:val="en-IN" w:eastAsia="en-IN"/>
              </w:rPr>
              <w:t xml:space="preserve"> </w:t>
            </w:r>
            <w:r w:rsidRPr="00815749">
              <w:rPr>
                <w:rFonts w:eastAsia="Times New Roman" w:cstheme="minorHAnsi"/>
                <w:color w:val="000000"/>
                <w:lang w:val="en-IN" w:eastAsia="en-IN"/>
              </w:rPr>
              <w:t>record while performing the import the DB record is removed from the neutral losses table.</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3CC0EA3B"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542519C3" w14:textId="77777777">
        <w:trPr>
          <w:trHeight w:val="30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60D451F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TC_LucyDB_075</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4C59395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vAlign w:val="center"/>
            <w:hideMark/>
          </w:tcPr>
          <w:p w:rsidRPr="00815749" w:rsidR="001C73A3" w:rsidP="00A95E8A" w:rsidRDefault="001C73A3" w14:paraId="15F97275" w14:textId="77777777">
            <w:pPr>
              <w:spacing w:after="0" w:line="240" w:lineRule="auto"/>
              <w:jc w:val="center"/>
              <w:rPr>
                <w:rFonts w:eastAsia="Times New Roman" w:cstheme="minorHAnsi"/>
                <w:color w:val="000000"/>
                <w:lang w:val="en-IN" w:eastAsia="en-IN"/>
              </w:rPr>
            </w:pPr>
            <w:r w:rsidRPr="00815749">
              <w:rPr>
                <w:rFonts w:eastAsia="Times New Roman" w:cstheme="minorHAnsi"/>
                <w:color w:val="000000"/>
                <w:lang w:val="en-IN" w:eastAsia="en-IN"/>
              </w:rPr>
              <w:t>As a</w:t>
            </w:r>
            <w:r>
              <w:rPr>
                <w:rFonts w:eastAsia="Times New Roman" w:cstheme="minorHAnsi"/>
                <w:color w:val="000000"/>
                <w:lang w:val="en-IN" w:eastAsia="en-IN"/>
              </w:rPr>
              <w:t xml:space="preserve"> </w:t>
            </w:r>
            <w:r w:rsidRPr="00815749">
              <w:rPr>
                <w:rFonts w:eastAsia="Times New Roman" w:cstheme="minorHAnsi"/>
                <w:color w:val="000000"/>
                <w:lang w:val="en-IN" w:eastAsia="en-IN"/>
              </w:rPr>
              <w:t>Lucy DB User, when we try to upload the CSV file</w:t>
            </w:r>
            <w:r>
              <w:rPr>
                <w:rFonts w:eastAsia="Times New Roman" w:cstheme="minorHAnsi"/>
                <w:color w:val="000000"/>
                <w:lang w:val="en-IN" w:eastAsia="en-IN"/>
              </w:rPr>
              <w:t xml:space="preserve"> </w:t>
            </w:r>
            <w:r w:rsidRPr="00815749">
              <w:rPr>
                <w:rFonts w:eastAsia="Times New Roman" w:cstheme="minorHAnsi"/>
                <w:color w:val="000000"/>
                <w:lang w:val="en-IN" w:eastAsia="en-IN"/>
              </w:rPr>
              <w:t>In conflicted neutral losses select the any CSV</w:t>
            </w:r>
            <w:r>
              <w:rPr>
                <w:rFonts w:eastAsia="Times New Roman" w:cstheme="minorHAnsi"/>
                <w:color w:val="000000"/>
                <w:lang w:val="en-IN" w:eastAsia="en-IN"/>
              </w:rPr>
              <w:t xml:space="preserve"> </w:t>
            </w:r>
            <w:r w:rsidRPr="00815749">
              <w:rPr>
                <w:rFonts w:eastAsia="Times New Roman" w:cstheme="minorHAnsi"/>
                <w:color w:val="000000"/>
                <w:lang w:val="en-IN" w:eastAsia="en-IN"/>
              </w:rPr>
              <w:t>record while performing the import the CSV record should be inserted in the neutral losses table.</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1DA8C0A8"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that when we try to upload the CSV file</w:t>
            </w:r>
            <w:r>
              <w:rPr>
                <w:rFonts w:eastAsia="Times New Roman" w:cstheme="minorHAnsi"/>
                <w:color w:val="000000"/>
                <w:lang w:val="en-IN" w:eastAsia="en-IN"/>
              </w:rPr>
              <w:t xml:space="preserve"> </w:t>
            </w:r>
            <w:r w:rsidRPr="00815749">
              <w:rPr>
                <w:rFonts w:eastAsia="Times New Roman" w:cstheme="minorHAnsi"/>
                <w:color w:val="000000"/>
                <w:lang w:val="en-IN" w:eastAsia="en-IN"/>
              </w:rPr>
              <w:t>In conflicted neutral losses select the any CSV</w:t>
            </w:r>
            <w:r>
              <w:rPr>
                <w:rFonts w:eastAsia="Times New Roman" w:cstheme="minorHAnsi"/>
                <w:color w:val="000000"/>
                <w:lang w:val="en-IN" w:eastAsia="en-IN"/>
              </w:rPr>
              <w:t xml:space="preserve"> </w:t>
            </w:r>
            <w:r w:rsidRPr="00815749">
              <w:rPr>
                <w:rFonts w:eastAsia="Times New Roman" w:cstheme="minorHAnsi"/>
                <w:color w:val="000000"/>
                <w:lang w:val="en-IN" w:eastAsia="en-IN"/>
              </w:rPr>
              <w:t>record while performing the import the CSV record should be inserted in the neutral losses table.</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6DF3B1D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upload the CSV file</w:t>
            </w:r>
            <w:r>
              <w:rPr>
                <w:rFonts w:eastAsia="Times New Roman" w:cstheme="minorHAnsi"/>
                <w:color w:val="000000"/>
                <w:lang w:val="en-IN" w:eastAsia="en-IN"/>
              </w:rPr>
              <w:t xml:space="preserve"> </w:t>
            </w:r>
            <w:r w:rsidRPr="00815749">
              <w:rPr>
                <w:rFonts w:eastAsia="Times New Roman" w:cstheme="minorHAnsi"/>
                <w:color w:val="000000"/>
                <w:lang w:val="en-IN" w:eastAsia="en-IN"/>
              </w:rPr>
              <w:t>In conflicted neutral losses select the any CSV</w:t>
            </w:r>
            <w:r>
              <w:rPr>
                <w:rFonts w:eastAsia="Times New Roman" w:cstheme="minorHAnsi"/>
                <w:color w:val="000000"/>
                <w:lang w:val="en-IN" w:eastAsia="en-IN"/>
              </w:rPr>
              <w:t xml:space="preserve"> </w:t>
            </w:r>
            <w:r w:rsidRPr="00815749">
              <w:rPr>
                <w:rFonts w:eastAsia="Times New Roman" w:cstheme="minorHAnsi"/>
                <w:color w:val="000000"/>
                <w:lang w:val="en-IN" w:eastAsia="en-IN"/>
              </w:rPr>
              <w:t>record while performing the import the CSV record is inserted in the neutral losses table.</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38F96F0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64DC12E5" w14:textId="77777777">
        <w:trPr>
          <w:trHeight w:val="15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2E5A2CDA"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TC_LucyDB_076</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547766F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SRS-CLU-050</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03B5B4F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user Verify that uploaded neutral losses files are checked for conflicts and duplication</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6CEB8FFD"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Verify that uploaded neutral loss files need to be checked for conflicts and duplication</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23FFC237"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xml:space="preserve">Able to upload neutral loss files and able to verify the conflicts and duplication neutral losses </w:t>
            </w:r>
            <w:r w:rsidRPr="00815749">
              <w:rPr>
                <w:rFonts w:eastAsia="Times New Roman" w:cstheme="minorHAnsi"/>
                <w:color w:val="000000"/>
                <w:lang w:val="en-IN" w:eastAsia="en-IN"/>
              </w:rPr>
              <w:lastRenderedPageBreak/>
              <w:t>data.</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25CA81A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lastRenderedPageBreak/>
              <w:t>PASS</w:t>
            </w:r>
          </w:p>
        </w:tc>
      </w:tr>
      <w:tr w:rsidRPr="007828BF" w:rsidR="001C73A3" w:rsidTr="00A95E8A" w14:paraId="2F1CA509" w14:textId="77777777">
        <w:trPr>
          <w:trHeight w:val="30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69CDBC5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TC_LucyDB_077</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14C078E8"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36EB2171" w14:textId="77777777">
            <w:pPr>
              <w:spacing w:after="24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writer, I can add or modify entries in LucyDB using the ‘Import’ module.</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756EB8A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New neutral losses, Conflicted neutral losses and Duplicated neutral losses are displayed in 3 tables. For conflicted neutral losses, the user can manually select the right one (or both) before import.</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33ADC464"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display the New neutral losses, Conflicted neutral losses and Duplicated neutral losses tables and also conflicted neutral losses, able to select right one (or both) before import.</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2C540A52"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3367EBCD" w14:textId="77777777">
        <w:trPr>
          <w:trHeight w:val="42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78F41B6A"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TC_LucyDB_078</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47CCA6D8"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This test corresponds to CLU-106 in Gecko’s JIRA.</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112997B2" w14:textId="77777777">
            <w:pPr>
              <w:spacing w:after="24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writer, when I import new entries that satisfy the conflict criteria to the existing entries, I can see the difference between these conflicting entries highlighted and I can select from one of these entries for the import.</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03AD385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that when I import new entries that satisfy the conflict criteria to the existing entries, I can see the difference between these conflicting entries highlighted and I can select from one of these entries for the import.</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27584A89"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import the entries and satisfy the conflict criteria to the existing entries, I can see the difference between these conflicting entries highlighted and I can select from one of these entries for the import.</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0130423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2472D16A" w14:textId="77777777">
        <w:trPr>
          <w:trHeight w:val="42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34CDF27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lastRenderedPageBreak/>
              <w:t>TC_LucyDB_079</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5BDA854B"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This test corresponds to CLU-106 in Gecko’s JIRA.</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69388531" w14:textId="77777777">
            <w:pPr>
              <w:spacing w:after="24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writer, when I import new entries that satisfy the conflict criteria to the existing entries, I can see the difference between these conflicting entries highlighted and I can select from one of these entries for the import.</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385AA362"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The modified neutral loss should still be identified as “Duplicated neutral losses” with modified data</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083AC6BD"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xml:space="preserve">Able to display the modified neutral loss and identified as “Duplicated neutral losses” </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51E6F5DC"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1BCB7BCA" w14:textId="77777777">
        <w:trPr>
          <w:trHeight w:val="42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63D896D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TC_LucyDB_080</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071F8CF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This test corresponds to CLU-106 in Gecko’s JIRA.</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606F0DC2" w14:textId="77777777">
            <w:pPr>
              <w:spacing w:after="24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writer, when I import new entries that satisfy the conflict criteria to the existing entries, I can see the difference between these conflicting entries highlighted and I can select from one of these entries for the import.</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1F6FB042"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The modified neutral loss should still be identified as “Conflicted neutral losses” with the modified columns highlighted in orange and shown in the same column.</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1AC99338" w14:textId="77777777">
            <w:pPr>
              <w:spacing w:after="0" w:line="240" w:lineRule="auto"/>
              <w:jc w:val="left"/>
              <w:rPr>
                <w:rFonts w:eastAsia="Times New Roman" w:cstheme="minorHAnsi"/>
                <w:color w:val="000000"/>
                <w:lang w:val="en-IN" w:eastAsia="en-IN"/>
              </w:rPr>
            </w:pPr>
            <w:r>
              <w:rPr>
                <w:rFonts w:eastAsia="Times New Roman" w:cstheme="minorHAnsi"/>
                <w:color w:val="000000"/>
                <w:lang w:val="en-IN" w:eastAsia="en-IN"/>
              </w:rPr>
              <w:t>Able to display</w:t>
            </w:r>
            <w:r w:rsidRPr="00815749">
              <w:rPr>
                <w:rFonts w:eastAsia="Times New Roman" w:cstheme="minorHAnsi"/>
                <w:color w:val="000000"/>
                <w:lang w:val="en-IN" w:eastAsia="en-IN"/>
              </w:rPr>
              <w:t xml:space="preserve"> the modified neutral loss and</w:t>
            </w:r>
            <w:r>
              <w:rPr>
                <w:rFonts w:eastAsia="Times New Roman" w:cstheme="minorHAnsi"/>
                <w:color w:val="000000"/>
                <w:lang w:val="en-IN" w:eastAsia="en-IN"/>
              </w:rPr>
              <w:t xml:space="preserve"> </w:t>
            </w:r>
            <w:r w:rsidRPr="00815749">
              <w:rPr>
                <w:rFonts w:eastAsia="Times New Roman" w:cstheme="minorHAnsi"/>
                <w:color w:val="000000"/>
                <w:lang w:val="en-IN" w:eastAsia="en-IN"/>
              </w:rPr>
              <w:t>identified as “Conflicted neutral losses” but not showing in orange color</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42218A82"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25BABEF5" w14:textId="77777777">
        <w:trPr>
          <w:trHeight w:val="36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6858B0B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lastRenderedPageBreak/>
              <w:t>TC_LucyDB_081</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2D7FA55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14F693B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w:t>
            </w:r>
            <w:r>
              <w:rPr>
                <w:rFonts w:eastAsia="Times New Roman" w:cstheme="minorHAnsi"/>
                <w:color w:val="000000"/>
                <w:lang w:val="en-IN" w:eastAsia="en-IN"/>
              </w:rPr>
              <w:t xml:space="preserve"> </w:t>
            </w:r>
            <w:r w:rsidRPr="00815749">
              <w:rPr>
                <w:rFonts w:eastAsia="Times New Roman" w:cstheme="minorHAnsi"/>
                <w:color w:val="000000"/>
                <w:lang w:val="en-IN" w:eastAsia="en-IN"/>
              </w:rPr>
              <w:t xml:space="preserve">Lucy DB User, when we try to upload the CSV file which contains inchi keys same data/value matches with DB as well as data completely matching present it </w:t>
            </w:r>
            <w:r>
              <w:rPr>
                <w:rFonts w:eastAsia="Times New Roman" w:cstheme="minorHAnsi"/>
                <w:color w:val="000000"/>
                <w:lang w:val="en-IN" w:eastAsia="en-IN"/>
              </w:rPr>
              <w:t>should come</w:t>
            </w:r>
            <w:r w:rsidRPr="00815749">
              <w:rPr>
                <w:rFonts w:eastAsia="Times New Roman" w:cstheme="minorHAnsi"/>
                <w:color w:val="000000"/>
                <w:lang w:val="en-IN" w:eastAsia="en-IN"/>
              </w:rPr>
              <w:t xml:space="preserve"> under duplicated compounds </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528D5AD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that when we try to upload the CSV file</w:t>
            </w:r>
            <w:r>
              <w:rPr>
                <w:rFonts w:eastAsia="Times New Roman" w:cstheme="minorHAnsi"/>
                <w:color w:val="000000"/>
                <w:lang w:val="en-IN" w:eastAsia="en-IN"/>
              </w:rPr>
              <w:t xml:space="preserve"> </w:t>
            </w:r>
            <w:r w:rsidRPr="00815749">
              <w:rPr>
                <w:rFonts w:eastAsia="Times New Roman" w:cstheme="minorHAnsi"/>
                <w:color w:val="000000"/>
                <w:lang w:val="en-IN" w:eastAsia="en-IN"/>
              </w:rPr>
              <w:t>which contains inchi keys same data/value matches with DB as well as data completely matching present it should display in duplicated compounds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13E222DA"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upload the CSV file</w:t>
            </w:r>
            <w:r>
              <w:rPr>
                <w:rFonts w:eastAsia="Times New Roman" w:cstheme="minorHAnsi"/>
                <w:color w:val="000000"/>
                <w:lang w:val="en-IN" w:eastAsia="en-IN"/>
              </w:rPr>
              <w:t xml:space="preserve"> </w:t>
            </w:r>
            <w:r w:rsidRPr="00815749">
              <w:rPr>
                <w:rFonts w:eastAsia="Times New Roman" w:cstheme="minorHAnsi"/>
                <w:color w:val="000000"/>
                <w:lang w:val="en-IN" w:eastAsia="en-IN"/>
              </w:rPr>
              <w:t>which contains inchi keys same data/value matches with DB as well as data completely matching present it display</w:t>
            </w:r>
            <w:r>
              <w:rPr>
                <w:rFonts w:eastAsia="Times New Roman" w:cstheme="minorHAnsi"/>
                <w:color w:val="000000"/>
                <w:lang w:val="en-IN" w:eastAsia="en-IN"/>
              </w:rPr>
              <w:t>s</w:t>
            </w:r>
            <w:r w:rsidRPr="00815749">
              <w:rPr>
                <w:rFonts w:eastAsia="Times New Roman" w:cstheme="minorHAnsi"/>
                <w:color w:val="000000"/>
                <w:lang w:val="en-IN" w:eastAsia="en-IN"/>
              </w:rPr>
              <w:t xml:space="preserve"> in duplicated compounds</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655FC2A2"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231E6BB6" w14:textId="77777777">
        <w:trPr>
          <w:trHeight w:val="33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083C8B62"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TC_LucyDB_082</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15BBE1EE"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63D72B32"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w:t>
            </w:r>
            <w:r>
              <w:rPr>
                <w:rFonts w:eastAsia="Times New Roman" w:cstheme="minorHAnsi"/>
                <w:color w:val="000000"/>
                <w:lang w:val="en-IN" w:eastAsia="en-IN"/>
              </w:rPr>
              <w:t xml:space="preserve"> </w:t>
            </w:r>
            <w:r w:rsidRPr="00815749">
              <w:rPr>
                <w:rFonts w:eastAsia="Times New Roman" w:cstheme="minorHAnsi"/>
                <w:color w:val="000000"/>
                <w:lang w:val="en-IN" w:eastAsia="en-IN"/>
              </w:rPr>
              <w:t xml:space="preserve">Lucy DB User, when we try to upload the CSV file which contains inchi keys empty and DB inchi keys also empty, and CSV all data matches with DB data it </w:t>
            </w:r>
            <w:r>
              <w:rPr>
                <w:rFonts w:eastAsia="Times New Roman" w:cstheme="minorHAnsi"/>
                <w:color w:val="000000"/>
                <w:lang w:val="en-IN" w:eastAsia="en-IN"/>
              </w:rPr>
              <w:t>should come</w:t>
            </w:r>
            <w:r w:rsidRPr="00815749">
              <w:rPr>
                <w:rFonts w:eastAsia="Times New Roman" w:cstheme="minorHAnsi"/>
                <w:color w:val="000000"/>
                <w:lang w:val="en-IN" w:eastAsia="en-IN"/>
              </w:rPr>
              <w:t xml:space="preserve"> under duplicated compounds </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50A0FECC"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that when we try to upload the CSV file which contains inchi keys empty and DB inchi keys also empty, and CSV all data matches with DB data it should display in duplicated compounds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4B5BA59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upload the CSV file which contains inchi keys empty and DB inchi keys also empty, and CSV all data matches with DB data it is displaying in duplicated compounds</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15EC3E4A"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0592B5E4" w14:textId="77777777">
        <w:trPr>
          <w:trHeight w:val="30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6116DBE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TC_LucyDB_083</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44FE8B3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742F0767"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w:t>
            </w:r>
            <w:r>
              <w:rPr>
                <w:rFonts w:eastAsia="Times New Roman" w:cstheme="minorHAnsi"/>
                <w:color w:val="000000"/>
                <w:lang w:val="en-IN" w:eastAsia="en-IN"/>
              </w:rPr>
              <w:t xml:space="preserve"> </w:t>
            </w:r>
            <w:r w:rsidRPr="00815749">
              <w:rPr>
                <w:rFonts w:eastAsia="Times New Roman" w:cstheme="minorHAnsi"/>
                <w:color w:val="000000"/>
                <w:lang w:val="en-IN" w:eastAsia="en-IN"/>
              </w:rPr>
              <w:t xml:space="preserve">Lucy DB User, when we try to upload the CSV file which contains inchi keys same data/value matches with DB as well as data partially matches it </w:t>
            </w:r>
            <w:r>
              <w:rPr>
                <w:rFonts w:eastAsia="Times New Roman" w:cstheme="minorHAnsi"/>
                <w:color w:val="000000"/>
                <w:lang w:val="en-IN" w:eastAsia="en-IN"/>
              </w:rPr>
              <w:t>should come</w:t>
            </w:r>
            <w:r w:rsidRPr="00815749">
              <w:rPr>
                <w:rFonts w:eastAsia="Times New Roman" w:cstheme="minorHAnsi"/>
                <w:color w:val="000000"/>
                <w:lang w:val="en-IN" w:eastAsia="en-IN"/>
              </w:rPr>
              <w:t xml:space="preserve"> under Conflicted compounds </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4B3BFF7E"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that when we try to upload the CSV file</w:t>
            </w:r>
            <w:r>
              <w:rPr>
                <w:rFonts w:eastAsia="Times New Roman" w:cstheme="minorHAnsi"/>
                <w:color w:val="000000"/>
                <w:lang w:val="en-IN" w:eastAsia="en-IN"/>
              </w:rPr>
              <w:t xml:space="preserve"> </w:t>
            </w:r>
            <w:r w:rsidRPr="00815749">
              <w:rPr>
                <w:rFonts w:eastAsia="Times New Roman" w:cstheme="minorHAnsi"/>
                <w:color w:val="000000"/>
                <w:lang w:val="en-IN" w:eastAsia="en-IN"/>
              </w:rPr>
              <w:t>which contains inchi keys same data/value matches with DB as well as data partially matches it should display in conflicted compounds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57C54F07"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upload the CSV file which contains inchi keys same data/value matches with DB as well as data partially matches it is displaying in conflicted compounds</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4775999B"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12939C87" w14:textId="77777777">
        <w:trPr>
          <w:trHeight w:val="27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6858927D"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lastRenderedPageBreak/>
              <w:t>TC_LucyDB_084</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28F8BB2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692F7BC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w:t>
            </w:r>
            <w:r>
              <w:rPr>
                <w:rFonts w:eastAsia="Times New Roman" w:cstheme="minorHAnsi"/>
                <w:color w:val="000000"/>
                <w:lang w:val="en-IN" w:eastAsia="en-IN"/>
              </w:rPr>
              <w:t xml:space="preserve"> </w:t>
            </w:r>
            <w:r w:rsidRPr="00815749">
              <w:rPr>
                <w:rFonts w:eastAsia="Times New Roman" w:cstheme="minorHAnsi"/>
                <w:color w:val="000000"/>
                <w:lang w:val="en-IN" w:eastAsia="en-IN"/>
              </w:rPr>
              <w:t xml:space="preserve">Lucy DB User, when we try to upload the CSV file which contains inchi keys with new data as well as not matches with DB and data it </w:t>
            </w:r>
            <w:r>
              <w:rPr>
                <w:rFonts w:eastAsia="Times New Roman" w:cstheme="minorHAnsi"/>
                <w:color w:val="000000"/>
                <w:lang w:val="en-IN" w:eastAsia="en-IN"/>
              </w:rPr>
              <w:t>should come</w:t>
            </w:r>
            <w:r w:rsidRPr="00815749">
              <w:rPr>
                <w:rFonts w:eastAsia="Times New Roman" w:cstheme="minorHAnsi"/>
                <w:color w:val="000000"/>
                <w:lang w:val="en-IN" w:eastAsia="en-IN"/>
              </w:rPr>
              <w:t xml:space="preserve"> under new compounds </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5DADB57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that when we try to upload the CSV file which contains inchi keys with new data as well as not matches with DB and data it should display in new compounds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6C16E347"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xml:space="preserve">Able to upload the CSV file which contains inchi keys with new data as well as not matches with DB and data </w:t>
            </w:r>
            <w:r w:rsidRPr="0023255D">
              <w:rPr>
                <w:rFonts w:eastAsia="Times New Roman" w:cstheme="minorHAnsi"/>
                <w:color w:val="000000"/>
                <w:lang w:val="en-IN" w:eastAsia="en-IN"/>
              </w:rPr>
              <w:t>it displays</w:t>
            </w:r>
            <w:r w:rsidRPr="00815749">
              <w:rPr>
                <w:rFonts w:eastAsia="Times New Roman" w:cstheme="minorHAnsi"/>
                <w:color w:val="000000"/>
                <w:lang w:val="en-IN" w:eastAsia="en-IN"/>
              </w:rPr>
              <w:t xml:space="preserve"> in new compounds</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451A0737"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5B4E8043" w14:textId="77777777">
        <w:trPr>
          <w:trHeight w:val="30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43E8AED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TC_LucyDB_085</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5087AEF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004F28AC"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w:t>
            </w:r>
            <w:r>
              <w:rPr>
                <w:rFonts w:eastAsia="Times New Roman" w:cstheme="minorHAnsi"/>
                <w:color w:val="000000"/>
                <w:lang w:val="en-IN" w:eastAsia="en-IN"/>
              </w:rPr>
              <w:t xml:space="preserve"> </w:t>
            </w:r>
            <w:r w:rsidRPr="00815749">
              <w:rPr>
                <w:rFonts w:eastAsia="Times New Roman" w:cstheme="minorHAnsi"/>
                <w:color w:val="000000"/>
                <w:lang w:val="en-IN" w:eastAsia="en-IN"/>
              </w:rPr>
              <w:t>Lucy DB User, when we try to upload the CSV file which contains inchi keys with new data as well as not matches with DB and data partially matches present</w:t>
            </w:r>
            <w:r>
              <w:rPr>
                <w:rFonts w:eastAsia="Times New Roman" w:cstheme="minorHAnsi"/>
                <w:color w:val="000000"/>
                <w:lang w:val="en-IN" w:eastAsia="en-IN"/>
              </w:rPr>
              <w:t xml:space="preserve"> </w:t>
            </w:r>
            <w:r w:rsidRPr="00815749">
              <w:rPr>
                <w:rFonts w:eastAsia="Times New Roman" w:cstheme="minorHAnsi"/>
                <w:color w:val="000000"/>
                <w:lang w:val="en-IN" w:eastAsia="en-IN"/>
              </w:rPr>
              <w:t xml:space="preserve">it </w:t>
            </w:r>
            <w:r>
              <w:rPr>
                <w:rFonts w:eastAsia="Times New Roman" w:cstheme="minorHAnsi"/>
                <w:color w:val="000000"/>
                <w:lang w:val="en-IN" w:eastAsia="en-IN"/>
              </w:rPr>
              <w:t>should come</w:t>
            </w:r>
            <w:r w:rsidRPr="00815749">
              <w:rPr>
                <w:rFonts w:eastAsia="Times New Roman" w:cstheme="minorHAnsi"/>
                <w:color w:val="000000"/>
                <w:lang w:val="en-IN" w:eastAsia="en-IN"/>
              </w:rPr>
              <w:t xml:space="preserve"> under new compounds </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77D80F2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that when we try to upload the CSV file which contains inchi keys with new data as well as not matches with DB and data partially matches it should display in new compounds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36C9F548"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xml:space="preserve">Able to upload the CSV file which contains inchi keys with new data as well as not matches with DB and data partially matches </w:t>
            </w:r>
            <w:r w:rsidRPr="0023255D">
              <w:rPr>
                <w:rFonts w:eastAsia="Times New Roman" w:cstheme="minorHAnsi"/>
                <w:color w:val="000000"/>
                <w:lang w:val="en-IN" w:eastAsia="en-IN"/>
              </w:rPr>
              <w:t>it displays</w:t>
            </w:r>
            <w:r w:rsidRPr="00815749">
              <w:rPr>
                <w:rFonts w:eastAsia="Times New Roman" w:cstheme="minorHAnsi"/>
                <w:color w:val="000000"/>
                <w:lang w:val="en-IN" w:eastAsia="en-IN"/>
              </w:rPr>
              <w:t xml:space="preserve"> in new compounds</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7CD39029"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5BB02403" w14:textId="77777777">
        <w:trPr>
          <w:trHeight w:val="27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6D9B5E7B"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TC_LucyDB_086</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7C84943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0536BB74"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w:t>
            </w:r>
            <w:r>
              <w:rPr>
                <w:rFonts w:eastAsia="Times New Roman" w:cstheme="minorHAnsi"/>
                <w:color w:val="000000"/>
                <w:lang w:val="en-IN" w:eastAsia="en-IN"/>
              </w:rPr>
              <w:t xml:space="preserve"> </w:t>
            </w:r>
            <w:r w:rsidRPr="00815749">
              <w:rPr>
                <w:rFonts w:eastAsia="Times New Roman" w:cstheme="minorHAnsi"/>
                <w:color w:val="000000"/>
                <w:lang w:val="en-IN" w:eastAsia="en-IN"/>
              </w:rPr>
              <w:t xml:space="preserve">Lucy DB User, when we try to upload the CSV file which doesn't contains inchi keys with new data as well as not matches with DB and data it </w:t>
            </w:r>
            <w:r>
              <w:rPr>
                <w:rFonts w:eastAsia="Times New Roman" w:cstheme="minorHAnsi"/>
                <w:color w:val="000000"/>
                <w:lang w:val="en-IN" w:eastAsia="en-IN"/>
              </w:rPr>
              <w:t>should come</w:t>
            </w:r>
            <w:r w:rsidRPr="00815749">
              <w:rPr>
                <w:rFonts w:eastAsia="Times New Roman" w:cstheme="minorHAnsi"/>
                <w:color w:val="000000"/>
                <w:lang w:val="en-IN" w:eastAsia="en-IN"/>
              </w:rPr>
              <w:t xml:space="preserve"> under new compounds </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1FC210E8"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that when we try to upload the CSV file which doesn't contains inchi keys with new data as well as not matches with DB and data it should display in new compounds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730F5DDC"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upload the CSV file which doesn't contains inchi keys with new data as well as not matches with DB and data is displaying in new compounds</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2F90A90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255DDB93" w14:textId="77777777">
        <w:trPr>
          <w:trHeight w:val="33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0F627E14"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lastRenderedPageBreak/>
              <w:t>TC_LucyDB_087</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508B89D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1433453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w:t>
            </w:r>
            <w:r>
              <w:rPr>
                <w:rFonts w:eastAsia="Times New Roman" w:cstheme="minorHAnsi"/>
                <w:color w:val="000000"/>
                <w:lang w:val="en-IN" w:eastAsia="en-IN"/>
              </w:rPr>
              <w:t xml:space="preserve"> </w:t>
            </w:r>
            <w:r w:rsidRPr="00815749">
              <w:rPr>
                <w:rFonts w:eastAsia="Times New Roman" w:cstheme="minorHAnsi"/>
                <w:color w:val="000000"/>
                <w:lang w:val="en-IN" w:eastAsia="en-IN"/>
              </w:rPr>
              <w:t>Lucy DB User, when we try to upload the CSV file which doesn't contains inchi keys with new data as well as not matches with DB</w:t>
            </w:r>
            <w:r>
              <w:rPr>
                <w:rFonts w:eastAsia="Times New Roman" w:cstheme="minorHAnsi"/>
                <w:color w:val="000000"/>
                <w:lang w:val="en-IN" w:eastAsia="en-IN"/>
              </w:rPr>
              <w:t xml:space="preserve"> </w:t>
            </w:r>
            <w:r w:rsidRPr="00815749">
              <w:rPr>
                <w:rFonts w:eastAsia="Times New Roman" w:cstheme="minorHAnsi"/>
                <w:color w:val="000000"/>
                <w:lang w:val="en-IN" w:eastAsia="en-IN"/>
              </w:rPr>
              <w:t xml:space="preserve">and data partially matches present it </w:t>
            </w:r>
            <w:r>
              <w:rPr>
                <w:rFonts w:eastAsia="Times New Roman" w:cstheme="minorHAnsi"/>
                <w:color w:val="000000"/>
                <w:lang w:val="en-IN" w:eastAsia="en-IN"/>
              </w:rPr>
              <w:t>should come</w:t>
            </w:r>
            <w:r w:rsidRPr="00815749">
              <w:rPr>
                <w:rFonts w:eastAsia="Times New Roman" w:cstheme="minorHAnsi"/>
                <w:color w:val="000000"/>
                <w:lang w:val="en-IN" w:eastAsia="en-IN"/>
              </w:rPr>
              <w:t xml:space="preserve"> under new compounds </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0DF2EF2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that when we try to upload the CSV file which doesn't contains inchi keys with new data as well as not matches with DB and data partially matches present it should display in new compounds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3BCC758B"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upload the CSV file which doesn't contains inchi keys with new data as well as not matches with DB and data partially matches present it is displaying in new compounds</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2DC623F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33E97C06" w14:textId="77777777">
        <w:trPr>
          <w:trHeight w:val="30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1CBD560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TC_LucyDB_088</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2699B97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vAlign w:val="center"/>
            <w:hideMark/>
          </w:tcPr>
          <w:p w:rsidRPr="00815749" w:rsidR="001C73A3" w:rsidP="00A95E8A" w:rsidRDefault="001C73A3" w14:paraId="726CADD2" w14:textId="77777777">
            <w:pPr>
              <w:spacing w:after="0" w:line="240" w:lineRule="auto"/>
              <w:jc w:val="center"/>
              <w:rPr>
                <w:rFonts w:eastAsia="Times New Roman" w:cstheme="minorHAnsi"/>
                <w:color w:val="000000"/>
                <w:lang w:val="en-IN" w:eastAsia="en-IN"/>
              </w:rPr>
            </w:pPr>
            <w:r w:rsidRPr="00815749">
              <w:rPr>
                <w:rFonts w:eastAsia="Times New Roman" w:cstheme="minorHAnsi"/>
                <w:color w:val="000000"/>
                <w:lang w:val="en-IN" w:eastAsia="en-IN"/>
              </w:rPr>
              <w:t>As a</w:t>
            </w:r>
            <w:r>
              <w:rPr>
                <w:rFonts w:eastAsia="Times New Roman" w:cstheme="minorHAnsi"/>
                <w:color w:val="000000"/>
                <w:lang w:val="en-IN" w:eastAsia="en-IN"/>
              </w:rPr>
              <w:t xml:space="preserve"> </w:t>
            </w:r>
            <w:r w:rsidRPr="00815749">
              <w:rPr>
                <w:rFonts w:eastAsia="Times New Roman" w:cstheme="minorHAnsi"/>
                <w:color w:val="000000"/>
                <w:lang w:val="en-IN" w:eastAsia="en-IN"/>
              </w:rPr>
              <w:t>Lucy DB User, when we try to upload the CSV file</w:t>
            </w:r>
            <w:r>
              <w:rPr>
                <w:rFonts w:eastAsia="Times New Roman" w:cstheme="minorHAnsi"/>
                <w:color w:val="000000"/>
                <w:lang w:val="en-IN" w:eastAsia="en-IN"/>
              </w:rPr>
              <w:t xml:space="preserve"> </w:t>
            </w:r>
            <w:r w:rsidRPr="00815749">
              <w:rPr>
                <w:rFonts w:eastAsia="Times New Roman" w:cstheme="minorHAnsi"/>
                <w:color w:val="000000"/>
                <w:lang w:val="en-IN" w:eastAsia="en-IN"/>
              </w:rPr>
              <w:t>In conflicted compound deselect the any DB</w:t>
            </w:r>
            <w:r>
              <w:rPr>
                <w:rFonts w:eastAsia="Times New Roman" w:cstheme="minorHAnsi"/>
                <w:color w:val="000000"/>
                <w:lang w:val="en-IN" w:eastAsia="en-IN"/>
              </w:rPr>
              <w:t xml:space="preserve"> </w:t>
            </w:r>
            <w:r w:rsidRPr="00815749">
              <w:rPr>
                <w:rFonts w:eastAsia="Times New Roman" w:cstheme="minorHAnsi"/>
                <w:color w:val="000000"/>
                <w:lang w:val="en-IN" w:eastAsia="en-IN"/>
              </w:rPr>
              <w:t>record while performing the import the DB record should be removed from the compounds table.</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4E5535D8"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that when we try to upload the CSV file</w:t>
            </w:r>
            <w:r>
              <w:rPr>
                <w:rFonts w:eastAsia="Times New Roman" w:cstheme="minorHAnsi"/>
                <w:color w:val="000000"/>
                <w:lang w:val="en-IN" w:eastAsia="en-IN"/>
              </w:rPr>
              <w:t xml:space="preserve"> </w:t>
            </w:r>
            <w:r w:rsidRPr="00815749">
              <w:rPr>
                <w:rFonts w:eastAsia="Times New Roman" w:cstheme="minorHAnsi"/>
                <w:color w:val="000000"/>
                <w:lang w:val="en-IN" w:eastAsia="en-IN"/>
              </w:rPr>
              <w:t>In conflicted compound deselect the any DB</w:t>
            </w:r>
            <w:r>
              <w:rPr>
                <w:rFonts w:eastAsia="Times New Roman" w:cstheme="minorHAnsi"/>
                <w:color w:val="000000"/>
                <w:lang w:val="en-IN" w:eastAsia="en-IN"/>
              </w:rPr>
              <w:t xml:space="preserve"> </w:t>
            </w:r>
            <w:r w:rsidRPr="00815749">
              <w:rPr>
                <w:rFonts w:eastAsia="Times New Roman" w:cstheme="minorHAnsi"/>
                <w:color w:val="000000"/>
                <w:lang w:val="en-IN" w:eastAsia="en-IN"/>
              </w:rPr>
              <w:t>record while performing the import the DB record should be removed from the compounds table.</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35FF705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upload the CSV file In conflicted compound deselect the any DB</w:t>
            </w:r>
            <w:r>
              <w:rPr>
                <w:rFonts w:eastAsia="Times New Roman" w:cstheme="minorHAnsi"/>
                <w:color w:val="000000"/>
                <w:lang w:val="en-IN" w:eastAsia="en-IN"/>
              </w:rPr>
              <w:t xml:space="preserve"> </w:t>
            </w:r>
            <w:r w:rsidRPr="00815749">
              <w:rPr>
                <w:rFonts w:eastAsia="Times New Roman" w:cstheme="minorHAnsi"/>
                <w:color w:val="000000"/>
                <w:lang w:val="en-IN" w:eastAsia="en-IN"/>
              </w:rPr>
              <w:t>record while performing the import the DB record able to remove from the compounds table.</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2384ACE4"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35809F34" w14:textId="77777777">
        <w:trPr>
          <w:trHeight w:val="30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1F47B9D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TC_LucyDB_089</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1DB02CEB"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vAlign w:val="center"/>
            <w:hideMark/>
          </w:tcPr>
          <w:p w:rsidRPr="00815749" w:rsidR="001C73A3" w:rsidP="00A95E8A" w:rsidRDefault="001C73A3" w14:paraId="0AB7EA5F" w14:textId="77777777">
            <w:pPr>
              <w:spacing w:after="0" w:line="240" w:lineRule="auto"/>
              <w:jc w:val="center"/>
              <w:rPr>
                <w:rFonts w:eastAsia="Times New Roman" w:cstheme="minorHAnsi"/>
                <w:color w:val="000000"/>
                <w:lang w:val="en-IN" w:eastAsia="en-IN"/>
              </w:rPr>
            </w:pPr>
            <w:r w:rsidRPr="00815749">
              <w:rPr>
                <w:rFonts w:eastAsia="Times New Roman" w:cstheme="minorHAnsi"/>
                <w:color w:val="000000"/>
                <w:lang w:val="en-IN" w:eastAsia="en-IN"/>
              </w:rPr>
              <w:t>As a</w:t>
            </w:r>
            <w:r>
              <w:rPr>
                <w:rFonts w:eastAsia="Times New Roman" w:cstheme="minorHAnsi"/>
                <w:color w:val="000000"/>
                <w:lang w:val="en-IN" w:eastAsia="en-IN"/>
              </w:rPr>
              <w:t xml:space="preserve"> </w:t>
            </w:r>
            <w:r w:rsidRPr="00815749">
              <w:rPr>
                <w:rFonts w:eastAsia="Times New Roman" w:cstheme="minorHAnsi"/>
                <w:color w:val="000000"/>
                <w:lang w:val="en-IN" w:eastAsia="en-IN"/>
              </w:rPr>
              <w:t>Lucy DB User, when we try to upload the CSV file</w:t>
            </w:r>
            <w:r>
              <w:rPr>
                <w:rFonts w:eastAsia="Times New Roman" w:cstheme="minorHAnsi"/>
                <w:color w:val="000000"/>
                <w:lang w:val="en-IN" w:eastAsia="en-IN"/>
              </w:rPr>
              <w:t xml:space="preserve"> </w:t>
            </w:r>
            <w:r w:rsidRPr="00815749">
              <w:rPr>
                <w:rFonts w:eastAsia="Times New Roman" w:cstheme="minorHAnsi"/>
                <w:color w:val="000000"/>
                <w:lang w:val="en-IN" w:eastAsia="en-IN"/>
              </w:rPr>
              <w:t>In conflicted compound select the any CSV</w:t>
            </w:r>
            <w:r>
              <w:rPr>
                <w:rFonts w:eastAsia="Times New Roman" w:cstheme="minorHAnsi"/>
                <w:color w:val="000000"/>
                <w:lang w:val="en-IN" w:eastAsia="en-IN"/>
              </w:rPr>
              <w:t xml:space="preserve"> </w:t>
            </w:r>
            <w:r w:rsidRPr="00815749">
              <w:rPr>
                <w:rFonts w:eastAsia="Times New Roman" w:cstheme="minorHAnsi"/>
                <w:color w:val="000000"/>
                <w:lang w:val="en-IN" w:eastAsia="en-IN"/>
              </w:rPr>
              <w:t>record while performing the import the CSV record should be inserted in the compound table.</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4CA6FE6D"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that when we try to upload the CSV file</w:t>
            </w:r>
            <w:r>
              <w:rPr>
                <w:rFonts w:eastAsia="Times New Roman" w:cstheme="minorHAnsi"/>
                <w:color w:val="000000"/>
                <w:lang w:val="en-IN" w:eastAsia="en-IN"/>
              </w:rPr>
              <w:t xml:space="preserve"> </w:t>
            </w:r>
            <w:r w:rsidRPr="00815749">
              <w:rPr>
                <w:rFonts w:eastAsia="Times New Roman" w:cstheme="minorHAnsi"/>
                <w:color w:val="000000"/>
                <w:lang w:val="en-IN" w:eastAsia="en-IN"/>
              </w:rPr>
              <w:t>In conflicted compound select the any CSV</w:t>
            </w:r>
            <w:r>
              <w:rPr>
                <w:rFonts w:eastAsia="Times New Roman" w:cstheme="minorHAnsi"/>
                <w:color w:val="000000"/>
                <w:lang w:val="en-IN" w:eastAsia="en-IN"/>
              </w:rPr>
              <w:t xml:space="preserve"> </w:t>
            </w:r>
            <w:r w:rsidRPr="00815749">
              <w:rPr>
                <w:rFonts w:eastAsia="Times New Roman" w:cstheme="minorHAnsi"/>
                <w:color w:val="000000"/>
                <w:lang w:val="en-IN" w:eastAsia="en-IN"/>
              </w:rPr>
              <w:t>record while performing the import the CSV record should be inserted in the compound table.</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3D7B731D"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upload the CSV file</w:t>
            </w:r>
            <w:r>
              <w:rPr>
                <w:rFonts w:eastAsia="Times New Roman" w:cstheme="minorHAnsi"/>
                <w:color w:val="000000"/>
                <w:lang w:val="en-IN" w:eastAsia="en-IN"/>
              </w:rPr>
              <w:t xml:space="preserve"> </w:t>
            </w:r>
            <w:r w:rsidRPr="00815749">
              <w:rPr>
                <w:rFonts w:eastAsia="Times New Roman" w:cstheme="minorHAnsi"/>
                <w:color w:val="000000"/>
                <w:lang w:val="en-IN" w:eastAsia="en-IN"/>
              </w:rPr>
              <w:t>In conflicted compound select the any CSV</w:t>
            </w:r>
            <w:r>
              <w:rPr>
                <w:rFonts w:eastAsia="Times New Roman" w:cstheme="minorHAnsi"/>
                <w:color w:val="000000"/>
                <w:lang w:val="en-IN" w:eastAsia="en-IN"/>
              </w:rPr>
              <w:t xml:space="preserve"> </w:t>
            </w:r>
            <w:r w:rsidRPr="00815749">
              <w:rPr>
                <w:rFonts w:eastAsia="Times New Roman" w:cstheme="minorHAnsi"/>
                <w:color w:val="000000"/>
                <w:lang w:val="en-IN" w:eastAsia="en-IN"/>
              </w:rPr>
              <w:t>record while performing the import the CSV record is inserted in the compound table.</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43FBFF5E"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15E03D69" w14:textId="77777777">
        <w:trPr>
          <w:trHeight w:val="21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2268508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TC_LucyDB_090</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16E52AB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vAlign w:val="center"/>
            <w:hideMark/>
          </w:tcPr>
          <w:p w:rsidRPr="00815749" w:rsidR="001C73A3" w:rsidP="00A95E8A" w:rsidRDefault="001C73A3" w14:paraId="70A3D397" w14:textId="77777777">
            <w:pPr>
              <w:spacing w:after="0" w:line="240" w:lineRule="auto"/>
              <w:jc w:val="center"/>
              <w:rPr>
                <w:rFonts w:eastAsia="Times New Roman" w:cstheme="minorHAnsi"/>
                <w:color w:val="000000"/>
                <w:lang w:val="en-IN" w:eastAsia="en-IN"/>
              </w:rPr>
            </w:pPr>
            <w:r w:rsidRPr="00815749">
              <w:rPr>
                <w:rFonts w:eastAsia="Times New Roman" w:cstheme="minorHAnsi"/>
                <w:color w:val="000000"/>
                <w:lang w:val="en-IN" w:eastAsia="en-IN"/>
              </w:rPr>
              <w:t>As a</w:t>
            </w:r>
            <w:r>
              <w:rPr>
                <w:rFonts w:eastAsia="Times New Roman" w:cstheme="minorHAnsi"/>
                <w:color w:val="000000"/>
                <w:lang w:val="en-IN" w:eastAsia="en-IN"/>
              </w:rPr>
              <w:t xml:space="preserve"> </w:t>
            </w:r>
            <w:r w:rsidRPr="00815749">
              <w:rPr>
                <w:rFonts w:eastAsia="Times New Roman" w:cstheme="minorHAnsi"/>
                <w:color w:val="000000"/>
                <w:lang w:val="en-IN" w:eastAsia="en-IN"/>
              </w:rPr>
              <w:t>Lucy DB User, after performing 88 &amp; 89, when we try to re-upload same file if record exists in DB</w:t>
            </w:r>
            <w:r>
              <w:rPr>
                <w:rFonts w:eastAsia="Times New Roman" w:cstheme="minorHAnsi"/>
                <w:color w:val="000000"/>
                <w:lang w:val="en-IN" w:eastAsia="en-IN"/>
              </w:rPr>
              <w:t xml:space="preserve"> </w:t>
            </w:r>
            <w:r w:rsidRPr="00815749">
              <w:rPr>
                <w:rFonts w:eastAsia="Times New Roman" w:cstheme="minorHAnsi"/>
                <w:color w:val="000000"/>
                <w:lang w:val="en-IN" w:eastAsia="en-IN"/>
              </w:rPr>
              <w:t>it will comes under duplicate compounds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57F93B6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that after performing 88 &amp; 89, when we try to re-upload same file if record exists in DB</w:t>
            </w:r>
            <w:r>
              <w:rPr>
                <w:rFonts w:eastAsia="Times New Roman" w:cstheme="minorHAnsi"/>
                <w:color w:val="000000"/>
                <w:lang w:val="en-IN" w:eastAsia="en-IN"/>
              </w:rPr>
              <w:t xml:space="preserve"> </w:t>
            </w:r>
            <w:r w:rsidRPr="00815749">
              <w:rPr>
                <w:rFonts w:eastAsia="Times New Roman" w:cstheme="minorHAnsi"/>
                <w:color w:val="000000"/>
                <w:lang w:val="en-IN" w:eastAsia="en-IN"/>
              </w:rPr>
              <w:t>it will comes under duplicate compounds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0F686F2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re-upload the file if record exists in DB</w:t>
            </w:r>
            <w:r>
              <w:rPr>
                <w:rFonts w:eastAsia="Times New Roman" w:cstheme="minorHAnsi"/>
                <w:color w:val="000000"/>
                <w:lang w:val="en-IN" w:eastAsia="en-IN"/>
              </w:rPr>
              <w:t xml:space="preserve"> </w:t>
            </w:r>
            <w:r w:rsidRPr="00815749">
              <w:rPr>
                <w:rFonts w:eastAsia="Times New Roman" w:cstheme="minorHAnsi"/>
                <w:color w:val="000000"/>
                <w:lang w:val="en-IN" w:eastAsia="en-IN"/>
              </w:rPr>
              <w:t>it is displaying in duplicate compounds</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347C0BD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025259AD" w14:textId="77777777">
        <w:trPr>
          <w:trHeight w:val="39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56A09EFD"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lastRenderedPageBreak/>
              <w:t>TC_LucyDB_091</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6B00327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vAlign w:val="center"/>
            <w:hideMark/>
          </w:tcPr>
          <w:p w:rsidRPr="00815749" w:rsidR="001C73A3" w:rsidP="00A95E8A" w:rsidRDefault="001C73A3" w14:paraId="019BED6D" w14:textId="77777777">
            <w:pPr>
              <w:spacing w:after="0" w:line="240" w:lineRule="auto"/>
              <w:jc w:val="center"/>
              <w:rPr>
                <w:rFonts w:eastAsia="Times New Roman" w:cstheme="minorHAnsi"/>
                <w:color w:val="000000"/>
                <w:lang w:val="en-IN" w:eastAsia="en-IN"/>
              </w:rPr>
            </w:pPr>
            <w:r w:rsidRPr="00815749">
              <w:rPr>
                <w:rFonts w:eastAsia="Times New Roman" w:cstheme="minorHAnsi"/>
                <w:color w:val="000000"/>
                <w:lang w:val="en-IN" w:eastAsia="en-IN"/>
              </w:rPr>
              <w:t>As a</w:t>
            </w:r>
            <w:r>
              <w:rPr>
                <w:rFonts w:eastAsia="Times New Roman" w:cstheme="minorHAnsi"/>
                <w:color w:val="000000"/>
                <w:lang w:val="en-IN" w:eastAsia="en-IN"/>
              </w:rPr>
              <w:t xml:space="preserve"> </w:t>
            </w:r>
            <w:r w:rsidRPr="00815749">
              <w:rPr>
                <w:rFonts w:eastAsia="Times New Roman" w:cstheme="minorHAnsi"/>
                <w:color w:val="000000"/>
                <w:lang w:val="en-IN" w:eastAsia="en-IN"/>
              </w:rPr>
              <w:t>Lucy DB User, when we try to upload the CSV file In conflicted compounds while deselecting all the records then it should display message as "Please select at least one of the existing or updated compounds by clicking on the cells"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55F01017"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that when we try to upload the CSV file In conflicted compounds while deselecting all the records then it should display message as "Please select at least one of the existing or updated compounds by clicking on the cells"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75A6239C"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upload the CSV file In conflicted compounds while deselecting all the records then it is displaying message as "Please select at least one of the existing or updated compounds by clicking on the cells"</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01B11A8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2F203CEF" w14:textId="77777777">
        <w:trPr>
          <w:trHeight w:val="6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2C46E5AB"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TC_LucyDB_092</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36E594DA"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FR-1(V1.0)</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208C493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that user can upload the data or not</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40E06FA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xml:space="preserve"> User should able to upload the file </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7D295DB8"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upload the file</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36FD512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7B400740" w14:textId="77777777">
        <w:trPr>
          <w:trHeight w:val="24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02CE73E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TC_LucyDB_093</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4540CE37"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LDB-14</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6233EC6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xml:space="preserve">To Verify LucyDB user when compounds stored in lucydb make sure that "Precursor ion m/z" and "Fragment m/z" should be filled </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7D00DC6B"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xml:space="preserve"> To verify that LucyDB user when compounds stored in lucydb make sure that "Precursor ion m/z" and "Fragment m/z" should be filled </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2514ED22"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xml:space="preserve">Able to filled the fragments &amp; precursor ion data </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2ED9F95C"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53AEC543" w14:textId="77777777">
        <w:trPr>
          <w:trHeight w:val="27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6263115E"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TC_LucyDB_094</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0D9E2B6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LDB-15</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07F2CEC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administrator upon performing compound Import,To Verify that the neutral masses is calculated or not by adding "Precursor ion m/z" and "Adduct" data</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08F28388"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that the neutral masses is calculated or not by adding "Precursor ion m/z" and "Adduct" data</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5AAC9B79"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display the calculation neutral mass by adding "Precursor ion m/z" and "Adduct" data</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2AD54B19"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6BAD65DB" w14:textId="77777777">
        <w:trPr>
          <w:trHeight w:val="24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72D28A9B"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lastRenderedPageBreak/>
              <w:t>TC_LucyDB_095</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121C526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LDB-15</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6391D0B8"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administrator upon performing compound Import,To Verify the user can select one or both conflicted compounds to keep selected values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6C010F7D"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User need to select one or both conflicted compounds to keep selected values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7FBC16C8"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select one or both conflicted compounds to keep selected values</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6DC2F7E8"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56ADBD4E" w14:textId="77777777">
        <w:trPr>
          <w:trHeight w:val="21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7629760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TC_LucyDB_096</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2FA19A9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LDB-16</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65B3BD8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administrator, when there's conflicted compounds during import, the conflicted columns should highlight.</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3B7A28B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administrator, when there's conflicted compounds during import, the conflicted columns need to be highlight.</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58783A4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highlight the conflicted compound records</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175FF10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36ADD774" w14:textId="77777777">
        <w:trPr>
          <w:trHeight w:val="18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62444289"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TC_LucyDB_097</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6FB95C8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SRS-CLU-010</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351EBFCB"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user Verify that Uploaded compound files are checked for conflicts and duplication</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77B09D3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Verify that uploaded compound files need to be checked for conflicts and duplication</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4D8B67D2"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upload compound files and able to verify the conflicts and duplication compound data.</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781AC96A"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57954554" w14:textId="77777777">
        <w:trPr>
          <w:trHeight w:val="36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462F3F0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TC_LucyDB_098</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1D90D63E"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5877C9EF" w14:textId="77777777">
            <w:pPr>
              <w:spacing w:after="24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writer, I can add or modify entries in LucyDB using the ‘Import’ module.</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068AC59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New Compounds, Conflicted Compounds, and Duplicated Compounds are displayed in 3 tables. The conflicted fields from both entries are highlighted in orange and shown in the same columns.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14CC188A" w14:textId="77777777">
            <w:pPr>
              <w:spacing w:after="0" w:line="240" w:lineRule="auto"/>
              <w:jc w:val="left"/>
              <w:rPr>
                <w:rFonts w:eastAsia="Times New Roman" w:cstheme="minorHAnsi"/>
                <w:color w:val="000000"/>
                <w:lang w:val="en-IN" w:eastAsia="en-IN"/>
              </w:rPr>
            </w:pPr>
            <w:r>
              <w:rPr>
                <w:rFonts w:eastAsia="Times New Roman" w:cstheme="minorHAnsi"/>
                <w:color w:val="000000"/>
                <w:lang w:val="en-IN" w:eastAsia="en-IN"/>
              </w:rPr>
              <w:t>Able to display</w:t>
            </w:r>
            <w:r w:rsidRPr="00815749">
              <w:rPr>
                <w:rFonts w:eastAsia="Times New Roman" w:cstheme="minorHAnsi"/>
                <w:color w:val="000000"/>
                <w:lang w:val="en-IN" w:eastAsia="en-IN"/>
              </w:rPr>
              <w:t xml:space="preserve"> the New Compounds, Conflicted Compounds, and Duplicated Compounds are showing in 3 tables. The conflicted fields from both entries are highlighted in orange and shown in the same columns.</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74D62D5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5C0D5484" w14:textId="77777777">
        <w:trPr>
          <w:trHeight w:val="819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14919DAE"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lastRenderedPageBreak/>
              <w:t>TC_LucyDB_099</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315AE0D9"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This test corresponds to CLU-77 in Gecko’s JIRA and LDB-9 in Centogene’s JIRA.</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0670A6F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user, given that some compounds with “Precursor ion m/z” and “Adduct” but not “Neutral mass” are imported,</w:t>
            </w:r>
            <w:r w:rsidRPr="00815749">
              <w:rPr>
                <w:rFonts w:eastAsia="Times New Roman" w:cstheme="minorHAnsi"/>
                <w:color w:val="000000"/>
                <w:lang w:val="en-IN" w:eastAsia="en-IN"/>
              </w:rPr>
              <w:br/>
            </w:r>
            <w:r w:rsidRPr="00815749">
              <w:rPr>
                <w:rFonts w:eastAsia="Times New Roman" w:cstheme="minorHAnsi"/>
                <w:color w:val="000000"/>
                <w:lang w:val="en-IN" w:eastAsia="en-IN"/>
              </w:rPr>
              <w:br/>
            </w:r>
            <w:r w:rsidRPr="00815749">
              <w:rPr>
                <w:rFonts w:eastAsia="Times New Roman" w:cstheme="minorHAnsi"/>
                <w:color w:val="000000"/>
                <w:lang w:val="en-IN" w:eastAsia="en-IN"/>
              </w:rPr>
              <w:t>LucyDB can compute the neutral mass field for these compounds based on the equations de-scribed in the attached file "ESI-MS-adducts.xls" and</w:t>
            </w:r>
            <w:r w:rsidRPr="00815749">
              <w:rPr>
                <w:rFonts w:eastAsia="Times New Roman" w:cstheme="minorHAnsi"/>
                <w:color w:val="000000"/>
                <w:lang w:val="en-IN" w:eastAsia="en-IN"/>
              </w:rPr>
              <w:br/>
            </w:r>
            <w:r w:rsidRPr="00815749">
              <w:rPr>
                <w:rFonts w:eastAsia="Times New Roman" w:cstheme="minorHAnsi"/>
                <w:color w:val="000000"/>
                <w:lang w:val="en-IN" w:eastAsia="en-IN"/>
              </w:rPr>
              <w:br/>
            </w:r>
            <w:r w:rsidRPr="00815749">
              <w:rPr>
                <w:rFonts w:eastAsia="Times New Roman" w:cstheme="minorHAnsi"/>
                <w:color w:val="000000"/>
                <w:lang w:val="en-IN" w:eastAsia="en-IN"/>
              </w:rPr>
              <w:t>when I perform compound search and obtain one of these compounds as matches,</w:t>
            </w:r>
            <w:r w:rsidRPr="00815749">
              <w:rPr>
                <w:rFonts w:eastAsia="Times New Roman" w:cstheme="minorHAnsi"/>
                <w:color w:val="000000"/>
                <w:lang w:val="en-IN" w:eastAsia="en-IN"/>
              </w:rPr>
              <w:br/>
            </w:r>
            <w:r w:rsidRPr="00815749">
              <w:rPr>
                <w:rFonts w:eastAsia="Times New Roman" w:cstheme="minorHAnsi"/>
                <w:color w:val="000000"/>
                <w:lang w:val="en-IN" w:eastAsia="en-IN"/>
              </w:rPr>
              <w:t>I can see the compound with its neutral mass information in the search result.</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2AC3470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It will be shown as one ‘New Compound’. Go to the Neutral Mass column, you will see neutral mass value 596.436177.</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20888879"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see the neutral mass column with value as 596.436177</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30E854E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3A1B0607" w14:textId="77777777">
        <w:trPr>
          <w:trHeight w:val="30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067033C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TC_LucyDB_100</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1980363D"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This test corresponds to CLU-77 in Gecko’s JIRA and LDB-15 in Centogene’s JIRA.</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66AD71D0" w14:textId="77777777">
            <w:pPr>
              <w:spacing w:after="24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xml:space="preserve">As a LucyDB writer, I can import compound with only neutral mass information but not pre-cursor ion (m/z) and adduct </w:t>
            </w:r>
            <w:r w:rsidRPr="00815749">
              <w:rPr>
                <w:rFonts w:eastAsia="Times New Roman" w:cstheme="minorHAnsi"/>
                <w:color w:val="000000"/>
                <w:lang w:val="en-IN" w:eastAsia="en-IN"/>
              </w:rPr>
              <w:br/>
            </w:r>
            <w:r w:rsidRPr="00815749">
              <w:rPr>
                <w:rFonts w:eastAsia="Times New Roman" w:cstheme="minorHAnsi"/>
                <w:color w:val="000000"/>
                <w:lang w:val="en-IN" w:eastAsia="en-IN"/>
              </w:rPr>
              <w:br/>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26F4267C"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xml:space="preserve">The imported compound should be identified as “New Compounds” and also should able to see the neutral mass without precursor ion (m/z) and adduct type </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7F75286D"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see the neutral mass without precursor ion (m/z) and adduct type and also the imported compound identified as “New Compounds”.</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4C9CE57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672F76A6" w14:textId="77777777">
        <w:trPr>
          <w:trHeight w:val="51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39C31C8D"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lastRenderedPageBreak/>
              <w:t>TC_LucyDB_101</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0D2B172E"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This test corresponds to CLU-77 in Gecko’s JIRA and LDB-15 in Centogene’s JIRA.</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4924FDE7" w14:textId="77777777">
            <w:pPr>
              <w:spacing w:after="24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xml:space="preserve">As a LucyDB writer, I can import compound with only neutral mass information but not pre-cursor ion (m/z) and adduct </w:t>
            </w:r>
            <w:r w:rsidRPr="00815749">
              <w:rPr>
                <w:rFonts w:eastAsia="Times New Roman" w:cstheme="minorHAnsi"/>
                <w:color w:val="000000"/>
                <w:lang w:val="en-IN" w:eastAsia="en-IN"/>
              </w:rPr>
              <w:br/>
            </w:r>
            <w:r w:rsidRPr="00815749">
              <w:rPr>
                <w:rFonts w:eastAsia="Times New Roman" w:cstheme="minorHAnsi"/>
                <w:color w:val="000000"/>
                <w:lang w:val="en-IN" w:eastAsia="en-IN"/>
              </w:rPr>
              <w:br/>
            </w:r>
            <w:r w:rsidRPr="00815749">
              <w:rPr>
                <w:rFonts w:eastAsia="Times New Roman" w:cstheme="minorHAnsi"/>
                <w:color w:val="000000"/>
                <w:lang w:val="en-IN" w:eastAsia="en-IN"/>
              </w:rPr>
              <w:t>when I import new compounds, I can spot conflicted compound entries if two compounds have the same inchi key differences in other columns.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2B2D579E"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The imported compound should be identified as “Conflicted Compounds” with the precursor ion mass and adduct type highlighted.</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058713EE"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The imported compound identified as “Conflicted Compounds” and highlighted in orange color</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2A144889"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745C8970" w14:textId="77777777">
        <w:trPr>
          <w:trHeight w:val="51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22E7B81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TC_LucyDB_102</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2E8D1E0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This test corresponds to CLU-77 in Gecko’s JIRA and LDB-15 in Centogene’s JIRA.</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76C58858" w14:textId="77777777">
            <w:pPr>
              <w:spacing w:after="24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xml:space="preserve">As a LucyDB writer, I can import compound with only neutral mass information but not pre-cursor ion (m/z) and adduct </w:t>
            </w:r>
            <w:r w:rsidRPr="00815749">
              <w:rPr>
                <w:rFonts w:eastAsia="Times New Roman" w:cstheme="minorHAnsi"/>
                <w:color w:val="000000"/>
                <w:lang w:val="en-IN" w:eastAsia="en-IN"/>
              </w:rPr>
              <w:br/>
            </w:r>
            <w:r w:rsidRPr="00815749">
              <w:rPr>
                <w:rFonts w:eastAsia="Times New Roman" w:cstheme="minorHAnsi"/>
                <w:color w:val="000000"/>
                <w:lang w:val="en-IN" w:eastAsia="en-IN"/>
              </w:rPr>
              <w:br/>
            </w:r>
            <w:r w:rsidRPr="00815749">
              <w:rPr>
                <w:rFonts w:eastAsia="Times New Roman" w:cstheme="minorHAnsi"/>
                <w:color w:val="000000"/>
                <w:lang w:val="en-IN" w:eastAsia="en-IN"/>
              </w:rPr>
              <w:t>when I import new compounds, I can spot conflicted compound entries if two compounds have the same inchi key differences in other columns.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130C92B4"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The imported compound should be identified as “Conflicted Compounds” with the columns that differ highlighted and also should display the modified data</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6464CB3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The imported compound identified as “Conflicted Compounds” and highlighted in orange color and able to see the modified data</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09D6112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0972B064" w14:textId="77777777">
        <w:trPr>
          <w:trHeight w:val="15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1D117517"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lastRenderedPageBreak/>
              <w:t>TC_LucyDB_103</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41C5C04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FR-1(V1.1)</w:t>
            </w:r>
          </w:p>
        </w:tc>
        <w:tc>
          <w:tcPr>
            <w:tcW w:w="2268" w:type="dxa"/>
            <w:tcBorders>
              <w:top w:val="nil"/>
              <w:left w:val="nil"/>
              <w:bottom w:val="nil"/>
              <w:right w:val="single" w:color="auto" w:sz="4" w:space="0"/>
            </w:tcBorders>
            <w:shd w:val="clear" w:color="auto" w:fill="auto"/>
            <w:hideMark/>
          </w:tcPr>
          <w:p w:rsidRPr="00815749" w:rsidR="001C73A3" w:rsidP="00A95E8A" w:rsidRDefault="001C73A3" w14:paraId="5A6F5F14"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that user can import compound entries with neutral mass but without precursor ion m/z</w:t>
            </w:r>
          </w:p>
        </w:tc>
        <w:tc>
          <w:tcPr>
            <w:tcW w:w="2126" w:type="dxa"/>
            <w:tcBorders>
              <w:top w:val="nil"/>
              <w:left w:val="nil"/>
              <w:bottom w:val="nil"/>
              <w:right w:val="single" w:color="auto" w:sz="4" w:space="0"/>
            </w:tcBorders>
            <w:shd w:val="clear" w:color="auto" w:fill="auto"/>
            <w:hideMark/>
          </w:tcPr>
          <w:p w:rsidRPr="00815749" w:rsidR="001C73A3" w:rsidP="00A95E8A" w:rsidRDefault="001C73A3" w14:paraId="7D9F6DE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User should able to import compound entries with neutral mass but without precursor ion m/z</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68496AB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import the compound entries with neutral mass but without precursor ion m/z</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638F3F0D"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19848252" w14:textId="77777777">
        <w:trPr>
          <w:trHeight w:val="15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0FE5979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TC_LucyDB_104</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75F441BB"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SRS-CLU-020</w:t>
            </w:r>
          </w:p>
        </w:tc>
        <w:tc>
          <w:tcPr>
            <w:tcW w:w="2268" w:type="dxa"/>
            <w:tcBorders>
              <w:top w:val="single" w:color="auto" w:sz="4" w:space="0"/>
              <w:left w:val="nil"/>
              <w:bottom w:val="single" w:color="auto" w:sz="4" w:space="0"/>
              <w:right w:val="single" w:color="auto" w:sz="4" w:space="0"/>
            </w:tcBorders>
            <w:shd w:val="clear" w:color="auto" w:fill="auto"/>
            <w:hideMark/>
          </w:tcPr>
          <w:p w:rsidRPr="00815749" w:rsidR="001C73A3" w:rsidP="00A95E8A" w:rsidRDefault="001C73A3" w14:paraId="368A9BA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user Verify that uploaded compound files get saved after resolving conflicts</w:t>
            </w:r>
          </w:p>
        </w:tc>
        <w:tc>
          <w:tcPr>
            <w:tcW w:w="2126" w:type="dxa"/>
            <w:tcBorders>
              <w:top w:val="single" w:color="auto" w:sz="4" w:space="0"/>
              <w:left w:val="nil"/>
              <w:bottom w:val="single" w:color="auto" w:sz="4" w:space="0"/>
              <w:right w:val="single" w:color="auto" w:sz="4" w:space="0"/>
            </w:tcBorders>
            <w:shd w:val="clear" w:color="auto" w:fill="auto"/>
            <w:hideMark/>
          </w:tcPr>
          <w:p w:rsidRPr="00815749" w:rsidR="001C73A3" w:rsidP="00A95E8A" w:rsidRDefault="001C73A3" w14:paraId="7E81D464"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Verify that uploaded compound files need to be saved after resolving conflicts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55BDFD28"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upload the compound file and able to save after resolving conflicts</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74A5D90B"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694DB197" w14:textId="77777777">
        <w:trPr>
          <w:trHeight w:val="21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0B88391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TC_LucyDB_105</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0401FA4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5AEB12A4" w14:textId="77777777">
            <w:pPr>
              <w:spacing w:after="24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writer, I can add or modify entries in LucyDB using the ‘Import’ module.</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0736F4CC"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that the selected compound for each conflicting pair is highlighted in green.</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6259FA1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The selected compound for each conflicting pair is highlighted in green color</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30DB54B7"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078C2B96" w14:textId="77777777">
        <w:trPr>
          <w:trHeight w:val="27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64A2E82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TC_LucyDB_106</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58B0715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This test corresponds to CLU-77 in Gecko’s JIRA and LDB-9 in Centogene’s JIRA.</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03F8DC4B" w14:textId="77777777">
            <w:pPr>
              <w:spacing w:after="24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user, given that some compounds without “Precursor ion m/z” or “Adduct” and without neutral mass are imported.</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7D27D9D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You will see an error message:</w:t>
            </w:r>
            <w:r w:rsidRPr="00815749">
              <w:rPr>
                <w:rFonts w:eastAsia="Times New Roman" w:cstheme="minorHAnsi"/>
                <w:color w:val="000000"/>
                <w:lang w:val="en-IN" w:eastAsia="en-IN"/>
              </w:rPr>
              <w:br/>
            </w:r>
            <w:r w:rsidRPr="00815749">
              <w:rPr>
                <w:rFonts w:eastAsia="Times New Roman" w:cstheme="minorHAnsi"/>
                <w:color w:val="000000"/>
                <w:lang w:val="en-IN" w:eastAsia="en-IN"/>
              </w:rPr>
              <w:t>“Neutral loss is empty and could not be calculated due to missing precursor ion (m/z) or adduct.”</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7CDE3BCA" w14:textId="77777777">
            <w:pPr>
              <w:spacing w:after="0" w:line="240" w:lineRule="auto"/>
              <w:jc w:val="left"/>
              <w:rPr>
                <w:rFonts w:eastAsia="Times New Roman" w:cstheme="minorHAnsi"/>
                <w:color w:val="000000"/>
                <w:lang w:val="en-IN" w:eastAsia="en-IN"/>
              </w:rPr>
            </w:pPr>
            <w:r>
              <w:rPr>
                <w:rFonts w:eastAsia="Times New Roman" w:cstheme="minorHAnsi"/>
                <w:color w:val="000000"/>
                <w:lang w:val="en-IN" w:eastAsia="en-IN"/>
              </w:rPr>
              <w:t>Able to display</w:t>
            </w:r>
            <w:r w:rsidRPr="00815749">
              <w:rPr>
                <w:rFonts w:eastAsia="Times New Roman" w:cstheme="minorHAnsi"/>
                <w:color w:val="000000"/>
                <w:lang w:val="en-IN" w:eastAsia="en-IN"/>
              </w:rPr>
              <w:t xml:space="preserve"> the error message as "Neutral loss is empty and could not be calculated due to missing precursor ion (m/z) or adduct"</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74A8B748"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49DDA48F" w14:textId="77777777">
        <w:trPr>
          <w:trHeight w:val="42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2770D8A9"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lastRenderedPageBreak/>
              <w:t>TC_LucyDB_107</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2F348398"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This test corresponds to CLU-106 in Gecko’s JIRA.</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0CA91A8A" w14:textId="77777777">
            <w:pPr>
              <w:spacing w:after="24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writer, when I import new entries that satisfy the conflict criteria to the existing entries, I can see the difference between these conflicting entries highlighted and I can select from one of these entries for the import.</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4E6BDC1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To verify that when I import new entries that satisfy the conflict criteria to the existing entries, I can see the difference between these conflicting entries highlighted and I can select from one of these entries for the import.</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1AE6AABC"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Able to see the difference between these conflicting entries and it is highlighting and able to select any one of these entries for the import</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1E309C0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57047397" w14:textId="77777777">
        <w:trPr>
          <w:trHeight w:val="42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56FEE5C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TC_LucyDB_108</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0BC0F4DC"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This test corresponds to CLU-106 in Gecko’s JIRA.</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047E43F0" w14:textId="77777777">
            <w:pPr>
              <w:spacing w:after="24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writer, when I import new entries that satisfy the conflict criteria to the existing entries, I can see the difference between these conflicting entries highlighted and I can select from one of these entries for the import.</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7B01018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All imported compounds should be identified as “New Compounds”</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70A3E8B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The imported compounds identified as “new Compounds”</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5B22899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443A5279" w14:textId="77777777">
        <w:trPr>
          <w:trHeight w:val="42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60D3419E"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lastRenderedPageBreak/>
              <w:t>TC_LucyDB_109</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23893B78"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This test corresponds to CLU-106 in Gecko’s JIRA.</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62BB21BD" w14:textId="77777777">
            <w:pPr>
              <w:spacing w:after="24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writer, when I import new entries that satisfy the conflict criteria to the existing entries, I can see the difference between these conflicting entries highlighted and I can select from one of these entries for the import.</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400A43E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The modified compounds should still be identified as “New Compounds” and should able to display the modified data</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64DAB7A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The imported compounds identified as “new Compounds” and able to display the modified data</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35C43BE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50CD327F" w14:textId="77777777">
        <w:trPr>
          <w:trHeight w:val="42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0C7AD21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TC_LucyDB_110</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5EDA5F92"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This test corresponds to CLU-106 in Gecko’s JIRA.</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7A914C1C" w14:textId="77777777">
            <w:pPr>
              <w:spacing w:after="24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writer, when I import new entries that satisfy the conflict criteria to the existing entries, I can see the difference between these conflicting entries highlighted and I can select from one of these entries for the import.</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3321D9D7"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xml:space="preserve">The modified compounds should still be identified as “Conflicted Compounds” with the modified columns highlighted in orange and shown in the same column and should able to see the </w:t>
            </w:r>
            <w:r w:rsidRPr="00EC2C8A">
              <w:rPr>
                <w:rFonts w:eastAsia="Times New Roman" w:cstheme="minorHAnsi"/>
                <w:color w:val="000000"/>
                <w:lang w:val="en-IN" w:eastAsia="en-IN"/>
              </w:rPr>
              <w:t>modified</w:t>
            </w:r>
            <w:r w:rsidRPr="00815749">
              <w:rPr>
                <w:rFonts w:eastAsia="Times New Roman" w:cstheme="minorHAnsi"/>
                <w:color w:val="000000"/>
                <w:lang w:val="en-IN" w:eastAsia="en-IN"/>
              </w:rPr>
              <w:t xml:space="preserve"> data</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34AED6C3"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xml:space="preserve">The modified compounds is displaying in "Conflicted compounds" and able to display the </w:t>
            </w:r>
            <w:r w:rsidRPr="00EC2C8A">
              <w:rPr>
                <w:rFonts w:eastAsia="Times New Roman" w:cstheme="minorHAnsi"/>
                <w:color w:val="000000"/>
                <w:lang w:val="en-IN" w:eastAsia="en-IN"/>
              </w:rPr>
              <w:t>modified</w:t>
            </w:r>
            <w:r w:rsidRPr="00815749">
              <w:rPr>
                <w:rFonts w:eastAsia="Times New Roman" w:cstheme="minorHAnsi"/>
                <w:color w:val="000000"/>
                <w:lang w:val="en-IN" w:eastAsia="en-IN"/>
              </w:rPr>
              <w:t xml:space="preserve"> data</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3271BF85"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0D0369CD" w14:textId="77777777">
        <w:trPr>
          <w:trHeight w:val="24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6B172287"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TC_LucyDB_111</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7194809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This test corresponds to CLU-136 and CLU-139 in Gecko’s JIRA.</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69150753" w14:textId="77777777">
            <w:pPr>
              <w:spacing w:after="24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writer, I can import compounds with IUPAC name, SMILES, and InChi identifi-er/key.</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66C6F47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xml:space="preserve">All entries are parsed correctly, and the compound is shown as a new compound and should able to see the </w:t>
            </w:r>
            <w:r w:rsidRPr="00EC2C8A">
              <w:rPr>
                <w:rFonts w:eastAsia="Times New Roman" w:cstheme="minorHAnsi"/>
                <w:color w:val="000000"/>
                <w:lang w:val="en-IN" w:eastAsia="en-IN"/>
              </w:rPr>
              <w:t>modified</w:t>
            </w:r>
            <w:r w:rsidRPr="00815749">
              <w:rPr>
                <w:rFonts w:eastAsia="Times New Roman" w:cstheme="minorHAnsi"/>
                <w:color w:val="000000"/>
                <w:lang w:val="en-IN" w:eastAsia="en-IN"/>
              </w:rPr>
              <w:t xml:space="preserve"> data</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799D2FA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All entries are parsed correctly</w:t>
            </w:r>
            <w:r>
              <w:rPr>
                <w:rFonts w:eastAsia="Times New Roman" w:cstheme="minorHAnsi"/>
                <w:color w:val="000000"/>
                <w:lang w:val="en-IN" w:eastAsia="en-IN"/>
              </w:rPr>
              <w:t xml:space="preserve"> </w:t>
            </w:r>
            <w:r w:rsidRPr="00815749">
              <w:rPr>
                <w:rFonts w:eastAsia="Times New Roman" w:cstheme="minorHAnsi"/>
                <w:color w:val="000000"/>
                <w:lang w:val="en-IN" w:eastAsia="en-IN"/>
              </w:rPr>
              <w:t>the compound is displaying in "new compound" and able to see the modified data</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1E390862"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4C939DA9" w14:textId="77777777">
        <w:trPr>
          <w:trHeight w:val="24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56FE9AEA"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lastRenderedPageBreak/>
              <w:t>TC_LucyDB_112</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0089DAC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This test corresponds to CLU-136 and CLU-139 in Gecko’s JIRA.</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4399C620" w14:textId="77777777">
            <w:pPr>
              <w:spacing w:after="24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writer, I can import compounds with IUPAC name, SMILES, and InChi identifi-er/key.</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7D52935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All entries are parsed correctly, and the compound is shown as a new compound and should able to see the modif</w:t>
            </w:r>
            <w:r>
              <w:rPr>
                <w:rFonts w:eastAsia="Times New Roman" w:cstheme="minorHAnsi"/>
                <w:color w:val="000000"/>
                <w:lang w:val="en-IN" w:eastAsia="en-IN"/>
              </w:rPr>
              <w:t>i</w:t>
            </w:r>
            <w:r w:rsidRPr="00815749">
              <w:rPr>
                <w:rFonts w:eastAsia="Times New Roman" w:cstheme="minorHAnsi"/>
                <w:color w:val="000000"/>
                <w:lang w:val="en-IN" w:eastAsia="en-IN"/>
              </w:rPr>
              <w:t>ed data</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63EA59A0"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All entries are parsed correctly</w:t>
            </w:r>
            <w:r>
              <w:rPr>
                <w:rFonts w:eastAsia="Times New Roman" w:cstheme="minorHAnsi"/>
                <w:color w:val="000000"/>
                <w:lang w:val="en-IN" w:eastAsia="en-IN"/>
              </w:rPr>
              <w:t xml:space="preserve"> </w:t>
            </w:r>
            <w:r w:rsidRPr="00815749">
              <w:rPr>
                <w:rFonts w:eastAsia="Times New Roman" w:cstheme="minorHAnsi"/>
                <w:color w:val="000000"/>
                <w:lang w:val="en-IN" w:eastAsia="en-IN"/>
              </w:rPr>
              <w:t>the compound is displaying in "new compound" and able to see the modified data</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307D28D1"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r w:rsidRPr="007828BF" w:rsidR="001C73A3" w:rsidTr="00A95E8A" w14:paraId="7D77242A" w14:textId="77777777">
        <w:trPr>
          <w:trHeight w:val="2400"/>
        </w:trPr>
        <w:tc>
          <w:tcPr>
            <w:tcW w:w="1650" w:type="dxa"/>
            <w:tcBorders>
              <w:top w:val="nil"/>
              <w:left w:val="single" w:color="auto" w:sz="4" w:space="0"/>
              <w:bottom w:val="single" w:color="auto" w:sz="4" w:space="0"/>
              <w:right w:val="single" w:color="auto" w:sz="4" w:space="0"/>
            </w:tcBorders>
            <w:shd w:val="clear" w:color="auto" w:fill="auto"/>
            <w:hideMark/>
          </w:tcPr>
          <w:p w:rsidRPr="00815749" w:rsidR="001C73A3" w:rsidP="00A95E8A" w:rsidRDefault="001C73A3" w14:paraId="56143E06"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TC_LucyDB_113</w:t>
            </w:r>
          </w:p>
        </w:tc>
        <w:tc>
          <w:tcPr>
            <w:tcW w:w="1039" w:type="dxa"/>
            <w:tcBorders>
              <w:top w:val="nil"/>
              <w:left w:val="nil"/>
              <w:bottom w:val="single" w:color="auto" w:sz="4" w:space="0"/>
              <w:right w:val="single" w:color="auto" w:sz="4" w:space="0"/>
            </w:tcBorders>
            <w:shd w:val="clear" w:color="auto" w:fill="auto"/>
            <w:hideMark/>
          </w:tcPr>
          <w:p w:rsidRPr="00815749" w:rsidR="001C73A3" w:rsidP="00A95E8A" w:rsidRDefault="001C73A3" w14:paraId="619C6004"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This test corresponds to CLU-136 and CLU-139 in Gecko’s JIRA.</w:t>
            </w:r>
          </w:p>
        </w:tc>
        <w:tc>
          <w:tcPr>
            <w:tcW w:w="2268" w:type="dxa"/>
            <w:tcBorders>
              <w:top w:val="nil"/>
              <w:left w:val="nil"/>
              <w:bottom w:val="single" w:color="auto" w:sz="4" w:space="0"/>
              <w:right w:val="single" w:color="auto" w:sz="4" w:space="0"/>
            </w:tcBorders>
            <w:shd w:val="clear" w:color="auto" w:fill="auto"/>
            <w:hideMark/>
          </w:tcPr>
          <w:p w:rsidRPr="00815749" w:rsidR="001C73A3" w:rsidP="00A95E8A" w:rsidRDefault="001C73A3" w14:paraId="471C729D" w14:textId="77777777">
            <w:pPr>
              <w:spacing w:after="24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As a LucyDB writer, I can import compounds with IUPAC name, SMILES, and InChi identifi-er/key.</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2965BFDD"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 xml:space="preserve">All entries are parsed correctly, and the compound is shown as a new compound and should able to see the </w:t>
            </w:r>
            <w:r w:rsidRPr="00EC2C8A">
              <w:rPr>
                <w:rFonts w:eastAsia="Times New Roman" w:cstheme="minorHAnsi"/>
                <w:color w:val="000000"/>
                <w:lang w:val="en-IN" w:eastAsia="en-IN"/>
              </w:rPr>
              <w:t>modified</w:t>
            </w:r>
            <w:r w:rsidRPr="00815749">
              <w:rPr>
                <w:rFonts w:eastAsia="Times New Roman" w:cstheme="minorHAnsi"/>
                <w:color w:val="000000"/>
                <w:lang w:val="en-IN" w:eastAsia="en-IN"/>
              </w:rPr>
              <w:t xml:space="preserve"> data</w:t>
            </w:r>
          </w:p>
        </w:tc>
        <w:tc>
          <w:tcPr>
            <w:tcW w:w="2126" w:type="dxa"/>
            <w:tcBorders>
              <w:top w:val="nil"/>
              <w:left w:val="nil"/>
              <w:bottom w:val="single" w:color="auto" w:sz="4" w:space="0"/>
              <w:right w:val="single" w:color="auto" w:sz="4" w:space="0"/>
            </w:tcBorders>
            <w:shd w:val="clear" w:color="auto" w:fill="auto"/>
            <w:hideMark/>
          </w:tcPr>
          <w:p w:rsidRPr="00815749" w:rsidR="001C73A3" w:rsidP="00A95E8A" w:rsidRDefault="001C73A3" w14:paraId="3F7E380F"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All entries are parsed correctly</w:t>
            </w:r>
            <w:r>
              <w:rPr>
                <w:rFonts w:eastAsia="Times New Roman" w:cstheme="minorHAnsi"/>
                <w:color w:val="000000"/>
                <w:lang w:val="en-IN" w:eastAsia="en-IN"/>
              </w:rPr>
              <w:t xml:space="preserve"> </w:t>
            </w:r>
            <w:r w:rsidRPr="00815749">
              <w:rPr>
                <w:rFonts w:eastAsia="Times New Roman" w:cstheme="minorHAnsi"/>
                <w:color w:val="000000"/>
                <w:lang w:val="en-IN" w:eastAsia="en-IN"/>
              </w:rPr>
              <w:t>the compound is displaying in "new compound" and able to see the modified data</w:t>
            </w:r>
          </w:p>
        </w:tc>
        <w:tc>
          <w:tcPr>
            <w:tcW w:w="1276" w:type="dxa"/>
            <w:tcBorders>
              <w:top w:val="nil"/>
              <w:left w:val="nil"/>
              <w:bottom w:val="single" w:color="auto" w:sz="4" w:space="0"/>
              <w:right w:val="single" w:color="auto" w:sz="4" w:space="0"/>
            </w:tcBorders>
            <w:shd w:val="clear" w:color="auto" w:fill="auto"/>
            <w:hideMark/>
          </w:tcPr>
          <w:p w:rsidRPr="00815749" w:rsidR="001C73A3" w:rsidP="00A95E8A" w:rsidRDefault="001C73A3" w14:paraId="683968D2" w14:textId="77777777">
            <w:pPr>
              <w:spacing w:after="0" w:line="240" w:lineRule="auto"/>
              <w:jc w:val="left"/>
              <w:rPr>
                <w:rFonts w:eastAsia="Times New Roman" w:cstheme="minorHAnsi"/>
                <w:color w:val="000000"/>
                <w:lang w:val="en-IN" w:eastAsia="en-IN"/>
              </w:rPr>
            </w:pPr>
            <w:r w:rsidRPr="00815749">
              <w:rPr>
                <w:rFonts w:eastAsia="Times New Roman" w:cstheme="minorHAnsi"/>
                <w:color w:val="000000"/>
                <w:lang w:val="en-IN" w:eastAsia="en-IN"/>
              </w:rPr>
              <w:t>PASS</w:t>
            </w:r>
          </w:p>
        </w:tc>
      </w:tr>
    </w:tbl>
    <w:p w:rsidR="00C90B7D" w:rsidP="007A60DD" w:rsidRDefault="00C90B7D" w14:paraId="1181AAAA" w14:textId="77777777">
      <w:pPr>
        <w:pStyle w:val="Heading1"/>
        <w:numPr>
          <w:ilvl w:val="0"/>
          <w:numId w:val="0"/>
        </w:numPr>
        <w:rPr>
          <w:rStyle w:val="Strong"/>
          <w:b/>
          <w:bCs w:val="0"/>
          <w:sz w:val="28"/>
        </w:rPr>
      </w:pPr>
    </w:p>
    <w:p w:rsidR="00C90B7D" w:rsidP="007A60DD" w:rsidRDefault="00C90B7D" w14:paraId="72825C00" w14:textId="77777777">
      <w:pPr>
        <w:pStyle w:val="Heading1"/>
        <w:numPr>
          <w:ilvl w:val="0"/>
          <w:numId w:val="0"/>
        </w:numPr>
        <w:rPr>
          <w:rStyle w:val="Strong"/>
          <w:b/>
          <w:bCs w:val="0"/>
          <w:sz w:val="28"/>
        </w:rPr>
      </w:pPr>
    </w:p>
    <w:p w:rsidR="00C90B7D" w:rsidP="007A60DD" w:rsidRDefault="00C90B7D" w14:paraId="24E071FD" w14:textId="77777777">
      <w:pPr>
        <w:pStyle w:val="Heading1"/>
        <w:numPr>
          <w:ilvl w:val="0"/>
          <w:numId w:val="0"/>
        </w:numPr>
        <w:rPr>
          <w:rStyle w:val="Strong"/>
          <w:b/>
          <w:bCs w:val="0"/>
          <w:sz w:val="28"/>
        </w:rPr>
      </w:pPr>
    </w:p>
    <w:p w:rsidR="00C90B7D" w:rsidP="007A60DD" w:rsidRDefault="00C90B7D" w14:paraId="77BCFAC3" w14:textId="77777777">
      <w:pPr>
        <w:pStyle w:val="Heading1"/>
        <w:numPr>
          <w:ilvl w:val="0"/>
          <w:numId w:val="0"/>
        </w:numPr>
        <w:rPr>
          <w:rStyle w:val="Strong"/>
          <w:b/>
          <w:bCs w:val="0"/>
          <w:sz w:val="28"/>
        </w:rPr>
      </w:pPr>
    </w:p>
    <w:p w:rsidR="00C90B7D" w:rsidP="007A60DD" w:rsidRDefault="00C90B7D" w14:paraId="49B3EEDA" w14:textId="77777777">
      <w:pPr>
        <w:pStyle w:val="Heading1"/>
        <w:numPr>
          <w:ilvl w:val="0"/>
          <w:numId w:val="0"/>
        </w:numPr>
        <w:rPr>
          <w:rStyle w:val="Strong"/>
          <w:b/>
          <w:bCs w:val="0"/>
          <w:sz w:val="28"/>
        </w:rPr>
      </w:pPr>
    </w:p>
    <w:p w:rsidRPr="008502AF" w:rsidR="007C2905" w:rsidP="007A60DD" w:rsidRDefault="007C2905" w14:paraId="41077D27" w14:textId="27ECFD08">
      <w:pPr>
        <w:pStyle w:val="Heading1"/>
        <w:numPr>
          <w:ilvl w:val="0"/>
          <w:numId w:val="0"/>
        </w:numPr>
        <w:rPr>
          <w:rStyle w:val="Strong"/>
          <w:b/>
          <w:bCs w:val="0"/>
          <w:sz w:val="28"/>
        </w:rPr>
      </w:pPr>
      <w:bookmarkStart w:name="_Toc69916473" w:id="24"/>
      <w:r w:rsidRPr="008502AF">
        <w:rPr>
          <w:rStyle w:val="Strong"/>
          <w:b/>
          <w:bCs w:val="0"/>
          <w:sz w:val="28"/>
        </w:rPr>
        <w:t>Appendix A</w:t>
      </w:r>
      <w:bookmarkEnd w:id="20"/>
      <w:bookmarkEnd w:id="21"/>
      <w:bookmarkEnd w:id="24"/>
    </w:p>
    <w:p w:rsidR="007C2905" w:rsidP="007C2905" w:rsidRDefault="007C2905" w14:paraId="57592964" w14:textId="77777777">
      <w:pPr>
        <w:rPr>
          <w:rStyle w:val="Strong"/>
        </w:rPr>
      </w:pPr>
      <w:r w:rsidRPr="00FA10C8">
        <w:rPr>
          <w:rStyle w:val="Strong"/>
        </w:rPr>
        <w:t>Organizational Participants</w:t>
      </w:r>
    </w:p>
    <w:p w:rsidRPr="00FA10C8" w:rsidR="00CC58D2" w:rsidP="007C2905" w:rsidRDefault="00CC58D2" w14:paraId="1295D492" w14:textId="77777777">
      <w:pPr>
        <w:rPr>
          <w:rStyle w:val="Strong"/>
        </w:rPr>
      </w:pPr>
      <w:r w:rsidRPr="00CC58D2">
        <w:rPr>
          <w:highlight w:val="lightGray"/>
        </w:rPr>
        <w:t>Add and subtract as required</w:t>
      </w:r>
    </w:p>
    <w:tbl>
      <w:tblPr>
        <w:tblW w:w="5000" w:type="pct"/>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57" w:type="dxa"/>
          <w:left w:w="57" w:type="dxa"/>
          <w:bottom w:w="57" w:type="dxa"/>
          <w:right w:w="57" w:type="dxa"/>
        </w:tblCellMar>
        <w:tblLook w:val="0000" w:firstRow="0" w:lastRow="0" w:firstColumn="0" w:lastColumn="0" w:noHBand="0" w:noVBand="0"/>
      </w:tblPr>
      <w:tblGrid>
        <w:gridCol w:w="3748"/>
        <w:gridCol w:w="1399"/>
        <w:gridCol w:w="4373"/>
      </w:tblGrid>
      <w:tr w:rsidRPr="001B57AE" w:rsidR="007C2905" w:rsidTr="003127F8" w14:paraId="54BD9BF8" w14:textId="77777777">
        <w:tc>
          <w:tcPr>
            <w:tcW w:w="1968" w:type="pct"/>
            <w:shd w:val="clear" w:color="auto" w:fill="F2F2F2" w:themeFill="background1" w:themeFillShade="F2"/>
            <w:vAlign w:val="center"/>
          </w:tcPr>
          <w:p w:rsidRPr="00320E97" w:rsidR="007C2905" w:rsidP="00320E97" w:rsidRDefault="007C2905" w14:paraId="1908A674" w14:textId="77777777">
            <w:pPr>
              <w:rPr>
                <w:rFonts w:cs="Arial"/>
                <w:b/>
              </w:rPr>
            </w:pPr>
            <w:r w:rsidRPr="00320E97">
              <w:rPr>
                <w:rFonts w:cs="Arial"/>
                <w:b/>
              </w:rPr>
              <w:t>Name or Designee (Company)/Title</w:t>
            </w:r>
          </w:p>
        </w:tc>
        <w:tc>
          <w:tcPr>
            <w:tcW w:w="735" w:type="pct"/>
            <w:shd w:val="clear" w:color="auto" w:fill="F2F2F2" w:themeFill="background1" w:themeFillShade="F2"/>
            <w:vAlign w:val="center"/>
          </w:tcPr>
          <w:p w:rsidRPr="001B57AE" w:rsidR="007C2905" w:rsidP="00FB695F" w:rsidRDefault="007C2905" w14:paraId="7BE67991" w14:textId="77777777">
            <w:pPr>
              <w:rPr>
                <w:rFonts w:cs="Arial"/>
                <w:b/>
              </w:rPr>
            </w:pPr>
            <w:r w:rsidRPr="001B57AE">
              <w:rPr>
                <w:rFonts w:cs="Arial"/>
                <w:b/>
              </w:rPr>
              <w:t>Role</w:t>
            </w:r>
          </w:p>
        </w:tc>
        <w:tc>
          <w:tcPr>
            <w:tcW w:w="2297" w:type="pct"/>
            <w:shd w:val="clear" w:color="auto" w:fill="F2F2F2" w:themeFill="background1" w:themeFillShade="F2"/>
            <w:vAlign w:val="center"/>
          </w:tcPr>
          <w:p w:rsidRPr="001B57AE" w:rsidR="007C2905" w:rsidP="00FB695F" w:rsidRDefault="007C2905" w14:paraId="53D2B02D" w14:textId="77777777">
            <w:pPr>
              <w:rPr>
                <w:rFonts w:cs="Arial"/>
                <w:b/>
              </w:rPr>
            </w:pPr>
            <w:r w:rsidRPr="001B57AE">
              <w:rPr>
                <w:rFonts w:cs="Arial"/>
                <w:b/>
              </w:rPr>
              <w:t>General Responsibilities</w:t>
            </w:r>
          </w:p>
        </w:tc>
      </w:tr>
      <w:tr w:rsidRPr="001B57AE" w:rsidR="007C2905" w:rsidTr="00FB695F" w14:paraId="04B9E74E" w14:textId="77777777">
        <w:trPr>
          <w:cantSplit/>
        </w:trPr>
        <w:tc>
          <w:tcPr>
            <w:tcW w:w="1968" w:type="pct"/>
          </w:tcPr>
          <w:p w:rsidRPr="001B57AE" w:rsidR="007C2905" w:rsidP="00FB695F" w:rsidRDefault="007C2905" w14:paraId="091548F9" w14:textId="77777777">
            <w:pPr>
              <w:rPr>
                <w:rFonts w:cs="Arial"/>
              </w:rPr>
            </w:pPr>
          </w:p>
        </w:tc>
        <w:tc>
          <w:tcPr>
            <w:tcW w:w="735" w:type="pct"/>
          </w:tcPr>
          <w:p w:rsidRPr="001B57AE" w:rsidR="007C2905" w:rsidP="00FB695F" w:rsidRDefault="007C2905" w14:paraId="109D1DB3" w14:textId="77777777">
            <w:pPr>
              <w:rPr>
                <w:rFonts w:cs="Arial"/>
              </w:rPr>
            </w:pPr>
          </w:p>
        </w:tc>
        <w:tc>
          <w:tcPr>
            <w:tcW w:w="2297" w:type="pct"/>
          </w:tcPr>
          <w:p w:rsidRPr="001B57AE" w:rsidR="007C2905" w:rsidP="00FB695F" w:rsidRDefault="007C2905" w14:paraId="76891A11" w14:textId="77777777">
            <w:pPr>
              <w:rPr>
                <w:rFonts w:cs="Arial"/>
              </w:rPr>
            </w:pPr>
          </w:p>
        </w:tc>
      </w:tr>
      <w:tr w:rsidRPr="001B57AE" w:rsidR="007C2905" w:rsidTr="00FB695F" w14:paraId="6FF4F52E" w14:textId="77777777">
        <w:trPr>
          <w:cantSplit/>
        </w:trPr>
        <w:tc>
          <w:tcPr>
            <w:tcW w:w="1968" w:type="pct"/>
          </w:tcPr>
          <w:p w:rsidRPr="001B57AE" w:rsidR="007C2905" w:rsidP="00FB695F" w:rsidRDefault="007C2905" w14:paraId="6AEB48D1" w14:textId="77777777">
            <w:pPr>
              <w:rPr>
                <w:rFonts w:cs="Arial"/>
              </w:rPr>
            </w:pPr>
          </w:p>
        </w:tc>
        <w:tc>
          <w:tcPr>
            <w:tcW w:w="735" w:type="pct"/>
          </w:tcPr>
          <w:p w:rsidRPr="001B57AE" w:rsidR="007C2905" w:rsidP="00FB695F" w:rsidRDefault="007C2905" w14:paraId="5F555D94" w14:textId="77777777">
            <w:pPr>
              <w:rPr>
                <w:rFonts w:cs="Arial"/>
              </w:rPr>
            </w:pPr>
          </w:p>
        </w:tc>
        <w:tc>
          <w:tcPr>
            <w:tcW w:w="2297" w:type="pct"/>
          </w:tcPr>
          <w:p w:rsidRPr="001B57AE" w:rsidR="007C2905" w:rsidP="00FB695F" w:rsidRDefault="007C2905" w14:paraId="68F3E715" w14:textId="77777777">
            <w:pPr>
              <w:rPr>
                <w:rFonts w:cs="Arial"/>
              </w:rPr>
            </w:pPr>
          </w:p>
        </w:tc>
      </w:tr>
      <w:tr w:rsidRPr="001B57AE" w:rsidR="007C2905" w:rsidTr="00FB695F" w14:paraId="7EBCBA52" w14:textId="77777777">
        <w:trPr>
          <w:cantSplit/>
        </w:trPr>
        <w:tc>
          <w:tcPr>
            <w:tcW w:w="1968" w:type="pct"/>
          </w:tcPr>
          <w:p w:rsidRPr="001B57AE" w:rsidR="007C2905" w:rsidP="00FB695F" w:rsidRDefault="007C2905" w14:paraId="236EDCC6" w14:textId="77777777">
            <w:pPr>
              <w:rPr>
                <w:rFonts w:cs="Arial"/>
              </w:rPr>
            </w:pPr>
          </w:p>
        </w:tc>
        <w:tc>
          <w:tcPr>
            <w:tcW w:w="735" w:type="pct"/>
          </w:tcPr>
          <w:p w:rsidRPr="001B57AE" w:rsidR="007C2905" w:rsidP="00FB695F" w:rsidRDefault="007C2905" w14:paraId="6F186388" w14:textId="77777777">
            <w:pPr>
              <w:rPr>
                <w:rFonts w:cs="Arial"/>
              </w:rPr>
            </w:pPr>
          </w:p>
        </w:tc>
        <w:tc>
          <w:tcPr>
            <w:tcW w:w="2297" w:type="pct"/>
          </w:tcPr>
          <w:p w:rsidRPr="001B57AE" w:rsidR="007C2905" w:rsidP="00FB695F" w:rsidRDefault="007C2905" w14:paraId="15AF3CD0" w14:textId="77777777">
            <w:pPr>
              <w:rPr>
                <w:rFonts w:cs="Arial"/>
              </w:rPr>
            </w:pPr>
          </w:p>
        </w:tc>
      </w:tr>
      <w:tr w:rsidRPr="001B57AE" w:rsidR="007C2905" w:rsidTr="00FB695F" w14:paraId="7C256AEA" w14:textId="77777777">
        <w:trPr>
          <w:cantSplit/>
        </w:trPr>
        <w:tc>
          <w:tcPr>
            <w:tcW w:w="1968" w:type="pct"/>
          </w:tcPr>
          <w:p w:rsidRPr="001B57AE" w:rsidR="007C2905" w:rsidP="00FB695F" w:rsidRDefault="007C2905" w14:paraId="2944D5ED" w14:textId="77777777">
            <w:pPr>
              <w:rPr>
                <w:rFonts w:cs="Arial"/>
              </w:rPr>
            </w:pPr>
          </w:p>
        </w:tc>
        <w:tc>
          <w:tcPr>
            <w:tcW w:w="735" w:type="pct"/>
          </w:tcPr>
          <w:p w:rsidRPr="001B57AE" w:rsidR="007C2905" w:rsidP="00FB695F" w:rsidRDefault="007C2905" w14:paraId="50CF9B92" w14:textId="77777777">
            <w:pPr>
              <w:rPr>
                <w:rFonts w:cs="Arial"/>
              </w:rPr>
            </w:pPr>
          </w:p>
        </w:tc>
        <w:tc>
          <w:tcPr>
            <w:tcW w:w="2297" w:type="pct"/>
          </w:tcPr>
          <w:p w:rsidRPr="001B57AE" w:rsidR="007C2905" w:rsidP="00FB695F" w:rsidRDefault="007C2905" w14:paraId="47900BE7" w14:textId="77777777">
            <w:pPr>
              <w:rPr>
                <w:rFonts w:cs="Arial"/>
              </w:rPr>
            </w:pPr>
          </w:p>
        </w:tc>
      </w:tr>
      <w:tr w:rsidRPr="001B57AE" w:rsidR="007C2905" w:rsidTr="00FB695F" w14:paraId="5FAD64C7" w14:textId="77777777">
        <w:trPr>
          <w:cantSplit/>
        </w:trPr>
        <w:tc>
          <w:tcPr>
            <w:tcW w:w="1968" w:type="pct"/>
          </w:tcPr>
          <w:p w:rsidRPr="001B57AE" w:rsidR="007C2905" w:rsidP="00FB695F" w:rsidRDefault="007C2905" w14:paraId="42839695" w14:textId="77777777">
            <w:pPr>
              <w:rPr>
                <w:rFonts w:cs="Arial"/>
              </w:rPr>
            </w:pPr>
          </w:p>
        </w:tc>
        <w:tc>
          <w:tcPr>
            <w:tcW w:w="735" w:type="pct"/>
          </w:tcPr>
          <w:p w:rsidRPr="001B57AE" w:rsidR="007C2905" w:rsidP="00FB695F" w:rsidRDefault="007C2905" w14:paraId="4D34AA78" w14:textId="77777777">
            <w:pPr>
              <w:tabs>
                <w:tab w:val="right" w:pos="1752"/>
              </w:tabs>
              <w:rPr>
                <w:rFonts w:cs="Arial"/>
              </w:rPr>
            </w:pPr>
          </w:p>
        </w:tc>
        <w:tc>
          <w:tcPr>
            <w:tcW w:w="2297" w:type="pct"/>
          </w:tcPr>
          <w:p w:rsidRPr="001B57AE" w:rsidR="007C2905" w:rsidP="00FB695F" w:rsidRDefault="007C2905" w14:paraId="787C9D59" w14:textId="77777777">
            <w:pPr>
              <w:rPr>
                <w:rFonts w:cs="Arial"/>
              </w:rPr>
            </w:pPr>
          </w:p>
        </w:tc>
      </w:tr>
    </w:tbl>
    <w:p w:rsidR="007A60DD" w:rsidRDefault="007A60DD" w14:paraId="0FF788A9" w14:textId="77777777">
      <w:pPr>
        <w:jc w:val="left"/>
        <w:rPr>
          <w:rStyle w:val="Strong"/>
          <w:rFonts w:eastAsia="Times New Roman" w:cs="Times New Roman"/>
          <w:bCs w:val="0"/>
          <w:kern w:val="28"/>
          <w:sz w:val="28"/>
          <w:szCs w:val="20"/>
        </w:rPr>
      </w:pPr>
      <w:bookmarkStart w:name="_Toc19952187" w:id="25"/>
      <w:bookmarkStart w:name="_Toc463519173" w:id="26"/>
      <w:r>
        <w:rPr>
          <w:rStyle w:val="Strong"/>
          <w:b w:val="0"/>
          <w:bCs w:val="0"/>
          <w:sz w:val="28"/>
        </w:rPr>
        <w:br w:type="page"/>
      </w:r>
    </w:p>
    <w:p w:rsidRPr="008502AF" w:rsidR="007C2905" w:rsidP="007A60DD" w:rsidRDefault="007C2905" w14:paraId="2642795D" w14:textId="77777777">
      <w:pPr>
        <w:pStyle w:val="Heading1"/>
        <w:numPr>
          <w:ilvl w:val="0"/>
          <w:numId w:val="0"/>
        </w:numPr>
        <w:rPr>
          <w:rStyle w:val="Strong"/>
          <w:b/>
          <w:bCs w:val="0"/>
          <w:sz w:val="28"/>
        </w:rPr>
      </w:pPr>
      <w:bookmarkStart w:name="_Toc69916474" w:id="27"/>
      <w:r w:rsidRPr="008502AF">
        <w:rPr>
          <w:rStyle w:val="Strong"/>
          <w:b/>
          <w:bCs w:val="0"/>
          <w:sz w:val="28"/>
        </w:rPr>
        <w:lastRenderedPageBreak/>
        <w:t>Appendix B</w:t>
      </w:r>
      <w:bookmarkEnd w:id="25"/>
      <w:bookmarkEnd w:id="26"/>
      <w:bookmarkEnd w:id="27"/>
    </w:p>
    <w:p w:rsidRPr="00DC465D" w:rsidR="007C2905" w:rsidP="007C2905" w:rsidRDefault="007C2905" w14:paraId="5F36A094" w14:textId="77777777">
      <w:pPr>
        <w:rPr>
          <w:rStyle w:val="Strong"/>
        </w:rPr>
      </w:pPr>
      <w:r w:rsidRPr="00DC465D">
        <w:rPr>
          <w:rStyle w:val="Strong"/>
        </w:rPr>
        <w:t>Acronyms, Abbreviations and Definitions</w:t>
      </w:r>
    </w:p>
    <w:p w:rsidR="007C2905" w:rsidP="007C2905" w:rsidRDefault="007C2905" w14:paraId="4DBB25A8" w14:textId="77777777">
      <w:r w:rsidRPr="00CC58D2">
        <w:rPr>
          <w:highlight w:val="lightGray"/>
        </w:rPr>
        <w:t>Add and subtract as required</w:t>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57" w:type="dxa"/>
          <w:left w:w="57" w:type="dxa"/>
          <w:bottom w:w="57" w:type="dxa"/>
          <w:right w:w="57" w:type="dxa"/>
        </w:tblCellMar>
        <w:tblLook w:val="0000" w:firstRow="0" w:lastRow="0" w:firstColumn="0" w:lastColumn="0" w:noHBand="0" w:noVBand="0"/>
      </w:tblPr>
      <w:tblGrid>
        <w:gridCol w:w="1422"/>
        <w:gridCol w:w="8098"/>
      </w:tblGrid>
      <w:tr w:rsidRPr="00AD2DF7" w:rsidR="007C2905" w:rsidTr="00DD7116" w14:paraId="24C6F45C" w14:textId="77777777">
        <w:trPr>
          <w:tblHeader/>
        </w:trPr>
        <w:tc>
          <w:tcPr>
            <w:tcW w:w="747" w:type="pct"/>
            <w:shd w:val="clear" w:color="auto" w:fill="F2F2F2" w:themeFill="background1" w:themeFillShade="F2"/>
          </w:tcPr>
          <w:p w:rsidRPr="00AD2DF7" w:rsidR="007C2905" w:rsidP="00DD7116" w:rsidRDefault="007C2905" w14:paraId="1FA07A58" w14:textId="77777777">
            <w:pPr>
              <w:jc w:val="left"/>
              <w:rPr>
                <w:b/>
                <w:bCs/>
              </w:rPr>
            </w:pPr>
            <w:r w:rsidRPr="00AD2DF7">
              <w:rPr>
                <w:b/>
                <w:bCs/>
              </w:rPr>
              <w:t>Acronym</w:t>
            </w:r>
            <w:r>
              <w:rPr>
                <w:b/>
                <w:bCs/>
              </w:rPr>
              <w:t xml:space="preserve"> or Abbreviation</w:t>
            </w:r>
          </w:p>
        </w:tc>
        <w:tc>
          <w:tcPr>
            <w:tcW w:w="4253" w:type="pct"/>
            <w:shd w:val="clear" w:color="auto" w:fill="F2F2F2" w:themeFill="background1" w:themeFillShade="F2"/>
          </w:tcPr>
          <w:p w:rsidRPr="00AD2DF7" w:rsidR="007C2905" w:rsidP="00DD7116" w:rsidRDefault="007C2905" w14:paraId="6A82536A" w14:textId="77777777">
            <w:pPr>
              <w:jc w:val="left"/>
              <w:rPr>
                <w:b/>
                <w:bCs/>
              </w:rPr>
            </w:pPr>
            <w:r w:rsidRPr="00AD2DF7">
              <w:rPr>
                <w:b/>
                <w:bCs/>
              </w:rPr>
              <w:t>Defined Meaning</w:t>
            </w:r>
          </w:p>
        </w:tc>
      </w:tr>
      <w:tr w:rsidR="007C2905" w:rsidTr="00FB695F" w14:paraId="6AB3525D" w14:textId="77777777">
        <w:tc>
          <w:tcPr>
            <w:tcW w:w="747" w:type="pct"/>
          </w:tcPr>
          <w:p w:rsidR="007C2905" w:rsidP="00FB695F" w:rsidRDefault="007C2905" w14:paraId="7F9921A5" w14:textId="77777777"/>
        </w:tc>
        <w:tc>
          <w:tcPr>
            <w:tcW w:w="4253" w:type="pct"/>
          </w:tcPr>
          <w:p w:rsidR="007C2905" w:rsidP="00FB695F" w:rsidRDefault="007C2905" w14:paraId="30ACA7EF" w14:textId="77777777"/>
        </w:tc>
      </w:tr>
      <w:tr w:rsidR="007C2905" w:rsidTr="00FB695F" w14:paraId="089AEF14" w14:textId="77777777">
        <w:tc>
          <w:tcPr>
            <w:tcW w:w="747" w:type="pct"/>
          </w:tcPr>
          <w:p w:rsidR="007C2905" w:rsidP="00FB695F" w:rsidRDefault="007C2905" w14:paraId="7C6BB21E" w14:textId="77777777"/>
        </w:tc>
        <w:tc>
          <w:tcPr>
            <w:tcW w:w="4253" w:type="pct"/>
          </w:tcPr>
          <w:p w:rsidR="007C2905" w:rsidP="00FB695F" w:rsidRDefault="007C2905" w14:paraId="4A9D1E29" w14:textId="77777777"/>
        </w:tc>
      </w:tr>
      <w:tr w:rsidR="007C2905" w:rsidTr="00FB695F" w14:paraId="21FDCF42" w14:textId="77777777">
        <w:tc>
          <w:tcPr>
            <w:tcW w:w="747" w:type="pct"/>
          </w:tcPr>
          <w:p w:rsidR="007C2905" w:rsidP="00FB695F" w:rsidRDefault="007C2905" w14:paraId="3AD2801F" w14:textId="77777777"/>
        </w:tc>
        <w:tc>
          <w:tcPr>
            <w:tcW w:w="4253" w:type="pct"/>
          </w:tcPr>
          <w:p w:rsidR="007C2905" w:rsidP="00FB695F" w:rsidRDefault="007C2905" w14:paraId="388A0565" w14:textId="77777777">
            <w:pPr>
              <w:pStyle w:val="Index1"/>
              <w:spacing w:after="120"/>
            </w:pPr>
          </w:p>
        </w:tc>
      </w:tr>
      <w:tr w:rsidR="007C2905" w:rsidTr="00FB695F" w14:paraId="5BA7B3EB" w14:textId="77777777">
        <w:tc>
          <w:tcPr>
            <w:tcW w:w="747" w:type="pct"/>
          </w:tcPr>
          <w:p w:rsidR="007C2905" w:rsidP="00FB695F" w:rsidRDefault="007C2905" w14:paraId="2104C91B" w14:textId="77777777"/>
        </w:tc>
        <w:tc>
          <w:tcPr>
            <w:tcW w:w="4253" w:type="pct"/>
          </w:tcPr>
          <w:p w:rsidR="007C2905" w:rsidP="00FB695F" w:rsidRDefault="007C2905" w14:paraId="4FA3D824" w14:textId="77777777"/>
        </w:tc>
      </w:tr>
      <w:tr w:rsidR="007C2905" w:rsidTr="00FB695F" w14:paraId="6B1FDE14" w14:textId="77777777">
        <w:tc>
          <w:tcPr>
            <w:tcW w:w="747" w:type="pct"/>
          </w:tcPr>
          <w:p w:rsidR="007C2905" w:rsidP="00FB695F" w:rsidRDefault="007C2905" w14:paraId="4BAE2C37" w14:textId="77777777"/>
        </w:tc>
        <w:tc>
          <w:tcPr>
            <w:tcW w:w="4253" w:type="pct"/>
          </w:tcPr>
          <w:p w:rsidR="007C2905" w:rsidP="00FB695F" w:rsidRDefault="007C2905" w14:paraId="73E31EC2" w14:textId="77777777"/>
        </w:tc>
      </w:tr>
      <w:tr w:rsidR="007C2905" w:rsidTr="00FB695F" w14:paraId="74AEAEE2" w14:textId="77777777">
        <w:tc>
          <w:tcPr>
            <w:tcW w:w="747" w:type="pct"/>
          </w:tcPr>
          <w:p w:rsidR="007C2905" w:rsidP="00FB695F" w:rsidRDefault="007C2905" w14:paraId="40978ACB" w14:textId="77777777"/>
        </w:tc>
        <w:tc>
          <w:tcPr>
            <w:tcW w:w="4253" w:type="pct"/>
          </w:tcPr>
          <w:p w:rsidR="007C2905" w:rsidP="00FB695F" w:rsidRDefault="007C2905" w14:paraId="10B46C62" w14:textId="77777777"/>
        </w:tc>
      </w:tr>
      <w:tr w:rsidR="007C2905" w:rsidTr="00FB695F" w14:paraId="4F42F1B8" w14:textId="77777777">
        <w:tc>
          <w:tcPr>
            <w:tcW w:w="747" w:type="pct"/>
          </w:tcPr>
          <w:p w:rsidR="007C2905" w:rsidP="00FB695F" w:rsidRDefault="007C2905" w14:paraId="6C7818A6" w14:textId="77777777"/>
        </w:tc>
        <w:tc>
          <w:tcPr>
            <w:tcW w:w="4253" w:type="pct"/>
          </w:tcPr>
          <w:p w:rsidR="007C2905" w:rsidP="00FB695F" w:rsidRDefault="007C2905" w14:paraId="56567E95" w14:textId="77777777"/>
        </w:tc>
      </w:tr>
      <w:tr w:rsidR="007C2905" w:rsidTr="00FB695F" w14:paraId="038C595D" w14:textId="77777777">
        <w:tc>
          <w:tcPr>
            <w:tcW w:w="747" w:type="pct"/>
          </w:tcPr>
          <w:p w:rsidR="007C2905" w:rsidP="00FB695F" w:rsidRDefault="007C2905" w14:paraId="564006A5" w14:textId="77777777"/>
        </w:tc>
        <w:tc>
          <w:tcPr>
            <w:tcW w:w="4253" w:type="pct"/>
          </w:tcPr>
          <w:p w:rsidR="007C2905" w:rsidP="00FB695F" w:rsidRDefault="007C2905" w14:paraId="714BC9DF" w14:textId="77777777"/>
        </w:tc>
      </w:tr>
      <w:tr w:rsidR="007C2905" w:rsidTr="00FB695F" w14:paraId="1F8CAA9D" w14:textId="77777777">
        <w:tc>
          <w:tcPr>
            <w:tcW w:w="747" w:type="pct"/>
          </w:tcPr>
          <w:p w:rsidR="007C2905" w:rsidP="00FB695F" w:rsidRDefault="007C2905" w14:paraId="3A4D073F" w14:textId="77777777"/>
        </w:tc>
        <w:tc>
          <w:tcPr>
            <w:tcW w:w="4253" w:type="pct"/>
          </w:tcPr>
          <w:p w:rsidR="007C2905" w:rsidP="00FB695F" w:rsidRDefault="007C2905" w14:paraId="381BDA26" w14:textId="77777777"/>
        </w:tc>
      </w:tr>
      <w:tr w:rsidR="007C2905" w:rsidTr="00FB695F" w14:paraId="2D5D4466" w14:textId="77777777">
        <w:tc>
          <w:tcPr>
            <w:tcW w:w="747" w:type="pct"/>
          </w:tcPr>
          <w:p w:rsidR="007C2905" w:rsidP="00FB695F" w:rsidRDefault="007C2905" w14:paraId="727A1576" w14:textId="77777777"/>
        </w:tc>
        <w:tc>
          <w:tcPr>
            <w:tcW w:w="4253" w:type="pct"/>
          </w:tcPr>
          <w:p w:rsidR="007C2905" w:rsidP="00FB695F" w:rsidRDefault="007C2905" w14:paraId="50963432" w14:textId="77777777"/>
        </w:tc>
      </w:tr>
      <w:tr w:rsidR="007C2905" w:rsidTr="00FB695F" w14:paraId="02164669" w14:textId="77777777">
        <w:tc>
          <w:tcPr>
            <w:tcW w:w="747" w:type="pct"/>
          </w:tcPr>
          <w:p w:rsidR="007C2905" w:rsidP="00FB695F" w:rsidRDefault="007C2905" w14:paraId="6E15B58C" w14:textId="77777777"/>
        </w:tc>
        <w:tc>
          <w:tcPr>
            <w:tcW w:w="4253" w:type="pct"/>
          </w:tcPr>
          <w:p w:rsidR="007C2905" w:rsidP="00FB695F" w:rsidRDefault="007C2905" w14:paraId="51E2BA6A" w14:textId="77777777">
            <w:pPr>
              <w:pStyle w:val="Header"/>
              <w:spacing w:after="120"/>
            </w:pPr>
          </w:p>
        </w:tc>
      </w:tr>
      <w:tr w:rsidR="007C2905" w:rsidTr="00FB695F" w14:paraId="2F942CD9" w14:textId="77777777">
        <w:tc>
          <w:tcPr>
            <w:tcW w:w="747" w:type="pct"/>
          </w:tcPr>
          <w:p w:rsidR="007C2905" w:rsidP="00FB695F" w:rsidRDefault="007C2905" w14:paraId="2B97CBB7" w14:textId="77777777"/>
        </w:tc>
        <w:tc>
          <w:tcPr>
            <w:tcW w:w="4253" w:type="pct"/>
          </w:tcPr>
          <w:p w:rsidR="007C2905" w:rsidP="00FB695F" w:rsidRDefault="007C2905" w14:paraId="796EED57" w14:textId="77777777"/>
        </w:tc>
      </w:tr>
    </w:tbl>
    <w:p w:rsidR="007C2905" w:rsidP="007C2905" w:rsidRDefault="007C2905" w14:paraId="62895F9D" w14:textId="77777777">
      <w:pPr>
        <w:pStyle w:val="ztabletitle"/>
        <w:spacing w:before="0" w:after="120"/>
      </w:pPr>
    </w:p>
    <w:p w:rsidRPr="00BC3538" w:rsidR="007C2905" w:rsidP="007C2905" w:rsidRDefault="007C2905" w14:paraId="4B26019F" w14:textId="77777777">
      <w:pPr>
        <w:rPr>
          <w:rFonts w:cs="Arial"/>
          <w:color w:val="333333"/>
          <w:sz w:val="21"/>
          <w:szCs w:val="21"/>
        </w:rPr>
      </w:pPr>
    </w:p>
    <w:p w:rsidRPr="007C2905" w:rsidR="00DF56DA" w:rsidP="007C2905" w:rsidRDefault="00DF56DA" w14:paraId="0C1906B5" w14:textId="77777777"/>
    <w:sectPr w:rsidRPr="007C2905" w:rsidR="00DF56DA" w:rsidSect="00D67EAB">
      <w:headerReference w:type="default" r:id="rId11"/>
      <w:headerReference w:type="first" r:id="rId12"/>
      <w:pgSz w:w="12240" w:h="15840"/>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B0811" w:rsidP="00D67EAB" w:rsidRDefault="009B0811" w14:paraId="70190B12" w14:textId="77777777">
      <w:pPr>
        <w:spacing w:after="0" w:line="240" w:lineRule="auto"/>
      </w:pPr>
      <w:r>
        <w:separator/>
      </w:r>
    </w:p>
  </w:endnote>
  <w:endnote w:type="continuationSeparator" w:id="0">
    <w:p w:rsidR="009B0811" w:rsidP="00D67EAB" w:rsidRDefault="009B0811" w14:paraId="7923026D" w14:textId="77777777">
      <w:pPr>
        <w:spacing w:after="0" w:line="240" w:lineRule="auto"/>
      </w:pPr>
      <w:r>
        <w:continuationSeparator/>
      </w:r>
    </w:p>
  </w:endnote>
  <w:endnote w:type="continuationNotice" w:id="1">
    <w:p w:rsidR="009B0811" w:rsidRDefault="009B0811" w14:paraId="41DB23A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ource Sans Pro">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B0811" w:rsidP="00D67EAB" w:rsidRDefault="009B0811" w14:paraId="285608AB" w14:textId="77777777">
      <w:pPr>
        <w:spacing w:after="0" w:line="240" w:lineRule="auto"/>
      </w:pPr>
      <w:r>
        <w:separator/>
      </w:r>
    </w:p>
  </w:footnote>
  <w:footnote w:type="continuationSeparator" w:id="0">
    <w:p w:rsidR="009B0811" w:rsidP="00D67EAB" w:rsidRDefault="009B0811" w14:paraId="5496178C" w14:textId="77777777">
      <w:pPr>
        <w:spacing w:after="0" w:line="240" w:lineRule="auto"/>
      </w:pPr>
      <w:r>
        <w:continuationSeparator/>
      </w:r>
    </w:p>
  </w:footnote>
  <w:footnote w:type="continuationNotice" w:id="1">
    <w:p w:rsidR="009B0811" w:rsidRDefault="009B0811" w14:paraId="60E4735B"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tbl>
    <w:tblPr>
      <w:tblStyle w:val="Tabellenraster1"/>
      <w:tblW w:w="9747" w:type="dxa"/>
      <w:tblBorders>
        <w:top w:val="threeDEmboss" w:color="auto" w:sz="18" w:space="0"/>
        <w:left w:val="threeDEmboss" w:color="auto" w:sz="18" w:space="0"/>
        <w:bottom w:val="threeDEmboss" w:color="auto" w:sz="18" w:space="0"/>
        <w:right w:val="threeDEmboss" w:color="auto" w:sz="18" w:space="0"/>
      </w:tblBorders>
      <w:tblLayout w:type="fixed"/>
      <w:tblLook w:val="04A0" w:firstRow="1" w:lastRow="0" w:firstColumn="1" w:lastColumn="0" w:noHBand="0" w:noVBand="1"/>
    </w:tblPr>
    <w:tblGrid>
      <w:gridCol w:w="2943"/>
      <w:gridCol w:w="3399"/>
      <w:gridCol w:w="3405"/>
    </w:tblGrid>
    <w:tr w:rsidRPr="00D67EAB" w:rsidR="00260F7A" w:rsidTr="63540DDE" w14:paraId="31B442CF" w14:textId="77777777">
      <w:trPr>
        <w:trHeight w:val="748"/>
      </w:trPr>
      <w:tc>
        <w:tcPr>
          <w:tcW w:w="2943" w:type="dxa"/>
          <w:vMerge w:val="restart"/>
          <w:vAlign w:val="center"/>
        </w:tcPr>
        <w:p w:rsidRPr="00D67EAB" w:rsidR="00260F7A" w:rsidP="00D67EAB" w:rsidRDefault="63540DDE" w14:paraId="39A76A7B" w14:textId="77777777">
          <w:pPr>
            <w:tabs>
              <w:tab w:val="center" w:pos="4536"/>
              <w:tab w:val="right" w:pos="9072"/>
            </w:tabs>
            <w:rPr>
              <w:rFonts w:ascii="Arial" w:hAnsi="Arial" w:eastAsia="Times New Roman" w:cs="Times New Roman"/>
              <w:szCs w:val="20"/>
              <w:lang w:eastAsia="de-DE"/>
            </w:rPr>
          </w:pPr>
          <w:r>
            <w:rPr>
              <w:noProof/>
            </w:rPr>
            <w:drawing>
              <wp:inline distT="0" distB="0" distL="0" distR="0" wp14:anchorId="243F6872" wp14:editId="3566BB26">
                <wp:extent cx="1735200" cy="403200"/>
                <wp:effectExtent l="0" t="0" r="0" b="0"/>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
                        <pic:cNvPicPr/>
                      </pic:nvPicPr>
                      <pic:blipFill>
                        <a:blip r:embed="rId1">
                          <a:extLst>
                            <a:ext uri="{28A0092B-C50C-407E-A947-70E740481C1C}">
                              <a14:useLocalDpi xmlns:a14="http://schemas.microsoft.com/office/drawing/2010/main" val="0"/>
                            </a:ext>
                          </a:extLst>
                        </a:blip>
                        <a:stretch>
                          <a:fillRect/>
                        </a:stretch>
                      </pic:blipFill>
                      <pic:spPr>
                        <a:xfrm>
                          <a:off x="0" y="0"/>
                          <a:ext cx="1735200" cy="403200"/>
                        </a:xfrm>
                        <a:prstGeom prst="rect">
                          <a:avLst/>
                        </a:prstGeom>
                      </pic:spPr>
                    </pic:pic>
                  </a:graphicData>
                </a:graphic>
              </wp:inline>
            </w:drawing>
          </w:r>
        </w:p>
      </w:tc>
      <w:tc>
        <w:tcPr>
          <w:tcW w:w="3399" w:type="dxa"/>
          <w:vAlign w:val="center"/>
        </w:tcPr>
        <w:p w:rsidRPr="00D67EAB" w:rsidR="00260F7A" w:rsidP="00D67EAB" w:rsidRDefault="00260F7A" w14:paraId="66ACB577" w14:textId="77777777">
          <w:pPr>
            <w:tabs>
              <w:tab w:val="center" w:pos="4536"/>
              <w:tab w:val="right" w:pos="9072"/>
            </w:tabs>
            <w:jc w:val="center"/>
            <w:rPr>
              <w:rFonts w:ascii="Arial" w:hAnsi="Arial" w:eastAsia="Times New Roman" w:cs="Times New Roman"/>
              <w:b/>
              <w:sz w:val="24"/>
              <w:szCs w:val="24"/>
              <w:lang w:eastAsia="de-DE"/>
            </w:rPr>
          </w:pPr>
          <w:r w:rsidRPr="00D67EAB">
            <w:rPr>
              <w:rFonts w:ascii="Arial" w:hAnsi="Arial" w:eastAsia="Times New Roman" w:cs="Times New Roman"/>
              <w:b/>
              <w:sz w:val="24"/>
              <w:szCs w:val="24"/>
              <w:lang w:eastAsia="de-DE"/>
            </w:rPr>
            <w:t>Standard Operating Procedure</w:t>
          </w:r>
        </w:p>
      </w:tc>
      <w:tc>
        <w:tcPr>
          <w:tcW w:w="3405" w:type="dxa"/>
          <w:tcBorders>
            <w:top w:val="threeDEmboss" w:color="auto" w:sz="18" w:space="0"/>
            <w:bottom w:val="single" w:color="auto" w:sz="4" w:space="0"/>
          </w:tcBorders>
          <w:vAlign w:val="center"/>
        </w:tcPr>
        <w:p w:rsidRPr="00D67EAB" w:rsidR="00260F7A" w:rsidP="00D67EAB" w:rsidRDefault="00260F7A" w14:paraId="0ABA8CB2" w14:textId="77777777">
          <w:pPr>
            <w:tabs>
              <w:tab w:val="center" w:pos="4536"/>
              <w:tab w:val="right" w:pos="9072"/>
            </w:tabs>
            <w:rPr>
              <w:rFonts w:ascii="Arial" w:hAnsi="Arial" w:eastAsia="Times New Roman" w:cs="Times New Roman"/>
              <w:szCs w:val="20"/>
              <w:lang w:eastAsia="de-DE"/>
            </w:rPr>
          </w:pPr>
          <w:r w:rsidRPr="00D67EAB">
            <w:rPr>
              <w:rFonts w:ascii="Arial" w:hAnsi="Arial" w:eastAsia="Times New Roman" w:cs="Times New Roman"/>
              <w:szCs w:val="20"/>
              <w:lang w:eastAsia="de-DE"/>
            </w:rPr>
            <w:t>Version:</w:t>
          </w:r>
        </w:p>
      </w:tc>
    </w:tr>
    <w:tr w:rsidRPr="00D67EAB" w:rsidR="00260F7A" w:rsidTr="63540DDE" w14:paraId="7D1C83AB" w14:textId="77777777">
      <w:trPr>
        <w:trHeight w:val="340"/>
      </w:trPr>
      <w:tc>
        <w:tcPr>
          <w:tcW w:w="2943" w:type="dxa"/>
          <w:vMerge/>
          <w:vAlign w:val="center"/>
        </w:tcPr>
        <w:p w:rsidRPr="00D67EAB" w:rsidR="00260F7A" w:rsidP="00D67EAB" w:rsidRDefault="00260F7A" w14:paraId="6B73D73D" w14:textId="77777777">
          <w:pPr>
            <w:tabs>
              <w:tab w:val="center" w:pos="4536"/>
              <w:tab w:val="right" w:pos="9072"/>
            </w:tabs>
            <w:rPr>
              <w:rFonts w:ascii="Arial" w:hAnsi="Arial" w:eastAsia="Times New Roman" w:cs="Times New Roman"/>
              <w:szCs w:val="20"/>
              <w:lang w:eastAsia="de-DE"/>
            </w:rPr>
          </w:pPr>
        </w:p>
      </w:tc>
      <w:tc>
        <w:tcPr>
          <w:tcW w:w="3399" w:type="dxa"/>
          <w:vAlign w:val="center"/>
        </w:tcPr>
        <w:p w:rsidRPr="00D67EAB" w:rsidR="00260F7A" w:rsidP="00D67EAB" w:rsidRDefault="00260F7A" w14:paraId="56152968" w14:textId="77777777">
          <w:pPr>
            <w:tabs>
              <w:tab w:val="center" w:pos="4536"/>
              <w:tab w:val="right" w:pos="9072"/>
            </w:tabs>
            <w:jc w:val="center"/>
            <w:rPr>
              <w:rFonts w:ascii="Arial" w:hAnsi="Arial" w:eastAsia="Times New Roman" w:cs="Times New Roman"/>
              <w:szCs w:val="20"/>
              <w:lang w:eastAsia="de-DE"/>
            </w:rPr>
          </w:pPr>
          <w:r w:rsidRPr="00D67EAB">
            <w:rPr>
              <w:rFonts w:ascii="Arial" w:hAnsi="Arial" w:eastAsia="Times New Roman" w:cs="Times New Roman"/>
              <w:szCs w:val="20"/>
              <w:lang w:eastAsia="de-DE"/>
            </w:rPr>
            <w:fldChar w:fldCharType="begin"/>
          </w:r>
          <w:r w:rsidRPr="00D67EAB">
            <w:rPr>
              <w:rFonts w:ascii="Arial" w:hAnsi="Arial" w:eastAsia="Times New Roman" w:cs="Times New Roman"/>
              <w:szCs w:val="20"/>
              <w:lang w:eastAsia="de-DE"/>
            </w:rPr>
            <w:instrText xml:space="preserve"> SUBJECT   \* MERGEFORMAT </w:instrText>
          </w:r>
          <w:r w:rsidRPr="00D67EAB">
            <w:rPr>
              <w:rFonts w:ascii="Arial" w:hAnsi="Arial" w:eastAsia="Times New Roman" w:cs="Times New Roman"/>
              <w:szCs w:val="20"/>
              <w:lang w:eastAsia="de-DE"/>
            </w:rPr>
            <w:fldChar w:fldCharType="separate"/>
          </w:r>
          <w:r w:rsidR="006F464B">
            <w:rPr>
              <w:rFonts w:ascii="Arial" w:hAnsi="Arial" w:eastAsia="Times New Roman" w:cs="Times New Roman"/>
              <w:szCs w:val="20"/>
              <w:lang w:eastAsia="de-DE"/>
            </w:rPr>
            <w:t>SOPeITDev-3</w:t>
          </w:r>
          <w:r w:rsidRPr="00D67EAB">
            <w:rPr>
              <w:rFonts w:ascii="Arial" w:hAnsi="Arial" w:eastAsia="Times New Roman" w:cs="Times New Roman"/>
              <w:szCs w:val="20"/>
              <w:lang w:eastAsia="de-DE"/>
            </w:rPr>
            <w:fldChar w:fldCharType="end"/>
          </w:r>
        </w:p>
      </w:tc>
      <w:tc>
        <w:tcPr>
          <w:tcW w:w="3405" w:type="dxa"/>
          <w:tcBorders>
            <w:top w:val="single" w:color="auto" w:sz="4" w:space="0"/>
            <w:bottom w:val="single" w:color="auto" w:sz="4" w:space="0"/>
          </w:tcBorders>
          <w:vAlign w:val="center"/>
        </w:tcPr>
        <w:p w:rsidRPr="00D67EAB" w:rsidR="00260F7A" w:rsidP="00D67EAB" w:rsidRDefault="00260F7A" w14:paraId="04E26A81" w14:textId="77777777">
          <w:pPr>
            <w:tabs>
              <w:tab w:val="center" w:pos="4536"/>
              <w:tab w:val="right" w:pos="9072"/>
            </w:tabs>
            <w:rPr>
              <w:rFonts w:ascii="Arial" w:hAnsi="Arial" w:eastAsia="Times New Roman" w:cs="Times New Roman"/>
              <w:szCs w:val="20"/>
              <w:lang w:eastAsia="de-DE"/>
            </w:rPr>
          </w:pPr>
          <w:r w:rsidRPr="00D67EAB">
            <w:rPr>
              <w:rFonts w:ascii="Arial" w:hAnsi="Arial" w:eastAsia="Times New Roman" w:cs="Times New Roman"/>
              <w:szCs w:val="20"/>
              <w:lang w:eastAsia="de-DE"/>
            </w:rPr>
            <w:t>Effective date:</w:t>
          </w:r>
        </w:p>
      </w:tc>
    </w:tr>
    <w:tr w:rsidRPr="00D67EAB" w:rsidR="00260F7A" w:rsidTr="63540DDE" w14:paraId="7F05CAC6" w14:textId="77777777">
      <w:trPr>
        <w:trHeight w:val="340"/>
      </w:trPr>
      <w:tc>
        <w:tcPr>
          <w:tcW w:w="2943" w:type="dxa"/>
          <w:vMerge/>
          <w:vAlign w:val="center"/>
        </w:tcPr>
        <w:p w:rsidRPr="00D67EAB" w:rsidR="00260F7A" w:rsidP="00D67EAB" w:rsidRDefault="00260F7A" w14:paraId="49F428C9" w14:textId="77777777">
          <w:pPr>
            <w:tabs>
              <w:tab w:val="center" w:pos="4536"/>
              <w:tab w:val="right" w:pos="9072"/>
            </w:tabs>
            <w:rPr>
              <w:rFonts w:ascii="Arial" w:hAnsi="Arial" w:eastAsia="Times New Roman" w:cs="Times New Roman"/>
              <w:szCs w:val="20"/>
              <w:lang w:eastAsia="de-DE"/>
            </w:rPr>
          </w:pPr>
        </w:p>
      </w:tc>
      <w:tc>
        <w:tcPr>
          <w:tcW w:w="3399" w:type="dxa"/>
          <w:vMerge w:val="restart"/>
          <w:vAlign w:val="center"/>
        </w:tcPr>
        <w:p w:rsidRPr="00D67EAB" w:rsidR="00260F7A" w:rsidP="00D67EAB" w:rsidRDefault="00260F7A" w14:paraId="36CD95FD" w14:textId="77777777">
          <w:pPr>
            <w:tabs>
              <w:tab w:val="center" w:pos="4536"/>
              <w:tab w:val="right" w:pos="9072"/>
            </w:tabs>
            <w:jc w:val="center"/>
            <w:rPr>
              <w:rFonts w:ascii="Arial" w:hAnsi="Arial" w:eastAsia="Times New Roman" w:cs="Times New Roman"/>
              <w:szCs w:val="20"/>
              <w:lang w:eastAsia="de-DE"/>
            </w:rPr>
          </w:pPr>
          <w:r w:rsidRPr="00D67EAB">
            <w:rPr>
              <w:rFonts w:ascii="Arial" w:hAnsi="Arial" w:eastAsia="Times New Roman" w:cs="Times New Roman"/>
              <w:szCs w:val="20"/>
              <w:lang w:eastAsia="de-DE"/>
            </w:rPr>
            <w:fldChar w:fldCharType="begin"/>
          </w:r>
          <w:r w:rsidRPr="00D67EAB">
            <w:rPr>
              <w:rFonts w:ascii="Arial" w:hAnsi="Arial" w:eastAsia="Times New Roman" w:cs="Times New Roman"/>
              <w:szCs w:val="20"/>
              <w:lang w:eastAsia="de-DE"/>
            </w:rPr>
            <w:instrText xml:space="preserve"> TITLE   \* MERGEFORMAT </w:instrText>
          </w:r>
          <w:r w:rsidRPr="00D67EAB">
            <w:rPr>
              <w:rFonts w:ascii="Arial" w:hAnsi="Arial" w:eastAsia="Times New Roman" w:cs="Times New Roman"/>
              <w:szCs w:val="20"/>
              <w:lang w:eastAsia="de-DE"/>
            </w:rPr>
            <w:fldChar w:fldCharType="separate"/>
          </w:r>
          <w:r w:rsidR="006F464B">
            <w:rPr>
              <w:rFonts w:ascii="Arial" w:hAnsi="Arial" w:eastAsia="Times New Roman" w:cs="Times New Roman"/>
              <w:szCs w:val="20"/>
              <w:lang w:eastAsia="de-DE"/>
            </w:rPr>
            <w:t>General test plan</w:t>
          </w:r>
          <w:r w:rsidRPr="00D67EAB">
            <w:rPr>
              <w:rFonts w:ascii="Arial" w:hAnsi="Arial" w:eastAsia="Times New Roman" w:cs="Times New Roman"/>
              <w:szCs w:val="20"/>
              <w:lang w:eastAsia="de-DE"/>
            </w:rPr>
            <w:fldChar w:fldCharType="end"/>
          </w:r>
        </w:p>
      </w:tc>
      <w:tc>
        <w:tcPr>
          <w:tcW w:w="3405" w:type="dxa"/>
          <w:tcBorders>
            <w:top w:val="single" w:color="auto" w:sz="4" w:space="0"/>
            <w:bottom w:val="single" w:color="auto" w:sz="4" w:space="0"/>
          </w:tcBorders>
          <w:vAlign w:val="center"/>
        </w:tcPr>
        <w:p w:rsidRPr="00D67EAB" w:rsidR="00260F7A" w:rsidP="00D67EAB" w:rsidRDefault="00260F7A" w14:paraId="07FFE521" w14:textId="77777777">
          <w:pPr>
            <w:tabs>
              <w:tab w:val="center" w:pos="4536"/>
              <w:tab w:val="right" w:pos="9072"/>
            </w:tabs>
            <w:rPr>
              <w:rFonts w:ascii="Arial" w:hAnsi="Arial" w:eastAsia="Times New Roman" w:cs="Times New Roman"/>
              <w:szCs w:val="20"/>
              <w:lang w:eastAsia="de-DE"/>
            </w:rPr>
          </w:pPr>
          <w:r w:rsidRPr="00D67EAB">
            <w:rPr>
              <w:rFonts w:ascii="Arial" w:hAnsi="Arial" w:eastAsia="Times New Roman" w:cs="Times New Roman"/>
              <w:szCs w:val="20"/>
              <w:lang w:eastAsia="de-DE"/>
            </w:rPr>
            <w:t>Replaces Version:</w:t>
          </w:r>
        </w:p>
      </w:tc>
    </w:tr>
    <w:tr w:rsidRPr="00D67EAB" w:rsidR="00260F7A" w:rsidTr="63540DDE" w14:paraId="324BDD12" w14:textId="77777777">
      <w:trPr>
        <w:trHeight w:val="340"/>
      </w:trPr>
      <w:tc>
        <w:tcPr>
          <w:tcW w:w="2943" w:type="dxa"/>
          <w:vMerge/>
          <w:vAlign w:val="center"/>
        </w:tcPr>
        <w:p w:rsidRPr="00D67EAB" w:rsidR="00260F7A" w:rsidP="00D67EAB" w:rsidRDefault="00260F7A" w14:paraId="1C40F914" w14:textId="77777777">
          <w:pPr>
            <w:tabs>
              <w:tab w:val="center" w:pos="4536"/>
              <w:tab w:val="right" w:pos="9072"/>
            </w:tabs>
            <w:rPr>
              <w:rFonts w:ascii="Arial" w:hAnsi="Arial" w:eastAsia="Times New Roman" w:cs="Times New Roman"/>
              <w:szCs w:val="20"/>
              <w:lang w:eastAsia="de-DE"/>
            </w:rPr>
          </w:pPr>
        </w:p>
      </w:tc>
      <w:tc>
        <w:tcPr>
          <w:tcW w:w="3399" w:type="dxa"/>
          <w:vMerge/>
          <w:vAlign w:val="center"/>
        </w:tcPr>
        <w:p w:rsidRPr="00D67EAB" w:rsidR="00260F7A" w:rsidP="00D67EAB" w:rsidRDefault="00260F7A" w14:paraId="03A04485" w14:textId="77777777">
          <w:pPr>
            <w:tabs>
              <w:tab w:val="center" w:pos="4536"/>
              <w:tab w:val="right" w:pos="9072"/>
            </w:tabs>
            <w:rPr>
              <w:rFonts w:ascii="Arial" w:hAnsi="Arial" w:eastAsia="Times New Roman" w:cs="Times New Roman"/>
              <w:szCs w:val="20"/>
              <w:lang w:eastAsia="de-DE"/>
            </w:rPr>
          </w:pPr>
        </w:p>
      </w:tc>
      <w:tc>
        <w:tcPr>
          <w:tcW w:w="3405" w:type="dxa"/>
          <w:tcBorders>
            <w:top w:val="single" w:color="auto" w:sz="4" w:space="0"/>
            <w:bottom w:val="threeDEmboss" w:color="auto" w:sz="18" w:space="0"/>
          </w:tcBorders>
          <w:vAlign w:val="center"/>
        </w:tcPr>
        <w:p w:rsidRPr="00D67EAB" w:rsidR="00260F7A" w:rsidP="00D67EAB" w:rsidRDefault="00260F7A" w14:paraId="36714409" w14:textId="77777777">
          <w:pPr>
            <w:tabs>
              <w:tab w:val="center" w:pos="4536"/>
              <w:tab w:val="right" w:pos="9072"/>
            </w:tabs>
            <w:rPr>
              <w:rFonts w:ascii="Arial" w:hAnsi="Arial" w:eastAsia="Times New Roman" w:cs="Times New Roman"/>
              <w:szCs w:val="20"/>
              <w:lang w:eastAsia="de-DE"/>
            </w:rPr>
          </w:pPr>
          <w:r w:rsidRPr="00D67EAB">
            <w:rPr>
              <w:rFonts w:ascii="Arial" w:hAnsi="Arial" w:eastAsia="Times New Roman" w:cs="Times New Roman"/>
              <w:szCs w:val="20"/>
              <w:lang w:eastAsia="de-DE"/>
            </w:rPr>
            <w:t xml:space="preserve">Page </w:t>
          </w:r>
          <w:r w:rsidRPr="00D67EAB">
            <w:rPr>
              <w:rFonts w:ascii="Arial" w:hAnsi="Arial" w:eastAsia="Times New Roman" w:cs="Times New Roman"/>
              <w:b/>
              <w:szCs w:val="20"/>
              <w:lang w:eastAsia="de-DE"/>
            </w:rPr>
            <w:fldChar w:fldCharType="begin"/>
          </w:r>
          <w:r w:rsidRPr="00D67EAB">
            <w:rPr>
              <w:rFonts w:ascii="Arial" w:hAnsi="Arial" w:eastAsia="Times New Roman" w:cs="Times New Roman"/>
              <w:b/>
              <w:szCs w:val="20"/>
              <w:lang w:eastAsia="de-DE"/>
            </w:rPr>
            <w:instrText>PAGE  \* Arabic  \* MERGEFORMAT</w:instrText>
          </w:r>
          <w:r w:rsidRPr="00D67EAB">
            <w:rPr>
              <w:rFonts w:ascii="Arial" w:hAnsi="Arial" w:eastAsia="Times New Roman" w:cs="Times New Roman"/>
              <w:b/>
              <w:szCs w:val="20"/>
              <w:lang w:eastAsia="de-DE"/>
            </w:rPr>
            <w:fldChar w:fldCharType="separate"/>
          </w:r>
          <w:r w:rsidR="00E5683A">
            <w:rPr>
              <w:rFonts w:ascii="Arial" w:hAnsi="Arial" w:eastAsia="Times New Roman" w:cs="Times New Roman"/>
              <w:b/>
              <w:noProof/>
              <w:szCs w:val="20"/>
              <w:lang w:eastAsia="de-DE"/>
            </w:rPr>
            <w:t>4</w:t>
          </w:r>
          <w:r w:rsidRPr="00D67EAB">
            <w:rPr>
              <w:rFonts w:ascii="Arial" w:hAnsi="Arial" w:eastAsia="Times New Roman" w:cs="Times New Roman"/>
              <w:b/>
              <w:szCs w:val="20"/>
              <w:lang w:eastAsia="de-DE"/>
            </w:rPr>
            <w:fldChar w:fldCharType="end"/>
          </w:r>
          <w:r w:rsidRPr="00D67EAB">
            <w:rPr>
              <w:rFonts w:ascii="Arial" w:hAnsi="Arial" w:eastAsia="Times New Roman" w:cs="Times New Roman"/>
              <w:szCs w:val="20"/>
              <w:lang w:eastAsia="de-DE"/>
            </w:rPr>
            <w:t xml:space="preserve"> of </w:t>
          </w:r>
          <w:r w:rsidRPr="00D67EAB">
            <w:rPr>
              <w:rFonts w:ascii="Arial" w:hAnsi="Arial" w:eastAsia="Times New Roman" w:cs="Times New Roman"/>
              <w:szCs w:val="20"/>
              <w:lang w:eastAsia="de-DE"/>
            </w:rPr>
            <w:fldChar w:fldCharType="begin"/>
          </w:r>
          <w:r w:rsidRPr="00D67EAB">
            <w:rPr>
              <w:rFonts w:ascii="Arial" w:hAnsi="Arial" w:eastAsia="Times New Roman" w:cs="Times New Roman"/>
              <w:szCs w:val="20"/>
              <w:lang w:eastAsia="de-DE"/>
            </w:rPr>
            <w:instrText>NUMPAGES  \* Arabic  \* MERGEFORMAT</w:instrText>
          </w:r>
          <w:r w:rsidRPr="00D67EAB">
            <w:rPr>
              <w:rFonts w:ascii="Arial" w:hAnsi="Arial" w:eastAsia="Times New Roman" w:cs="Times New Roman"/>
              <w:szCs w:val="20"/>
              <w:lang w:eastAsia="de-DE"/>
            </w:rPr>
            <w:fldChar w:fldCharType="separate"/>
          </w:r>
          <w:r w:rsidRPr="00E5683A" w:rsidR="00E5683A">
            <w:rPr>
              <w:rFonts w:ascii="Arial" w:hAnsi="Arial" w:eastAsia="Times New Roman" w:cs="Times New Roman"/>
              <w:b/>
              <w:noProof/>
              <w:szCs w:val="20"/>
              <w:lang w:eastAsia="de-DE"/>
            </w:rPr>
            <w:t>9</w:t>
          </w:r>
          <w:r w:rsidRPr="00D67EAB">
            <w:rPr>
              <w:rFonts w:ascii="Arial" w:hAnsi="Arial" w:eastAsia="Times New Roman" w:cs="Times New Roman"/>
              <w:b/>
              <w:noProof/>
              <w:szCs w:val="20"/>
              <w:lang w:eastAsia="de-DE"/>
            </w:rPr>
            <w:fldChar w:fldCharType="end"/>
          </w:r>
        </w:p>
      </w:tc>
    </w:tr>
  </w:tbl>
  <w:p w:rsidRPr="00D67EAB" w:rsidR="00260F7A" w:rsidP="00D67EAB" w:rsidRDefault="00260F7A" w14:paraId="236CC02D" w14:textId="77777777">
    <w:pPr>
      <w:tabs>
        <w:tab w:val="center" w:pos="4536"/>
        <w:tab w:val="right" w:pos="9072"/>
      </w:tabs>
      <w:spacing w:after="0" w:line="240" w:lineRule="auto"/>
      <w:rPr>
        <w:rFonts w:ascii="Arial" w:hAnsi="Arial" w:eastAsia="Times New Roman" w:cs="Times New Roman"/>
        <w:szCs w:val="20"/>
        <w:lang w:eastAsia="de-DE"/>
      </w:rPr>
    </w:pPr>
  </w:p>
  <w:p w:rsidR="00260F7A" w:rsidRDefault="00260F7A" w14:paraId="1E154083"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p14">
  <w:tbl>
    <w:tblPr>
      <w:tblStyle w:val="Tabellenraster2"/>
      <w:tblW w:w="9747" w:type="dxa"/>
      <w:tblBorders>
        <w:top w:val="threeDEmboss" w:color="auto" w:sz="18" w:space="0"/>
        <w:left w:val="threeDEmboss" w:color="auto" w:sz="18" w:space="0"/>
        <w:bottom w:val="threeDEmboss" w:color="auto" w:sz="18" w:space="0"/>
        <w:right w:val="threeDEmboss" w:color="auto" w:sz="18" w:space="0"/>
      </w:tblBorders>
      <w:tblLayout w:type="fixed"/>
      <w:tblLook w:val="04A0" w:firstRow="1" w:lastRow="0" w:firstColumn="1" w:lastColumn="0" w:noHBand="0" w:noVBand="1"/>
    </w:tblPr>
    <w:tblGrid>
      <w:gridCol w:w="2943"/>
      <w:gridCol w:w="3399"/>
      <w:gridCol w:w="3405"/>
    </w:tblGrid>
    <w:tr w:rsidRPr="00D67EAB" w:rsidR="00260F7A" w:rsidTr="63540DDE" w14:paraId="26474315" w14:textId="77777777">
      <w:trPr>
        <w:trHeight w:val="748"/>
      </w:trPr>
      <w:tc>
        <w:tcPr>
          <w:tcW w:w="2943" w:type="dxa"/>
          <w:vMerge w:val="restart"/>
          <w:vAlign w:val="center"/>
        </w:tcPr>
        <w:p w:rsidRPr="00D67EAB" w:rsidR="00260F7A" w:rsidP="00D67EAB" w:rsidRDefault="63540DDE" w14:paraId="5397851C" w14:textId="77777777">
          <w:pPr>
            <w:tabs>
              <w:tab w:val="center" w:pos="4536"/>
              <w:tab w:val="right" w:pos="9072"/>
            </w:tabs>
            <w:rPr>
              <w:rFonts w:ascii="Arial" w:hAnsi="Arial" w:eastAsia="Times New Roman" w:cs="Times New Roman"/>
              <w:szCs w:val="20"/>
              <w:lang w:eastAsia="de-DE"/>
            </w:rPr>
          </w:pPr>
          <w:r>
            <w:rPr>
              <w:noProof/>
            </w:rPr>
            <w:drawing>
              <wp:inline distT="0" distB="0" distL="0" distR="0" wp14:anchorId="40340610" wp14:editId="5A1D46CF">
                <wp:extent cx="1735200" cy="403200"/>
                <wp:effectExtent l="0" t="0" r="0" b="0"/>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
                        <pic:cNvPicPr/>
                      </pic:nvPicPr>
                      <pic:blipFill>
                        <a:blip r:embed="rId1">
                          <a:extLst>
                            <a:ext uri="{28A0092B-C50C-407E-A947-70E740481C1C}">
                              <a14:useLocalDpi xmlns:a14="http://schemas.microsoft.com/office/drawing/2010/main" val="0"/>
                            </a:ext>
                          </a:extLst>
                        </a:blip>
                        <a:stretch>
                          <a:fillRect/>
                        </a:stretch>
                      </pic:blipFill>
                      <pic:spPr>
                        <a:xfrm>
                          <a:off x="0" y="0"/>
                          <a:ext cx="1735200" cy="403200"/>
                        </a:xfrm>
                        <a:prstGeom prst="rect">
                          <a:avLst/>
                        </a:prstGeom>
                      </pic:spPr>
                    </pic:pic>
                  </a:graphicData>
                </a:graphic>
              </wp:inline>
            </w:drawing>
          </w:r>
        </w:p>
      </w:tc>
      <w:tc>
        <w:tcPr>
          <w:tcW w:w="3399" w:type="dxa"/>
          <w:vAlign w:val="center"/>
        </w:tcPr>
        <w:p w:rsidRPr="00D67EAB" w:rsidR="00260F7A" w:rsidP="00D67EAB" w:rsidRDefault="00260F7A" w14:paraId="76DA7476" w14:textId="77777777">
          <w:pPr>
            <w:tabs>
              <w:tab w:val="center" w:pos="4536"/>
              <w:tab w:val="right" w:pos="9072"/>
            </w:tabs>
            <w:jc w:val="center"/>
            <w:rPr>
              <w:rFonts w:ascii="Arial" w:hAnsi="Arial" w:eastAsia="Times New Roman" w:cs="Times New Roman"/>
              <w:b/>
              <w:sz w:val="24"/>
              <w:szCs w:val="24"/>
              <w:lang w:eastAsia="de-DE"/>
            </w:rPr>
          </w:pPr>
          <w:r w:rsidRPr="00D67EAB">
            <w:rPr>
              <w:rFonts w:ascii="Arial" w:hAnsi="Arial" w:eastAsia="Times New Roman" w:cs="Times New Roman"/>
              <w:b/>
              <w:sz w:val="24"/>
              <w:szCs w:val="24"/>
              <w:lang w:eastAsia="de-DE"/>
            </w:rPr>
            <w:t>Standard Operating Procedure</w:t>
          </w:r>
        </w:p>
      </w:tc>
      <w:tc>
        <w:tcPr>
          <w:tcW w:w="3405" w:type="dxa"/>
          <w:tcBorders>
            <w:top w:val="threeDEmboss" w:color="auto" w:sz="18" w:space="0"/>
            <w:bottom w:val="single" w:color="auto" w:sz="4" w:space="0"/>
          </w:tcBorders>
          <w:vAlign w:val="center"/>
        </w:tcPr>
        <w:p w:rsidRPr="00D67EAB" w:rsidR="00260F7A" w:rsidP="00D67EAB" w:rsidRDefault="00260F7A" w14:paraId="35B2C549" w14:textId="77777777">
          <w:pPr>
            <w:tabs>
              <w:tab w:val="center" w:pos="4536"/>
              <w:tab w:val="right" w:pos="9072"/>
            </w:tabs>
            <w:rPr>
              <w:rFonts w:ascii="Arial" w:hAnsi="Arial" w:eastAsia="Times New Roman" w:cs="Times New Roman"/>
              <w:szCs w:val="20"/>
              <w:lang w:eastAsia="de-DE"/>
            </w:rPr>
          </w:pPr>
          <w:r w:rsidRPr="00D67EAB">
            <w:rPr>
              <w:rFonts w:ascii="Arial" w:hAnsi="Arial" w:eastAsia="Times New Roman" w:cs="Times New Roman"/>
              <w:szCs w:val="20"/>
              <w:lang w:eastAsia="de-DE"/>
            </w:rPr>
            <w:t>Version:</w:t>
          </w:r>
        </w:p>
      </w:tc>
    </w:tr>
    <w:tr w:rsidRPr="00D67EAB" w:rsidR="00260F7A" w:rsidTr="63540DDE" w14:paraId="6C475540" w14:textId="77777777">
      <w:trPr>
        <w:trHeight w:val="340"/>
      </w:trPr>
      <w:tc>
        <w:tcPr>
          <w:tcW w:w="2943" w:type="dxa"/>
          <w:vMerge/>
          <w:vAlign w:val="center"/>
        </w:tcPr>
        <w:p w:rsidRPr="00D67EAB" w:rsidR="00260F7A" w:rsidP="00D67EAB" w:rsidRDefault="00260F7A" w14:paraId="16E55400" w14:textId="77777777">
          <w:pPr>
            <w:tabs>
              <w:tab w:val="center" w:pos="4536"/>
              <w:tab w:val="right" w:pos="9072"/>
            </w:tabs>
            <w:rPr>
              <w:rFonts w:ascii="Arial" w:hAnsi="Arial" w:eastAsia="Times New Roman" w:cs="Times New Roman"/>
              <w:szCs w:val="20"/>
              <w:lang w:eastAsia="de-DE"/>
            </w:rPr>
          </w:pPr>
        </w:p>
      </w:tc>
      <w:tc>
        <w:tcPr>
          <w:tcW w:w="3399" w:type="dxa"/>
          <w:vAlign w:val="center"/>
        </w:tcPr>
        <w:p w:rsidRPr="00D67EAB" w:rsidR="00260F7A" w:rsidP="004E64B3" w:rsidRDefault="00260F7A" w14:paraId="76D42F88" w14:textId="77777777">
          <w:pPr>
            <w:tabs>
              <w:tab w:val="center" w:pos="4536"/>
              <w:tab w:val="right" w:pos="9072"/>
            </w:tabs>
            <w:jc w:val="center"/>
            <w:rPr>
              <w:rFonts w:ascii="Arial" w:hAnsi="Arial" w:eastAsia="Times New Roman" w:cs="Times New Roman"/>
              <w:szCs w:val="20"/>
              <w:lang w:eastAsia="de-DE"/>
            </w:rPr>
          </w:pPr>
          <w:r w:rsidRPr="00D67EAB">
            <w:rPr>
              <w:rFonts w:ascii="Arial" w:hAnsi="Arial" w:eastAsia="Times New Roman" w:cs="Times New Roman"/>
              <w:szCs w:val="20"/>
              <w:lang w:eastAsia="de-DE"/>
            </w:rPr>
            <w:fldChar w:fldCharType="begin"/>
          </w:r>
          <w:r w:rsidRPr="00D67EAB">
            <w:rPr>
              <w:rFonts w:ascii="Arial" w:hAnsi="Arial" w:eastAsia="Times New Roman" w:cs="Times New Roman"/>
              <w:szCs w:val="20"/>
              <w:lang w:eastAsia="de-DE"/>
            </w:rPr>
            <w:instrText xml:space="preserve"> SUBJECT   \* MERGEFORMAT </w:instrText>
          </w:r>
          <w:r w:rsidRPr="00D67EAB">
            <w:rPr>
              <w:rFonts w:ascii="Arial" w:hAnsi="Arial" w:eastAsia="Times New Roman" w:cs="Times New Roman"/>
              <w:szCs w:val="20"/>
              <w:lang w:eastAsia="de-DE"/>
            </w:rPr>
            <w:fldChar w:fldCharType="separate"/>
          </w:r>
          <w:r w:rsidR="006F464B">
            <w:rPr>
              <w:rFonts w:ascii="Arial" w:hAnsi="Arial" w:eastAsia="Times New Roman" w:cs="Times New Roman"/>
              <w:szCs w:val="20"/>
              <w:lang w:eastAsia="de-DE"/>
            </w:rPr>
            <w:t>SOPeITDev-3</w:t>
          </w:r>
          <w:r w:rsidRPr="00D67EAB">
            <w:rPr>
              <w:rFonts w:ascii="Arial" w:hAnsi="Arial" w:eastAsia="Times New Roman" w:cs="Times New Roman"/>
              <w:szCs w:val="20"/>
              <w:lang w:eastAsia="de-DE"/>
            </w:rPr>
            <w:fldChar w:fldCharType="end"/>
          </w:r>
        </w:p>
      </w:tc>
      <w:tc>
        <w:tcPr>
          <w:tcW w:w="3405" w:type="dxa"/>
          <w:tcBorders>
            <w:top w:val="single" w:color="auto" w:sz="4" w:space="0"/>
            <w:bottom w:val="single" w:color="auto" w:sz="4" w:space="0"/>
          </w:tcBorders>
          <w:vAlign w:val="center"/>
        </w:tcPr>
        <w:p w:rsidRPr="00D67EAB" w:rsidR="00260F7A" w:rsidP="00D67EAB" w:rsidRDefault="00260F7A" w14:paraId="453062B3" w14:textId="77777777">
          <w:pPr>
            <w:tabs>
              <w:tab w:val="center" w:pos="4536"/>
              <w:tab w:val="right" w:pos="9072"/>
            </w:tabs>
            <w:rPr>
              <w:rFonts w:ascii="Arial" w:hAnsi="Arial" w:eastAsia="Times New Roman" w:cs="Times New Roman"/>
              <w:szCs w:val="20"/>
              <w:lang w:eastAsia="de-DE"/>
            </w:rPr>
          </w:pPr>
          <w:r w:rsidRPr="00D67EAB">
            <w:rPr>
              <w:rFonts w:ascii="Arial" w:hAnsi="Arial" w:eastAsia="Times New Roman" w:cs="Times New Roman"/>
              <w:szCs w:val="20"/>
              <w:lang w:eastAsia="de-DE"/>
            </w:rPr>
            <w:t>Effective date:</w:t>
          </w:r>
        </w:p>
      </w:tc>
    </w:tr>
    <w:tr w:rsidRPr="00D67EAB" w:rsidR="00260F7A" w:rsidTr="63540DDE" w14:paraId="23F6D692" w14:textId="77777777">
      <w:trPr>
        <w:trHeight w:val="340"/>
      </w:trPr>
      <w:tc>
        <w:tcPr>
          <w:tcW w:w="2943" w:type="dxa"/>
          <w:vMerge/>
          <w:vAlign w:val="center"/>
        </w:tcPr>
        <w:p w:rsidRPr="00D67EAB" w:rsidR="00260F7A" w:rsidP="00D67EAB" w:rsidRDefault="00260F7A" w14:paraId="079E6B7E" w14:textId="77777777">
          <w:pPr>
            <w:tabs>
              <w:tab w:val="center" w:pos="4536"/>
              <w:tab w:val="right" w:pos="9072"/>
            </w:tabs>
            <w:rPr>
              <w:rFonts w:ascii="Arial" w:hAnsi="Arial" w:eastAsia="Times New Roman" w:cs="Times New Roman"/>
              <w:szCs w:val="20"/>
              <w:lang w:eastAsia="de-DE"/>
            </w:rPr>
          </w:pPr>
        </w:p>
      </w:tc>
      <w:tc>
        <w:tcPr>
          <w:tcW w:w="3399" w:type="dxa"/>
          <w:vMerge w:val="restart"/>
          <w:vAlign w:val="center"/>
        </w:tcPr>
        <w:p w:rsidRPr="0046609A" w:rsidR="00260F7A" w:rsidP="00D67EAB" w:rsidRDefault="00260F7A" w14:paraId="638E8255" w14:textId="77777777">
          <w:pPr>
            <w:tabs>
              <w:tab w:val="center" w:pos="4536"/>
              <w:tab w:val="right" w:pos="9072"/>
            </w:tabs>
            <w:jc w:val="center"/>
            <w:rPr>
              <w:rFonts w:ascii="Arial" w:hAnsi="Arial" w:eastAsia="Times New Roman" w:cs="Times New Roman"/>
              <w:szCs w:val="20"/>
              <w:lang w:val="en-US" w:eastAsia="de-DE"/>
            </w:rPr>
          </w:pPr>
          <w:r w:rsidRPr="00D67EAB">
            <w:rPr>
              <w:rFonts w:ascii="Arial" w:hAnsi="Arial" w:eastAsia="Times New Roman" w:cs="Times New Roman"/>
              <w:szCs w:val="20"/>
              <w:lang w:eastAsia="de-DE"/>
            </w:rPr>
            <w:fldChar w:fldCharType="begin"/>
          </w:r>
          <w:r w:rsidRPr="0046609A">
            <w:rPr>
              <w:rFonts w:ascii="Arial" w:hAnsi="Arial" w:eastAsia="Times New Roman" w:cs="Times New Roman"/>
              <w:szCs w:val="20"/>
              <w:lang w:val="en-US" w:eastAsia="de-DE"/>
            </w:rPr>
            <w:instrText xml:space="preserve"> TITLE   \* MERGEFORMAT </w:instrText>
          </w:r>
          <w:r w:rsidRPr="00D67EAB">
            <w:rPr>
              <w:rFonts w:ascii="Arial" w:hAnsi="Arial" w:eastAsia="Times New Roman" w:cs="Times New Roman"/>
              <w:szCs w:val="20"/>
              <w:lang w:eastAsia="de-DE"/>
            </w:rPr>
            <w:fldChar w:fldCharType="separate"/>
          </w:r>
          <w:r w:rsidR="006F464B">
            <w:rPr>
              <w:rFonts w:ascii="Arial" w:hAnsi="Arial" w:eastAsia="Times New Roman" w:cs="Times New Roman"/>
              <w:szCs w:val="20"/>
              <w:lang w:val="en-US" w:eastAsia="de-DE"/>
            </w:rPr>
            <w:t>General test plan</w:t>
          </w:r>
          <w:r w:rsidRPr="00D67EAB">
            <w:rPr>
              <w:rFonts w:ascii="Arial" w:hAnsi="Arial" w:eastAsia="Times New Roman" w:cs="Times New Roman"/>
              <w:szCs w:val="20"/>
              <w:lang w:eastAsia="de-DE"/>
            </w:rPr>
            <w:fldChar w:fldCharType="end"/>
          </w:r>
        </w:p>
      </w:tc>
      <w:tc>
        <w:tcPr>
          <w:tcW w:w="3405" w:type="dxa"/>
          <w:tcBorders>
            <w:top w:val="single" w:color="auto" w:sz="4" w:space="0"/>
            <w:bottom w:val="single" w:color="auto" w:sz="4" w:space="0"/>
          </w:tcBorders>
          <w:vAlign w:val="center"/>
        </w:tcPr>
        <w:p w:rsidRPr="00D67EAB" w:rsidR="00260F7A" w:rsidP="00D67EAB" w:rsidRDefault="00260F7A" w14:paraId="6D2AF49B" w14:textId="77777777">
          <w:pPr>
            <w:tabs>
              <w:tab w:val="center" w:pos="4536"/>
              <w:tab w:val="right" w:pos="9072"/>
            </w:tabs>
            <w:rPr>
              <w:rFonts w:ascii="Arial" w:hAnsi="Arial" w:eastAsia="Times New Roman" w:cs="Times New Roman"/>
              <w:szCs w:val="20"/>
              <w:lang w:eastAsia="de-DE"/>
            </w:rPr>
          </w:pPr>
          <w:r w:rsidRPr="00D67EAB">
            <w:rPr>
              <w:rFonts w:ascii="Arial" w:hAnsi="Arial" w:eastAsia="Times New Roman" w:cs="Times New Roman"/>
              <w:szCs w:val="20"/>
              <w:lang w:eastAsia="de-DE"/>
            </w:rPr>
            <w:t>Replaces Version:</w:t>
          </w:r>
        </w:p>
      </w:tc>
    </w:tr>
    <w:tr w:rsidRPr="00D67EAB" w:rsidR="00260F7A" w:rsidTr="63540DDE" w14:paraId="6EF9CFBC" w14:textId="77777777">
      <w:trPr>
        <w:trHeight w:val="340"/>
      </w:trPr>
      <w:tc>
        <w:tcPr>
          <w:tcW w:w="2943" w:type="dxa"/>
          <w:vMerge/>
          <w:vAlign w:val="center"/>
        </w:tcPr>
        <w:p w:rsidRPr="00D67EAB" w:rsidR="00260F7A" w:rsidP="00D67EAB" w:rsidRDefault="00260F7A" w14:paraId="4F92670B" w14:textId="77777777">
          <w:pPr>
            <w:tabs>
              <w:tab w:val="center" w:pos="4536"/>
              <w:tab w:val="right" w:pos="9072"/>
            </w:tabs>
            <w:rPr>
              <w:rFonts w:ascii="Arial" w:hAnsi="Arial" w:eastAsia="Times New Roman" w:cs="Times New Roman"/>
              <w:szCs w:val="20"/>
              <w:lang w:eastAsia="de-DE"/>
            </w:rPr>
          </w:pPr>
        </w:p>
      </w:tc>
      <w:tc>
        <w:tcPr>
          <w:tcW w:w="3399" w:type="dxa"/>
          <w:vMerge/>
          <w:vAlign w:val="center"/>
        </w:tcPr>
        <w:p w:rsidRPr="00D67EAB" w:rsidR="00260F7A" w:rsidP="00D67EAB" w:rsidRDefault="00260F7A" w14:paraId="3E880031" w14:textId="77777777">
          <w:pPr>
            <w:tabs>
              <w:tab w:val="center" w:pos="4536"/>
              <w:tab w:val="right" w:pos="9072"/>
            </w:tabs>
            <w:rPr>
              <w:rFonts w:ascii="Arial" w:hAnsi="Arial" w:eastAsia="Times New Roman" w:cs="Times New Roman"/>
              <w:szCs w:val="20"/>
              <w:lang w:eastAsia="de-DE"/>
            </w:rPr>
          </w:pPr>
        </w:p>
      </w:tc>
      <w:tc>
        <w:tcPr>
          <w:tcW w:w="3405" w:type="dxa"/>
          <w:tcBorders>
            <w:top w:val="single" w:color="auto" w:sz="4" w:space="0"/>
            <w:bottom w:val="threeDEmboss" w:color="auto" w:sz="18" w:space="0"/>
          </w:tcBorders>
          <w:vAlign w:val="center"/>
        </w:tcPr>
        <w:p w:rsidRPr="00D67EAB" w:rsidR="00260F7A" w:rsidP="00D67EAB" w:rsidRDefault="00260F7A" w14:paraId="027C208F" w14:textId="77777777">
          <w:pPr>
            <w:tabs>
              <w:tab w:val="center" w:pos="4536"/>
              <w:tab w:val="right" w:pos="9072"/>
            </w:tabs>
            <w:rPr>
              <w:rFonts w:ascii="Arial" w:hAnsi="Arial" w:eastAsia="Times New Roman" w:cs="Times New Roman"/>
              <w:szCs w:val="20"/>
              <w:lang w:eastAsia="de-DE"/>
            </w:rPr>
          </w:pPr>
          <w:r w:rsidRPr="00D67EAB">
            <w:rPr>
              <w:rFonts w:ascii="Arial" w:hAnsi="Arial" w:eastAsia="Times New Roman" w:cs="Times New Roman"/>
              <w:szCs w:val="20"/>
              <w:lang w:eastAsia="de-DE"/>
            </w:rPr>
            <w:t xml:space="preserve">Page </w:t>
          </w:r>
          <w:r w:rsidRPr="00D67EAB">
            <w:rPr>
              <w:rFonts w:ascii="Arial" w:hAnsi="Arial" w:eastAsia="Times New Roman" w:cs="Times New Roman"/>
              <w:b/>
              <w:szCs w:val="20"/>
              <w:lang w:eastAsia="de-DE"/>
            </w:rPr>
            <w:fldChar w:fldCharType="begin"/>
          </w:r>
          <w:r w:rsidRPr="00D67EAB">
            <w:rPr>
              <w:rFonts w:ascii="Arial" w:hAnsi="Arial" w:eastAsia="Times New Roman" w:cs="Times New Roman"/>
              <w:b/>
              <w:szCs w:val="20"/>
              <w:lang w:eastAsia="de-DE"/>
            </w:rPr>
            <w:instrText>PAGE  \* Arabic  \* MERGEFORMAT</w:instrText>
          </w:r>
          <w:r w:rsidRPr="00D67EAB">
            <w:rPr>
              <w:rFonts w:ascii="Arial" w:hAnsi="Arial" w:eastAsia="Times New Roman" w:cs="Times New Roman"/>
              <w:b/>
              <w:szCs w:val="20"/>
              <w:lang w:eastAsia="de-DE"/>
            </w:rPr>
            <w:fldChar w:fldCharType="separate"/>
          </w:r>
          <w:r w:rsidR="00E5683A">
            <w:rPr>
              <w:rFonts w:ascii="Arial" w:hAnsi="Arial" w:eastAsia="Times New Roman" w:cs="Times New Roman"/>
              <w:b/>
              <w:noProof/>
              <w:szCs w:val="20"/>
              <w:lang w:eastAsia="de-DE"/>
            </w:rPr>
            <w:t>1</w:t>
          </w:r>
          <w:r w:rsidRPr="00D67EAB">
            <w:rPr>
              <w:rFonts w:ascii="Arial" w:hAnsi="Arial" w:eastAsia="Times New Roman" w:cs="Times New Roman"/>
              <w:b/>
              <w:szCs w:val="20"/>
              <w:lang w:eastAsia="de-DE"/>
            </w:rPr>
            <w:fldChar w:fldCharType="end"/>
          </w:r>
          <w:r w:rsidRPr="00D67EAB">
            <w:rPr>
              <w:rFonts w:ascii="Arial" w:hAnsi="Arial" w:eastAsia="Times New Roman" w:cs="Times New Roman"/>
              <w:szCs w:val="20"/>
              <w:lang w:eastAsia="de-DE"/>
            </w:rPr>
            <w:t xml:space="preserve"> of </w:t>
          </w:r>
          <w:r w:rsidRPr="00D67EAB">
            <w:rPr>
              <w:rFonts w:ascii="Arial" w:hAnsi="Arial" w:eastAsia="Times New Roman" w:cs="Times New Roman"/>
              <w:szCs w:val="20"/>
              <w:lang w:eastAsia="de-DE"/>
            </w:rPr>
            <w:fldChar w:fldCharType="begin"/>
          </w:r>
          <w:r w:rsidRPr="00D67EAB">
            <w:rPr>
              <w:rFonts w:ascii="Arial" w:hAnsi="Arial" w:eastAsia="Times New Roman" w:cs="Times New Roman"/>
              <w:szCs w:val="20"/>
              <w:lang w:eastAsia="de-DE"/>
            </w:rPr>
            <w:instrText>NUMPAGES  \* Arabic  \* MERGEFORMAT</w:instrText>
          </w:r>
          <w:r w:rsidRPr="00D67EAB">
            <w:rPr>
              <w:rFonts w:ascii="Arial" w:hAnsi="Arial" w:eastAsia="Times New Roman" w:cs="Times New Roman"/>
              <w:szCs w:val="20"/>
              <w:lang w:eastAsia="de-DE"/>
            </w:rPr>
            <w:fldChar w:fldCharType="separate"/>
          </w:r>
          <w:r w:rsidRPr="00E5683A" w:rsidR="00E5683A">
            <w:rPr>
              <w:rFonts w:ascii="Arial" w:hAnsi="Arial" w:eastAsia="Times New Roman" w:cs="Times New Roman"/>
              <w:b/>
              <w:noProof/>
              <w:szCs w:val="20"/>
              <w:lang w:eastAsia="de-DE"/>
            </w:rPr>
            <w:t>9</w:t>
          </w:r>
          <w:r w:rsidRPr="00D67EAB">
            <w:rPr>
              <w:rFonts w:ascii="Arial" w:hAnsi="Arial" w:eastAsia="Times New Roman" w:cs="Times New Roman"/>
              <w:b/>
              <w:noProof/>
              <w:szCs w:val="20"/>
              <w:lang w:eastAsia="de-DE"/>
            </w:rPr>
            <w:fldChar w:fldCharType="end"/>
          </w:r>
        </w:p>
      </w:tc>
    </w:tr>
  </w:tbl>
  <w:p w:rsidRPr="00D67EAB" w:rsidR="00260F7A" w:rsidP="00D67EAB" w:rsidRDefault="00260F7A" w14:paraId="00A34B93" w14:textId="77777777">
    <w:pPr>
      <w:tabs>
        <w:tab w:val="center" w:pos="4536"/>
        <w:tab w:val="right" w:pos="9072"/>
      </w:tabs>
      <w:spacing w:after="0" w:line="240" w:lineRule="auto"/>
      <w:rPr>
        <w:rFonts w:ascii="Arial" w:hAnsi="Arial" w:eastAsia="Times New Roman" w:cs="Times New Roman"/>
        <w:szCs w:val="20"/>
        <w:lang w:eastAsia="de-DE"/>
      </w:rPr>
    </w:pPr>
  </w:p>
  <w:p w:rsidR="00260F7A" w:rsidRDefault="00260F7A" w14:paraId="1396FC94"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209C87E8"/>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0916E0A"/>
    <w:multiLevelType w:val="hybridMultilevel"/>
    <w:tmpl w:val="AB123B10"/>
    <w:lvl w:ilvl="0" w:tplc="040C0001">
      <w:start w:val="1"/>
      <w:numFmt w:val="bullet"/>
      <w:lvlText w:val=""/>
      <w:lvlJc w:val="left"/>
      <w:pPr>
        <w:tabs>
          <w:tab w:val="num" w:pos="720"/>
        </w:tabs>
        <w:ind w:left="720" w:hanging="360"/>
      </w:pPr>
      <w:rPr>
        <w:rFonts w:hint="default" w:ascii="Symbol" w:hAnsi="Symbol"/>
      </w:rPr>
    </w:lvl>
    <w:lvl w:ilvl="1" w:tplc="040C0003" w:tentative="1">
      <w:start w:val="1"/>
      <w:numFmt w:val="bullet"/>
      <w:lvlText w:val="o"/>
      <w:lvlJc w:val="left"/>
      <w:pPr>
        <w:tabs>
          <w:tab w:val="num" w:pos="1440"/>
        </w:tabs>
        <w:ind w:left="1440" w:hanging="360"/>
      </w:pPr>
      <w:rPr>
        <w:rFonts w:hint="default" w:ascii="Courier New" w:hAnsi="Courier New" w:cs="Symbol"/>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Symbol"/>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Symbol"/>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2" w15:restartNumberingAfterBreak="0">
    <w:nsid w:val="05DC01C4"/>
    <w:multiLevelType w:val="hybridMultilevel"/>
    <w:tmpl w:val="E0084268"/>
    <w:lvl w:ilvl="0" w:tplc="96AE1DDA">
      <w:start w:val="1"/>
      <w:numFmt w:val="bullet"/>
      <w:lvlText w:val=""/>
      <w:lvlJc w:val="left"/>
      <w:pPr>
        <w:tabs>
          <w:tab w:val="num" w:pos="720"/>
        </w:tabs>
        <w:ind w:left="720" w:hanging="360"/>
      </w:pPr>
      <w:rPr>
        <w:rFonts w:hint="default" w:ascii="Symbol" w:hAnsi="Symbol"/>
        <w:sz w:val="20"/>
      </w:rPr>
    </w:lvl>
    <w:lvl w:ilvl="1" w:tplc="7B1431DC">
      <w:start w:val="1"/>
      <w:numFmt w:val="bullet"/>
      <w:lvlText w:val="o"/>
      <w:lvlJc w:val="left"/>
      <w:pPr>
        <w:tabs>
          <w:tab w:val="num" w:pos="1440"/>
        </w:tabs>
        <w:ind w:left="1440" w:hanging="360"/>
      </w:pPr>
      <w:rPr>
        <w:rFonts w:hint="default" w:ascii="Courier New" w:hAnsi="Courier New"/>
        <w:sz w:val="20"/>
      </w:rPr>
    </w:lvl>
    <w:lvl w:ilvl="2" w:tplc="55AC1B0A">
      <w:start w:val="1"/>
      <w:numFmt w:val="bullet"/>
      <w:lvlText w:val=""/>
      <w:lvlJc w:val="left"/>
      <w:pPr>
        <w:tabs>
          <w:tab w:val="num" w:pos="2160"/>
        </w:tabs>
        <w:ind w:left="2160" w:hanging="360"/>
      </w:pPr>
      <w:rPr>
        <w:rFonts w:hint="default" w:ascii="Wingdings" w:hAnsi="Wingdings"/>
        <w:sz w:val="20"/>
      </w:rPr>
    </w:lvl>
    <w:lvl w:ilvl="3" w:tplc="D1F665D6" w:tentative="1">
      <w:start w:val="1"/>
      <w:numFmt w:val="bullet"/>
      <w:lvlText w:val=""/>
      <w:lvlJc w:val="left"/>
      <w:pPr>
        <w:tabs>
          <w:tab w:val="num" w:pos="2880"/>
        </w:tabs>
        <w:ind w:left="2880" w:hanging="360"/>
      </w:pPr>
      <w:rPr>
        <w:rFonts w:hint="default" w:ascii="Wingdings" w:hAnsi="Wingdings"/>
        <w:sz w:val="20"/>
      </w:rPr>
    </w:lvl>
    <w:lvl w:ilvl="4" w:tplc="4EAC8D7C" w:tentative="1">
      <w:start w:val="1"/>
      <w:numFmt w:val="bullet"/>
      <w:lvlText w:val=""/>
      <w:lvlJc w:val="left"/>
      <w:pPr>
        <w:tabs>
          <w:tab w:val="num" w:pos="3600"/>
        </w:tabs>
        <w:ind w:left="3600" w:hanging="360"/>
      </w:pPr>
      <w:rPr>
        <w:rFonts w:hint="default" w:ascii="Wingdings" w:hAnsi="Wingdings"/>
        <w:sz w:val="20"/>
      </w:rPr>
    </w:lvl>
    <w:lvl w:ilvl="5" w:tplc="7778D566" w:tentative="1">
      <w:start w:val="1"/>
      <w:numFmt w:val="bullet"/>
      <w:lvlText w:val=""/>
      <w:lvlJc w:val="left"/>
      <w:pPr>
        <w:tabs>
          <w:tab w:val="num" w:pos="4320"/>
        </w:tabs>
        <w:ind w:left="4320" w:hanging="360"/>
      </w:pPr>
      <w:rPr>
        <w:rFonts w:hint="default" w:ascii="Wingdings" w:hAnsi="Wingdings"/>
        <w:sz w:val="20"/>
      </w:rPr>
    </w:lvl>
    <w:lvl w:ilvl="6" w:tplc="5A2EEF9C" w:tentative="1">
      <w:start w:val="1"/>
      <w:numFmt w:val="bullet"/>
      <w:lvlText w:val=""/>
      <w:lvlJc w:val="left"/>
      <w:pPr>
        <w:tabs>
          <w:tab w:val="num" w:pos="5040"/>
        </w:tabs>
        <w:ind w:left="5040" w:hanging="360"/>
      </w:pPr>
      <w:rPr>
        <w:rFonts w:hint="default" w:ascii="Wingdings" w:hAnsi="Wingdings"/>
        <w:sz w:val="20"/>
      </w:rPr>
    </w:lvl>
    <w:lvl w:ilvl="7" w:tplc="B7304EF4" w:tentative="1">
      <w:start w:val="1"/>
      <w:numFmt w:val="bullet"/>
      <w:lvlText w:val=""/>
      <w:lvlJc w:val="left"/>
      <w:pPr>
        <w:tabs>
          <w:tab w:val="num" w:pos="5760"/>
        </w:tabs>
        <w:ind w:left="5760" w:hanging="360"/>
      </w:pPr>
      <w:rPr>
        <w:rFonts w:hint="default" w:ascii="Wingdings" w:hAnsi="Wingdings"/>
        <w:sz w:val="20"/>
      </w:rPr>
    </w:lvl>
    <w:lvl w:ilvl="8" w:tplc="45EA9574"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06870DE2"/>
    <w:multiLevelType w:val="hybridMultilevel"/>
    <w:tmpl w:val="A6208294"/>
    <w:lvl w:ilvl="0" w:tplc="AC583DDE">
      <w:start w:val="7"/>
      <w:numFmt w:val="bullet"/>
      <w:lvlText w:val="-"/>
      <w:lvlJc w:val="left"/>
      <w:pPr>
        <w:ind w:left="720" w:hanging="360"/>
      </w:pPr>
      <w:rPr>
        <w:rFonts w:hint="default" w:ascii="Calibri" w:hAnsi="Calibri"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7836E87"/>
    <w:multiLevelType w:val="multilevel"/>
    <w:tmpl w:val="98B0275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 w15:restartNumberingAfterBreak="0">
    <w:nsid w:val="07F744CF"/>
    <w:multiLevelType w:val="hybridMultilevel"/>
    <w:tmpl w:val="E57455A2"/>
    <w:lvl w:ilvl="0" w:tplc="5FEC7A22">
      <w:start w:val="1"/>
      <w:numFmt w:val="decimal"/>
      <w:pStyle w:val="Numberbullet"/>
      <w:lvlText w:val="%1."/>
      <w:lvlJc w:val="left"/>
      <w:pPr>
        <w:ind w:left="720" w:hanging="360"/>
      </w:pPr>
      <w:rPr>
        <w:rFonts w:hint="default"/>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91526F4"/>
    <w:multiLevelType w:val="hybridMultilevel"/>
    <w:tmpl w:val="31E0B5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DD0293D"/>
    <w:multiLevelType w:val="multilevel"/>
    <w:tmpl w:val="040C0025"/>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15:restartNumberingAfterBreak="0">
    <w:nsid w:val="0F1C5E5F"/>
    <w:multiLevelType w:val="hybridMultilevel"/>
    <w:tmpl w:val="B3C40B76"/>
    <w:lvl w:ilvl="0" w:tplc="6870F9B8">
      <w:start w:val="7"/>
      <w:numFmt w:val="bullet"/>
      <w:lvlText w:val=""/>
      <w:lvlJc w:val="left"/>
      <w:pPr>
        <w:ind w:left="720" w:hanging="360"/>
      </w:pPr>
      <w:rPr>
        <w:rFonts w:hint="default" w:ascii="Symbol" w:hAnsi="Symbol" w:eastAsiaTheme="minorHAnsi" w:cstheme="minorBidi"/>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9" w15:restartNumberingAfterBreak="0">
    <w:nsid w:val="0FE03DB9"/>
    <w:multiLevelType w:val="hybridMultilevel"/>
    <w:tmpl w:val="51164CBC"/>
    <w:lvl w:ilvl="0" w:tplc="29C0FD28">
      <w:start w:val="1"/>
      <w:numFmt w:val="bullet"/>
      <w:lvlText w:val=""/>
      <w:lvlJc w:val="left"/>
      <w:pPr>
        <w:tabs>
          <w:tab w:val="num" w:pos="720"/>
        </w:tabs>
        <w:ind w:left="720" w:hanging="360"/>
      </w:pPr>
      <w:rPr>
        <w:rFonts w:hint="default" w:ascii="Symbol" w:hAnsi="Symbol"/>
        <w:sz w:val="20"/>
      </w:rPr>
    </w:lvl>
    <w:lvl w:ilvl="1" w:tplc="A70E32FE" w:tentative="1">
      <w:start w:val="1"/>
      <w:numFmt w:val="bullet"/>
      <w:lvlText w:val=""/>
      <w:lvlJc w:val="left"/>
      <w:pPr>
        <w:tabs>
          <w:tab w:val="num" w:pos="1440"/>
        </w:tabs>
        <w:ind w:left="1440" w:hanging="360"/>
      </w:pPr>
      <w:rPr>
        <w:rFonts w:hint="default" w:ascii="Symbol" w:hAnsi="Symbol"/>
        <w:sz w:val="20"/>
      </w:rPr>
    </w:lvl>
    <w:lvl w:ilvl="2" w:tplc="7FF2C740" w:tentative="1">
      <w:start w:val="1"/>
      <w:numFmt w:val="bullet"/>
      <w:lvlText w:val=""/>
      <w:lvlJc w:val="left"/>
      <w:pPr>
        <w:tabs>
          <w:tab w:val="num" w:pos="2160"/>
        </w:tabs>
        <w:ind w:left="2160" w:hanging="360"/>
      </w:pPr>
      <w:rPr>
        <w:rFonts w:hint="default" w:ascii="Symbol" w:hAnsi="Symbol"/>
        <w:sz w:val="20"/>
      </w:rPr>
    </w:lvl>
    <w:lvl w:ilvl="3" w:tplc="82243540" w:tentative="1">
      <w:start w:val="1"/>
      <w:numFmt w:val="bullet"/>
      <w:lvlText w:val=""/>
      <w:lvlJc w:val="left"/>
      <w:pPr>
        <w:tabs>
          <w:tab w:val="num" w:pos="2880"/>
        </w:tabs>
        <w:ind w:left="2880" w:hanging="360"/>
      </w:pPr>
      <w:rPr>
        <w:rFonts w:hint="default" w:ascii="Symbol" w:hAnsi="Symbol"/>
        <w:sz w:val="20"/>
      </w:rPr>
    </w:lvl>
    <w:lvl w:ilvl="4" w:tplc="64963346" w:tentative="1">
      <w:start w:val="1"/>
      <w:numFmt w:val="bullet"/>
      <w:lvlText w:val=""/>
      <w:lvlJc w:val="left"/>
      <w:pPr>
        <w:tabs>
          <w:tab w:val="num" w:pos="3600"/>
        </w:tabs>
        <w:ind w:left="3600" w:hanging="360"/>
      </w:pPr>
      <w:rPr>
        <w:rFonts w:hint="default" w:ascii="Symbol" w:hAnsi="Symbol"/>
        <w:sz w:val="20"/>
      </w:rPr>
    </w:lvl>
    <w:lvl w:ilvl="5" w:tplc="92DC88DE" w:tentative="1">
      <w:start w:val="1"/>
      <w:numFmt w:val="bullet"/>
      <w:lvlText w:val=""/>
      <w:lvlJc w:val="left"/>
      <w:pPr>
        <w:tabs>
          <w:tab w:val="num" w:pos="4320"/>
        </w:tabs>
        <w:ind w:left="4320" w:hanging="360"/>
      </w:pPr>
      <w:rPr>
        <w:rFonts w:hint="default" w:ascii="Symbol" w:hAnsi="Symbol"/>
        <w:sz w:val="20"/>
      </w:rPr>
    </w:lvl>
    <w:lvl w:ilvl="6" w:tplc="0E2E8050" w:tentative="1">
      <w:start w:val="1"/>
      <w:numFmt w:val="bullet"/>
      <w:lvlText w:val=""/>
      <w:lvlJc w:val="left"/>
      <w:pPr>
        <w:tabs>
          <w:tab w:val="num" w:pos="5040"/>
        </w:tabs>
        <w:ind w:left="5040" w:hanging="360"/>
      </w:pPr>
      <w:rPr>
        <w:rFonts w:hint="default" w:ascii="Symbol" w:hAnsi="Symbol"/>
        <w:sz w:val="20"/>
      </w:rPr>
    </w:lvl>
    <w:lvl w:ilvl="7" w:tplc="E45E9570" w:tentative="1">
      <w:start w:val="1"/>
      <w:numFmt w:val="bullet"/>
      <w:lvlText w:val=""/>
      <w:lvlJc w:val="left"/>
      <w:pPr>
        <w:tabs>
          <w:tab w:val="num" w:pos="5760"/>
        </w:tabs>
        <w:ind w:left="5760" w:hanging="360"/>
      </w:pPr>
      <w:rPr>
        <w:rFonts w:hint="default" w:ascii="Symbol" w:hAnsi="Symbol"/>
        <w:sz w:val="20"/>
      </w:rPr>
    </w:lvl>
    <w:lvl w:ilvl="8" w:tplc="6F0A742E"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11CC7BFF"/>
    <w:multiLevelType w:val="hybridMultilevel"/>
    <w:tmpl w:val="1A4A05A8"/>
    <w:lvl w:ilvl="0" w:tplc="AC583DDE">
      <w:numFmt w:val="bullet"/>
      <w:lvlText w:val="-"/>
      <w:lvlJc w:val="left"/>
      <w:pPr>
        <w:ind w:left="720" w:hanging="360"/>
      </w:pPr>
      <w:rPr>
        <w:rFonts w:hint="default" w:ascii="Calibri" w:hAnsi="Calibri"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126F5FBB"/>
    <w:multiLevelType w:val="hybridMultilevel"/>
    <w:tmpl w:val="3B04674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B3B5996"/>
    <w:multiLevelType w:val="hybridMultilevel"/>
    <w:tmpl w:val="1BD620D4"/>
    <w:lvl w:ilvl="0" w:tplc="246EE89C">
      <w:start w:val="1"/>
      <w:numFmt w:val="bullet"/>
      <w:lvlText w:val="•"/>
      <w:lvlJc w:val="left"/>
      <w:pPr>
        <w:ind w:left="720" w:hanging="360"/>
      </w:pPr>
      <w:rPr>
        <w:rFonts w:hint="default" w:ascii="Arial" w:hAnsi="Arial"/>
      </w:rPr>
    </w:lvl>
    <w:lvl w:ilvl="1" w:tplc="040C0003" w:tentative="1">
      <w:start w:val="1"/>
      <w:numFmt w:val="bullet"/>
      <w:lvlText w:val="o"/>
      <w:lvlJc w:val="left"/>
      <w:pPr>
        <w:ind w:left="1440" w:hanging="360"/>
      </w:pPr>
      <w:rPr>
        <w:rFonts w:hint="default" w:ascii="Courier New" w:hAnsi="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rPr>
    </w:lvl>
    <w:lvl w:ilvl="8" w:tplc="040C0005" w:tentative="1">
      <w:start w:val="1"/>
      <w:numFmt w:val="bullet"/>
      <w:lvlText w:val=""/>
      <w:lvlJc w:val="left"/>
      <w:pPr>
        <w:ind w:left="6480" w:hanging="360"/>
      </w:pPr>
      <w:rPr>
        <w:rFonts w:hint="default" w:ascii="Wingdings" w:hAnsi="Wingdings"/>
      </w:rPr>
    </w:lvl>
  </w:abstractNum>
  <w:abstractNum w:abstractNumId="13" w15:restartNumberingAfterBreak="0">
    <w:nsid w:val="2D5E308C"/>
    <w:multiLevelType w:val="hybridMultilevel"/>
    <w:tmpl w:val="5CE8AEB4"/>
    <w:lvl w:ilvl="0" w:tplc="B880A3E4">
      <w:start w:val="1"/>
      <w:numFmt w:val="decimal"/>
      <w:lvlText w:val="%1."/>
      <w:lvlJc w:val="left"/>
      <w:pPr>
        <w:tabs>
          <w:tab w:val="num" w:pos="720"/>
        </w:tabs>
        <w:ind w:left="720" w:hanging="360"/>
      </w:pPr>
    </w:lvl>
    <w:lvl w:ilvl="1" w:tplc="DEEA6A4C" w:tentative="1">
      <w:start w:val="1"/>
      <w:numFmt w:val="decimal"/>
      <w:lvlText w:val="%2."/>
      <w:lvlJc w:val="left"/>
      <w:pPr>
        <w:tabs>
          <w:tab w:val="num" w:pos="1440"/>
        </w:tabs>
        <w:ind w:left="1440" w:hanging="360"/>
      </w:pPr>
    </w:lvl>
    <w:lvl w:ilvl="2" w:tplc="6A9691B4" w:tentative="1">
      <w:start w:val="1"/>
      <w:numFmt w:val="decimal"/>
      <w:lvlText w:val="%3."/>
      <w:lvlJc w:val="left"/>
      <w:pPr>
        <w:tabs>
          <w:tab w:val="num" w:pos="2160"/>
        </w:tabs>
        <w:ind w:left="2160" w:hanging="360"/>
      </w:pPr>
    </w:lvl>
    <w:lvl w:ilvl="3" w:tplc="2EEEB2AA" w:tentative="1">
      <w:start w:val="1"/>
      <w:numFmt w:val="decimal"/>
      <w:lvlText w:val="%4."/>
      <w:lvlJc w:val="left"/>
      <w:pPr>
        <w:tabs>
          <w:tab w:val="num" w:pos="2880"/>
        </w:tabs>
        <w:ind w:left="2880" w:hanging="360"/>
      </w:pPr>
    </w:lvl>
    <w:lvl w:ilvl="4" w:tplc="BBE6197C" w:tentative="1">
      <w:start w:val="1"/>
      <w:numFmt w:val="decimal"/>
      <w:lvlText w:val="%5."/>
      <w:lvlJc w:val="left"/>
      <w:pPr>
        <w:tabs>
          <w:tab w:val="num" w:pos="3600"/>
        </w:tabs>
        <w:ind w:left="3600" w:hanging="360"/>
      </w:pPr>
    </w:lvl>
    <w:lvl w:ilvl="5" w:tplc="2FE6D31C" w:tentative="1">
      <w:start w:val="1"/>
      <w:numFmt w:val="decimal"/>
      <w:lvlText w:val="%6."/>
      <w:lvlJc w:val="left"/>
      <w:pPr>
        <w:tabs>
          <w:tab w:val="num" w:pos="4320"/>
        </w:tabs>
        <w:ind w:left="4320" w:hanging="360"/>
      </w:pPr>
    </w:lvl>
    <w:lvl w:ilvl="6" w:tplc="9490D668" w:tentative="1">
      <w:start w:val="1"/>
      <w:numFmt w:val="decimal"/>
      <w:lvlText w:val="%7."/>
      <w:lvlJc w:val="left"/>
      <w:pPr>
        <w:tabs>
          <w:tab w:val="num" w:pos="5040"/>
        </w:tabs>
        <w:ind w:left="5040" w:hanging="360"/>
      </w:pPr>
    </w:lvl>
    <w:lvl w:ilvl="7" w:tplc="D9729F2E" w:tentative="1">
      <w:start w:val="1"/>
      <w:numFmt w:val="decimal"/>
      <w:lvlText w:val="%8."/>
      <w:lvlJc w:val="left"/>
      <w:pPr>
        <w:tabs>
          <w:tab w:val="num" w:pos="5760"/>
        </w:tabs>
        <w:ind w:left="5760" w:hanging="360"/>
      </w:pPr>
    </w:lvl>
    <w:lvl w:ilvl="8" w:tplc="3BFA3D20" w:tentative="1">
      <w:start w:val="1"/>
      <w:numFmt w:val="decimal"/>
      <w:lvlText w:val="%9."/>
      <w:lvlJc w:val="left"/>
      <w:pPr>
        <w:tabs>
          <w:tab w:val="num" w:pos="6480"/>
        </w:tabs>
        <w:ind w:left="6480" w:hanging="360"/>
      </w:pPr>
    </w:lvl>
  </w:abstractNum>
  <w:abstractNum w:abstractNumId="14" w15:restartNumberingAfterBreak="0">
    <w:nsid w:val="2FE5312F"/>
    <w:multiLevelType w:val="hybridMultilevel"/>
    <w:tmpl w:val="8006EC7C"/>
    <w:lvl w:ilvl="0" w:tplc="CF8810D4">
      <w:start w:val="1"/>
      <w:numFmt w:val="bullet"/>
      <w:pStyle w:val="Firstbullet"/>
      <w:lvlText w:val=""/>
      <w:lvlJc w:val="left"/>
      <w:pPr>
        <w:tabs>
          <w:tab w:val="num" w:pos="720"/>
        </w:tabs>
        <w:ind w:left="720" w:hanging="360"/>
      </w:pPr>
      <w:rPr>
        <w:rFonts w:hint="default" w:ascii="Symbol" w:hAnsi="Symbol"/>
      </w:rPr>
    </w:lvl>
    <w:lvl w:ilvl="1" w:tplc="040C0003" w:tentative="1">
      <w:start w:val="1"/>
      <w:numFmt w:val="bullet"/>
      <w:lvlText w:val="o"/>
      <w:lvlJc w:val="left"/>
      <w:pPr>
        <w:tabs>
          <w:tab w:val="num" w:pos="1440"/>
        </w:tabs>
        <w:ind w:left="1440" w:hanging="360"/>
      </w:pPr>
      <w:rPr>
        <w:rFonts w:hint="default" w:ascii="Courier New" w:hAnsi="Courier New" w:cs="Symbol"/>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Symbol"/>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Symbol"/>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15" w15:restartNumberingAfterBreak="0">
    <w:nsid w:val="31541E7B"/>
    <w:multiLevelType w:val="multilevel"/>
    <w:tmpl w:val="4ADC3C8E"/>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ascii="Times New Roman" w:hAnsi="Times New Roman"/>
        <w:b/>
        <w:i w:val="0"/>
        <w:sz w:val="24"/>
        <w:szCs w:val="24"/>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3994153B"/>
    <w:multiLevelType w:val="hybridMultilevel"/>
    <w:tmpl w:val="78EA23B0"/>
    <w:lvl w:ilvl="0" w:tplc="9A4CE57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3AC13E3F"/>
    <w:multiLevelType w:val="hybridMultilevel"/>
    <w:tmpl w:val="62F6FF8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8" w15:restartNumberingAfterBreak="0">
    <w:nsid w:val="3B514BFF"/>
    <w:multiLevelType w:val="hybridMultilevel"/>
    <w:tmpl w:val="E0A826B0"/>
    <w:lvl w:ilvl="0" w:tplc="AC583DDE">
      <w:start w:val="7"/>
      <w:numFmt w:val="bullet"/>
      <w:lvlText w:val="-"/>
      <w:lvlJc w:val="left"/>
      <w:pPr>
        <w:ind w:left="720" w:hanging="360"/>
      </w:pPr>
      <w:rPr>
        <w:rFonts w:hint="default" w:ascii="Calibri" w:hAnsi="Calibri"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3FA97E20"/>
    <w:multiLevelType w:val="hybridMultilevel"/>
    <w:tmpl w:val="A91C111A"/>
    <w:lvl w:ilvl="0" w:tplc="040C0001">
      <w:start w:val="1"/>
      <w:numFmt w:val="bullet"/>
      <w:lvlText w:val=""/>
      <w:lvlJc w:val="left"/>
      <w:pPr>
        <w:tabs>
          <w:tab w:val="num" w:pos="720"/>
        </w:tabs>
        <w:ind w:left="720" w:hanging="360"/>
      </w:pPr>
      <w:rPr>
        <w:rFonts w:hint="default" w:ascii="Symbol" w:hAnsi="Symbol"/>
      </w:rPr>
    </w:lvl>
    <w:lvl w:ilvl="1" w:tplc="040C0003" w:tentative="1">
      <w:start w:val="1"/>
      <w:numFmt w:val="bullet"/>
      <w:lvlText w:val="o"/>
      <w:lvlJc w:val="left"/>
      <w:pPr>
        <w:tabs>
          <w:tab w:val="num" w:pos="1440"/>
        </w:tabs>
        <w:ind w:left="1440" w:hanging="360"/>
      </w:pPr>
      <w:rPr>
        <w:rFonts w:hint="default" w:ascii="Courier New" w:hAnsi="Courier New" w:cs="Symbol"/>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Symbol"/>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Symbol"/>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20" w15:restartNumberingAfterBreak="0">
    <w:nsid w:val="3FE74AF0"/>
    <w:multiLevelType w:val="hybridMultilevel"/>
    <w:tmpl w:val="61624B00"/>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43D44F4B"/>
    <w:multiLevelType w:val="hybridMultilevel"/>
    <w:tmpl w:val="DFA2D9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4B0528D"/>
    <w:multiLevelType w:val="hybridMultilevel"/>
    <w:tmpl w:val="497ECF28"/>
    <w:lvl w:ilvl="0" w:tplc="FB64B9DA">
      <w:start w:val="1"/>
      <w:numFmt w:val="bullet"/>
      <w:lvlText w:val=""/>
      <w:lvlJc w:val="left"/>
      <w:pPr>
        <w:ind w:left="720" w:hanging="360"/>
      </w:pPr>
      <w:rPr>
        <w:rFonts w:hint="default" w:ascii="Symbol" w:hAnsi="Symbol"/>
      </w:rPr>
    </w:lvl>
    <w:lvl w:ilvl="1" w:tplc="040C0003" w:tentative="1">
      <w:start w:val="1"/>
      <w:numFmt w:val="bullet"/>
      <w:lvlText w:val="o"/>
      <w:lvlJc w:val="left"/>
      <w:pPr>
        <w:ind w:left="1440" w:hanging="360"/>
      </w:pPr>
      <w:rPr>
        <w:rFonts w:hint="default" w:ascii="Courier New" w:hAnsi="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rPr>
    </w:lvl>
    <w:lvl w:ilvl="8" w:tplc="040C0005" w:tentative="1">
      <w:start w:val="1"/>
      <w:numFmt w:val="bullet"/>
      <w:lvlText w:val=""/>
      <w:lvlJc w:val="left"/>
      <w:pPr>
        <w:ind w:left="6480" w:hanging="360"/>
      </w:pPr>
      <w:rPr>
        <w:rFonts w:hint="default" w:ascii="Wingdings" w:hAnsi="Wingdings"/>
      </w:rPr>
    </w:lvl>
  </w:abstractNum>
  <w:abstractNum w:abstractNumId="23" w15:restartNumberingAfterBreak="0">
    <w:nsid w:val="46283F77"/>
    <w:multiLevelType w:val="hybridMultilevel"/>
    <w:tmpl w:val="105AD0F8"/>
    <w:lvl w:ilvl="0" w:tplc="040C0001">
      <w:start w:val="1"/>
      <w:numFmt w:val="bullet"/>
      <w:lvlText w:val=""/>
      <w:lvlJc w:val="left"/>
      <w:pPr>
        <w:tabs>
          <w:tab w:val="num" w:pos="720"/>
        </w:tabs>
        <w:ind w:left="720" w:hanging="360"/>
      </w:pPr>
      <w:rPr>
        <w:rFonts w:hint="default" w:ascii="Symbol" w:hAnsi="Symbol"/>
      </w:rPr>
    </w:lvl>
    <w:lvl w:ilvl="1" w:tplc="040C0003" w:tentative="1">
      <w:start w:val="1"/>
      <w:numFmt w:val="bullet"/>
      <w:lvlText w:val="o"/>
      <w:lvlJc w:val="left"/>
      <w:pPr>
        <w:tabs>
          <w:tab w:val="num" w:pos="1440"/>
        </w:tabs>
        <w:ind w:left="1440" w:hanging="360"/>
      </w:pPr>
      <w:rPr>
        <w:rFonts w:hint="default" w:ascii="Courier New" w:hAnsi="Courier New" w:cs="Symbol"/>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Symbol"/>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Symbol"/>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24" w15:restartNumberingAfterBreak="0">
    <w:nsid w:val="464E5F4B"/>
    <w:multiLevelType w:val="hybridMultilevel"/>
    <w:tmpl w:val="04FEBFE2"/>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ACA7CA1"/>
    <w:multiLevelType w:val="hybridMultilevel"/>
    <w:tmpl w:val="1AD02760"/>
    <w:lvl w:ilvl="0" w:tplc="246EE89C">
      <w:start w:val="1"/>
      <w:numFmt w:val="bullet"/>
      <w:lvlText w:val="•"/>
      <w:lvlJc w:val="left"/>
      <w:pPr>
        <w:ind w:left="768" w:hanging="360"/>
      </w:pPr>
      <w:rPr>
        <w:rFonts w:hint="default" w:ascii="Arial" w:hAnsi="Arial"/>
      </w:rPr>
    </w:lvl>
    <w:lvl w:ilvl="1" w:tplc="040C0003" w:tentative="1">
      <w:start w:val="1"/>
      <w:numFmt w:val="bullet"/>
      <w:lvlText w:val="o"/>
      <w:lvlJc w:val="left"/>
      <w:pPr>
        <w:ind w:left="1488" w:hanging="360"/>
      </w:pPr>
      <w:rPr>
        <w:rFonts w:hint="default" w:ascii="Courier New" w:hAnsi="Courier New"/>
      </w:rPr>
    </w:lvl>
    <w:lvl w:ilvl="2" w:tplc="040C0005" w:tentative="1">
      <w:start w:val="1"/>
      <w:numFmt w:val="bullet"/>
      <w:lvlText w:val=""/>
      <w:lvlJc w:val="left"/>
      <w:pPr>
        <w:ind w:left="2208" w:hanging="360"/>
      </w:pPr>
      <w:rPr>
        <w:rFonts w:hint="default" w:ascii="Wingdings" w:hAnsi="Wingdings"/>
      </w:rPr>
    </w:lvl>
    <w:lvl w:ilvl="3" w:tplc="040C0001" w:tentative="1">
      <w:start w:val="1"/>
      <w:numFmt w:val="bullet"/>
      <w:lvlText w:val=""/>
      <w:lvlJc w:val="left"/>
      <w:pPr>
        <w:ind w:left="2928" w:hanging="360"/>
      </w:pPr>
      <w:rPr>
        <w:rFonts w:hint="default" w:ascii="Symbol" w:hAnsi="Symbol"/>
      </w:rPr>
    </w:lvl>
    <w:lvl w:ilvl="4" w:tplc="040C0003" w:tentative="1">
      <w:start w:val="1"/>
      <w:numFmt w:val="bullet"/>
      <w:lvlText w:val="o"/>
      <w:lvlJc w:val="left"/>
      <w:pPr>
        <w:ind w:left="3648" w:hanging="360"/>
      </w:pPr>
      <w:rPr>
        <w:rFonts w:hint="default" w:ascii="Courier New" w:hAnsi="Courier New"/>
      </w:rPr>
    </w:lvl>
    <w:lvl w:ilvl="5" w:tplc="040C0005" w:tentative="1">
      <w:start w:val="1"/>
      <w:numFmt w:val="bullet"/>
      <w:lvlText w:val=""/>
      <w:lvlJc w:val="left"/>
      <w:pPr>
        <w:ind w:left="4368" w:hanging="360"/>
      </w:pPr>
      <w:rPr>
        <w:rFonts w:hint="default" w:ascii="Wingdings" w:hAnsi="Wingdings"/>
      </w:rPr>
    </w:lvl>
    <w:lvl w:ilvl="6" w:tplc="040C0001" w:tentative="1">
      <w:start w:val="1"/>
      <w:numFmt w:val="bullet"/>
      <w:lvlText w:val=""/>
      <w:lvlJc w:val="left"/>
      <w:pPr>
        <w:ind w:left="5088" w:hanging="360"/>
      </w:pPr>
      <w:rPr>
        <w:rFonts w:hint="default" w:ascii="Symbol" w:hAnsi="Symbol"/>
      </w:rPr>
    </w:lvl>
    <w:lvl w:ilvl="7" w:tplc="040C0003" w:tentative="1">
      <w:start w:val="1"/>
      <w:numFmt w:val="bullet"/>
      <w:lvlText w:val="o"/>
      <w:lvlJc w:val="left"/>
      <w:pPr>
        <w:ind w:left="5808" w:hanging="360"/>
      </w:pPr>
      <w:rPr>
        <w:rFonts w:hint="default" w:ascii="Courier New" w:hAnsi="Courier New"/>
      </w:rPr>
    </w:lvl>
    <w:lvl w:ilvl="8" w:tplc="040C0005" w:tentative="1">
      <w:start w:val="1"/>
      <w:numFmt w:val="bullet"/>
      <w:lvlText w:val=""/>
      <w:lvlJc w:val="left"/>
      <w:pPr>
        <w:ind w:left="6528" w:hanging="360"/>
      </w:pPr>
      <w:rPr>
        <w:rFonts w:hint="default" w:ascii="Wingdings" w:hAnsi="Wingdings"/>
      </w:rPr>
    </w:lvl>
  </w:abstractNum>
  <w:abstractNum w:abstractNumId="26" w15:restartNumberingAfterBreak="0">
    <w:nsid w:val="4C8B463E"/>
    <w:multiLevelType w:val="hybridMultilevel"/>
    <w:tmpl w:val="3BA44CC8"/>
    <w:lvl w:ilvl="0" w:tplc="ED4E83BE">
      <w:start w:val="1"/>
      <w:numFmt w:val="bullet"/>
      <w:pStyle w:val="Bullet1"/>
      <w:lvlText w:val=""/>
      <w:lvlJc w:val="left"/>
      <w:pPr>
        <w:ind w:left="720" w:hanging="360"/>
      </w:pPr>
      <w:rPr>
        <w:rFonts w:hint="default" w:ascii="Symbol" w:hAnsi="Symbol"/>
      </w:rPr>
    </w:lvl>
    <w:lvl w:ilvl="1" w:tplc="040C0019" w:tentative="1">
      <w:start w:val="1"/>
      <w:numFmt w:val="bullet"/>
      <w:lvlText w:val="o"/>
      <w:lvlJc w:val="left"/>
      <w:pPr>
        <w:ind w:left="1440" w:hanging="360"/>
      </w:pPr>
      <w:rPr>
        <w:rFonts w:hint="default" w:ascii="Courier New" w:hAnsi="Courier New"/>
      </w:rPr>
    </w:lvl>
    <w:lvl w:ilvl="2" w:tplc="040C001B" w:tentative="1">
      <w:start w:val="1"/>
      <w:numFmt w:val="bullet"/>
      <w:lvlText w:val=""/>
      <w:lvlJc w:val="left"/>
      <w:pPr>
        <w:ind w:left="2160" w:hanging="360"/>
      </w:pPr>
      <w:rPr>
        <w:rFonts w:hint="default" w:ascii="Wingdings" w:hAnsi="Wingdings"/>
      </w:rPr>
    </w:lvl>
    <w:lvl w:ilvl="3" w:tplc="040C000F" w:tentative="1">
      <w:start w:val="1"/>
      <w:numFmt w:val="bullet"/>
      <w:lvlText w:val=""/>
      <w:lvlJc w:val="left"/>
      <w:pPr>
        <w:ind w:left="2880" w:hanging="360"/>
      </w:pPr>
      <w:rPr>
        <w:rFonts w:hint="default" w:ascii="Symbol" w:hAnsi="Symbol"/>
      </w:rPr>
    </w:lvl>
    <w:lvl w:ilvl="4" w:tplc="040C0019" w:tentative="1">
      <w:start w:val="1"/>
      <w:numFmt w:val="bullet"/>
      <w:lvlText w:val="o"/>
      <w:lvlJc w:val="left"/>
      <w:pPr>
        <w:ind w:left="3600" w:hanging="360"/>
      </w:pPr>
      <w:rPr>
        <w:rFonts w:hint="default" w:ascii="Courier New" w:hAnsi="Courier New"/>
      </w:rPr>
    </w:lvl>
    <w:lvl w:ilvl="5" w:tplc="040C001B" w:tentative="1">
      <w:start w:val="1"/>
      <w:numFmt w:val="bullet"/>
      <w:lvlText w:val=""/>
      <w:lvlJc w:val="left"/>
      <w:pPr>
        <w:ind w:left="4320" w:hanging="360"/>
      </w:pPr>
      <w:rPr>
        <w:rFonts w:hint="default" w:ascii="Wingdings" w:hAnsi="Wingdings"/>
      </w:rPr>
    </w:lvl>
    <w:lvl w:ilvl="6" w:tplc="040C000F" w:tentative="1">
      <w:start w:val="1"/>
      <w:numFmt w:val="bullet"/>
      <w:lvlText w:val=""/>
      <w:lvlJc w:val="left"/>
      <w:pPr>
        <w:ind w:left="5040" w:hanging="360"/>
      </w:pPr>
      <w:rPr>
        <w:rFonts w:hint="default" w:ascii="Symbol" w:hAnsi="Symbol"/>
      </w:rPr>
    </w:lvl>
    <w:lvl w:ilvl="7" w:tplc="040C0019" w:tentative="1">
      <w:start w:val="1"/>
      <w:numFmt w:val="bullet"/>
      <w:lvlText w:val="o"/>
      <w:lvlJc w:val="left"/>
      <w:pPr>
        <w:ind w:left="5760" w:hanging="360"/>
      </w:pPr>
      <w:rPr>
        <w:rFonts w:hint="default" w:ascii="Courier New" w:hAnsi="Courier New"/>
      </w:rPr>
    </w:lvl>
    <w:lvl w:ilvl="8" w:tplc="040C001B" w:tentative="1">
      <w:start w:val="1"/>
      <w:numFmt w:val="bullet"/>
      <w:lvlText w:val=""/>
      <w:lvlJc w:val="left"/>
      <w:pPr>
        <w:ind w:left="6480" w:hanging="360"/>
      </w:pPr>
      <w:rPr>
        <w:rFonts w:hint="default" w:ascii="Wingdings" w:hAnsi="Wingdings"/>
      </w:rPr>
    </w:lvl>
  </w:abstractNum>
  <w:abstractNum w:abstractNumId="27" w15:restartNumberingAfterBreak="0">
    <w:nsid w:val="4EFA04E5"/>
    <w:multiLevelType w:val="hybridMultilevel"/>
    <w:tmpl w:val="DB4A44AC"/>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8" w15:restartNumberingAfterBreak="0">
    <w:nsid w:val="549409CE"/>
    <w:multiLevelType w:val="hybridMultilevel"/>
    <w:tmpl w:val="CF348F5E"/>
    <w:lvl w:ilvl="0" w:tplc="8F6E1C04">
      <w:start w:val="1"/>
      <w:numFmt w:val="decimal"/>
      <w:lvlText w:val="%1."/>
      <w:lvlJc w:val="left"/>
      <w:pPr>
        <w:tabs>
          <w:tab w:val="num" w:pos="720"/>
        </w:tabs>
        <w:ind w:left="720" w:hanging="360"/>
      </w:pPr>
    </w:lvl>
    <w:lvl w:ilvl="1" w:tplc="05CA564C">
      <w:start w:val="1"/>
      <w:numFmt w:val="decimal"/>
      <w:lvlText w:val="%2."/>
      <w:lvlJc w:val="left"/>
      <w:pPr>
        <w:tabs>
          <w:tab w:val="num" w:pos="1440"/>
        </w:tabs>
        <w:ind w:left="1440" w:hanging="360"/>
      </w:pPr>
    </w:lvl>
    <w:lvl w:ilvl="2" w:tplc="0E6CCA80" w:tentative="1">
      <w:start w:val="1"/>
      <w:numFmt w:val="decimal"/>
      <w:lvlText w:val="%3."/>
      <w:lvlJc w:val="left"/>
      <w:pPr>
        <w:tabs>
          <w:tab w:val="num" w:pos="2160"/>
        </w:tabs>
        <w:ind w:left="2160" w:hanging="360"/>
      </w:pPr>
    </w:lvl>
    <w:lvl w:ilvl="3" w:tplc="0BC60158" w:tentative="1">
      <w:start w:val="1"/>
      <w:numFmt w:val="decimal"/>
      <w:lvlText w:val="%4."/>
      <w:lvlJc w:val="left"/>
      <w:pPr>
        <w:tabs>
          <w:tab w:val="num" w:pos="2880"/>
        </w:tabs>
        <w:ind w:left="2880" w:hanging="360"/>
      </w:pPr>
    </w:lvl>
    <w:lvl w:ilvl="4" w:tplc="09E8868C" w:tentative="1">
      <w:start w:val="1"/>
      <w:numFmt w:val="decimal"/>
      <w:lvlText w:val="%5."/>
      <w:lvlJc w:val="left"/>
      <w:pPr>
        <w:tabs>
          <w:tab w:val="num" w:pos="3600"/>
        </w:tabs>
        <w:ind w:left="3600" w:hanging="360"/>
      </w:pPr>
    </w:lvl>
    <w:lvl w:ilvl="5" w:tplc="3822EE36" w:tentative="1">
      <w:start w:val="1"/>
      <w:numFmt w:val="decimal"/>
      <w:lvlText w:val="%6."/>
      <w:lvlJc w:val="left"/>
      <w:pPr>
        <w:tabs>
          <w:tab w:val="num" w:pos="4320"/>
        </w:tabs>
        <w:ind w:left="4320" w:hanging="360"/>
      </w:pPr>
    </w:lvl>
    <w:lvl w:ilvl="6" w:tplc="19B6CD8A" w:tentative="1">
      <w:start w:val="1"/>
      <w:numFmt w:val="decimal"/>
      <w:lvlText w:val="%7."/>
      <w:lvlJc w:val="left"/>
      <w:pPr>
        <w:tabs>
          <w:tab w:val="num" w:pos="5040"/>
        </w:tabs>
        <w:ind w:left="5040" w:hanging="360"/>
      </w:pPr>
    </w:lvl>
    <w:lvl w:ilvl="7" w:tplc="E19EFE78" w:tentative="1">
      <w:start w:val="1"/>
      <w:numFmt w:val="decimal"/>
      <w:lvlText w:val="%8."/>
      <w:lvlJc w:val="left"/>
      <w:pPr>
        <w:tabs>
          <w:tab w:val="num" w:pos="5760"/>
        </w:tabs>
        <w:ind w:left="5760" w:hanging="360"/>
      </w:pPr>
    </w:lvl>
    <w:lvl w:ilvl="8" w:tplc="CEA2AA14" w:tentative="1">
      <w:start w:val="1"/>
      <w:numFmt w:val="decimal"/>
      <w:lvlText w:val="%9."/>
      <w:lvlJc w:val="left"/>
      <w:pPr>
        <w:tabs>
          <w:tab w:val="num" w:pos="6480"/>
        </w:tabs>
        <w:ind w:left="6480" w:hanging="360"/>
      </w:pPr>
    </w:lvl>
  </w:abstractNum>
  <w:abstractNum w:abstractNumId="29" w15:restartNumberingAfterBreak="0">
    <w:nsid w:val="5C712373"/>
    <w:multiLevelType w:val="hybridMultilevel"/>
    <w:tmpl w:val="7040C0E0"/>
    <w:lvl w:ilvl="0" w:tplc="C0BC8C74">
      <w:start w:val="1"/>
      <w:numFmt w:val="bullet"/>
      <w:pStyle w:val="Bullet2"/>
      <w:lvlText w:val=""/>
      <w:lvlJc w:val="left"/>
      <w:pPr>
        <w:ind w:left="1800" w:hanging="360"/>
      </w:pPr>
      <w:rPr>
        <w:rFonts w:hint="default" w:ascii="Wingdings 2" w:hAnsi="Wingdings 2"/>
      </w:rPr>
    </w:lvl>
    <w:lvl w:ilvl="1" w:tplc="40090003" w:tentative="1">
      <w:start w:val="1"/>
      <w:numFmt w:val="bullet"/>
      <w:lvlText w:val="o"/>
      <w:lvlJc w:val="left"/>
      <w:pPr>
        <w:ind w:left="2520" w:hanging="360"/>
      </w:pPr>
      <w:rPr>
        <w:rFonts w:hint="default" w:ascii="Courier New" w:hAnsi="Courier New" w:cs="Courier New"/>
      </w:rPr>
    </w:lvl>
    <w:lvl w:ilvl="2" w:tplc="40090005" w:tentative="1">
      <w:start w:val="1"/>
      <w:numFmt w:val="bullet"/>
      <w:lvlText w:val=""/>
      <w:lvlJc w:val="left"/>
      <w:pPr>
        <w:ind w:left="3240" w:hanging="360"/>
      </w:pPr>
      <w:rPr>
        <w:rFonts w:hint="default" w:ascii="Wingdings" w:hAnsi="Wingdings"/>
      </w:rPr>
    </w:lvl>
    <w:lvl w:ilvl="3" w:tplc="40090001" w:tentative="1">
      <w:start w:val="1"/>
      <w:numFmt w:val="bullet"/>
      <w:lvlText w:val=""/>
      <w:lvlJc w:val="left"/>
      <w:pPr>
        <w:ind w:left="3960" w:hanging="360"/>
      </w:pPr>
      <w:rPr>
        <w:rFonts w:hint="default" w:ascii="Symbol" w:hAnsi="Symbol"/>
      </w:rPr>
    </w:lvl>
    <w:lvl w:ilvl="4" w:tplc="40090003" w:tentative="1">
      <w:start w:val="1"/>
      <w:numFmt w:val="bullet"/>
      <w:lvlText w:val="o"/>
      <w:lvlJc w:val="left"/>
      <w:pPr>
        <w:ind w:left="4680" w:hanging="360"/>
      </w:pPr>
      <w:rPr>
        <w:rFonts w:hint="default" w:ascii="Courier New" w:hAnsi="Courier New" w:cs="Courier New"/>
      </w:rPr>
    </w:lvl>
    <w:lvl w:ilvl="5" w:tplc="40090005" w:tentative="1">
      <w:start w:val="1"/>
      <w:numFmt w:val="bullet"/>
      <w:lvlText w:val=""/>
      <w:lvlJc w:val="left"/>
      <w:pPr>
        <w:ind w:left="5400" w:hanging="360"/>
      </w:pPr>
      <w:rPr>
        <w:rFonts w:hint="default" w:ascii="Wingdings" w:hAnsi="Wingdings"/>
      </w:rPr>
    </w:lvl>
    <w:lvl w:ilvl="6" w:tplc="40090001" w:tentative="1">
      <w:start w:val="1"/>
      <w:numFmt w:val="bullet"/>
      <w:lvlText w:val=""/>
      <w:lvlJc w:val="left"/>
      <w:pPr>
        <w:ind w:left="6120" w:hanging="360"/>
      </w:pPr>
      <w:rPr>
        <w:rFonts w:hint="default" w:ascii="Symbol" w:hAnsi="Symbol"/>
      </w:rPr>
    </w:lvl>
    <w:lvl w:ilvl="7" w:tplc="40090003" w:tentative="1">
      <w:start w:val="1"/>
      <w:numFmt w:val="bullet"/>
      <w:lvlText w:val="o"/>
      <w:lvlJc w:val="left"/>
      <w:pPr>
        <w:ind w:left="6840" w:hanging="360"/>
      </w:pPr>
      <w:rPr>
        <w:rFonts w:hint="default" w:ascii="Courier New" w:hAnsi="Courier New" w:cs="Courier New"/>
      </w:rPr>
    </w:lvl>
    <w:lvl w:ilvl="8" w:tplc="40090005" w:tentative="1">
      <w:start w:val="1"/>
      <w:numFmt w:val="bullet"/>
      <w:lvlText w:val=""/>
      <w:lvlJc w:val="left"/>
      <w:pPr>
        <w:ind w:left="7560" w:hanging="360"/>
      </w:pPr>
      <w:rPr>
        <w:rFonts w:hint="default" w:ascii="Wingdings" w:hAnsi="Wingdings"/>
      </w:rPr>
    </w:lvl>
  </w:abstractNum>
  <w:abstractNum w:abstractNumId="30" w15:restartNumberingAfterBreak="0">
    <w:nsid w:val="5D9A32E7"/>
    <w:multiLevelType w:val="hybridMultilevel"/>
    <w:tmpl w:val="A0D45A7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170634C"/>
    <w:multiLevelType w:val="hybridMultilevel"/>
    <w:tmpl w:val="3620E848"/>
    <w:lvl w:ilvl="0" w:tplc="246EE89C">
      <w:start w:val="1"/>
      <w:numFmt w:val="bullet"/>
      <w:lvlText w:val="•"/>
      <w:lvlJc w:val="left"/>
      <w:pPr>
        <w:ind w:left="720" w:hanging="360"/>
      </w:pPr>
      <w:rPr>
        <w:rFonts w:hint="default" w:ascii="Arial" w:hAnsi="Arial"/>
      </w:rPr>
    </w:lvl>
    <w:lvl w:ilvl="1" w:tplc="040C0003" w:tentative="1">
      <w:start w:val="1"/>
      <w:numFmt w:val="bullet"/>
      <w:lvlText w:val="o"/>
      <w:lvlJc w:val="left"/>
      <w:pPr>
        <w:ind w:left="1440" w:hanging="360"/>
      </w:pPr>
      <w:rPr>
        <w:rFonts w:hint="default" w:ascii="Courier New" w:hAnsi="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rPr>
    </w:lvl>
    <w:lvl w:ilvl="8" w:tplc="040C0005" w:tentative="1">
      <w:start w:val="1"/>
      <w:numFmt w:val="bullet"/>
      <w:lvlText w:val=""/>
      <w:lvlJc w:val="left"/>
      <w:pPr>
        <w:ind w:left="6480" w:hanging="360"/>
      </w:pPr>
      <w:rPr>
        <w:rFonts w:hint="default" w:ascii="Wingdings" w:hAnsi="Wingdings"/>
      </w:rPr>
    </w:lvl>
  </w:abstractNum>
  <w:abstractNum w:abstractNumId="32" w15:restartNumberingAfterBreak="0">
    <w:nsid w:val="630D2C92"/>
    <w:multiLevelType w:val="hybridMultilevel"/>
    <w:tmpl w:val="FB209B50"/>
    <w:lvl w:ilvl="0" w:tplc="E1AC3072">
      <w:start w:val="1"/>
      <w:numFmt w:val="decimal"/>
      <w:lvlText w:val="%1."/>
      <w:lvlJc w:val="left"/>
      <w:pPr>
        <w:ind w:left="1080" w:hanging="360"/>
      </w:pPr>
      <w:rPr>
        <w:rFonts w:hint="default"/>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3" w15:restartNumberingAfterBreak="0">
    <w:nsid w:val="6470618C"/>
    <w:multiLevelType w:val="multilevel"/>
    <w:tmpl w:val="6EC4DEDA"/>
    <w:lvl w:ilvl="0">
      <w:start w:val="1"/>
      <w:numFmt w:val="decimal"/>
      <w:lvlText w:val="%1."/>
      <w:lvlJc w:val="left"/>
      <w:pPr>
        <w:ind w:left="720" w:hanging="360"/>
      </w:pPr>
    </w:lvl>
    <w:lvl w:ilvl="1">
      <w:start w:val="3"/>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5F8303F"/>
    <w:multiLevelType w:val="hybridMultilevel"/>
    <w:tmpl w:val="38B4D060"/>
    <w:lvl w:ilvl="0" w:tplc="74F8DB18">
      <w:start w:val="1"/>
      <w:numFmt w:val="bullet"/>
      <w:lvlText w:val=""/>
      <w:lvlJc w:val="left"/>
      <w:pPr>
        <w:ind w:left="720" w:hanging="360"/>
      </w:pPr>
      <w:rPr>
        <w:rFonts w:hint="default" w:ascii="Symbol" w:hAnsi="Symbol"/>
        <w:color w:val="auto"/>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5" w15:restartNumberingAfterBreak="0">
    <w:nsid w:val="69AA7E09"/>
    <w:multiLevelType w:val="hybridMultilevel"/>
    <w:tmpl w:val="07E4F100"/>
    <w:lvl w:ilvl="0" w:tplc="246EE89C">
      <w:start w:val="1"/>
      <w:numFmt w:val="bullet"/>
      <w:lvlText w:val="•"/>
      <w:lvlJc w:val="left"/>
      <w:pPr>
        <w:ind w:left="720" w:hanging="360"/>
      </w:pPr>
      <w:rPr>
        <w:rFonts w:hint="default" w:ascii="Arial" w:hAnsi="Arial"/>
      </w:rPr>
    </w:lvl>
    <w:lvl w:ilvl="1" w:tplc="040C0003" w:tentative="1">
      <w:start w:val="1"/>
      <w:numFmt w:val="bullet"/>
      <w:lvlText w:val="o"/>
      <w:lvlJc w:val="left"/>
      <w:pPr>
        <w:ind w:left="1440" w:hanging="360"/>
      </w:pPr>
      <w:rPr>
        <w:rFonts w:hint="default" w:ascii="Courier New" w:hAnsi="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rPr>
    </w:lvl>
    <w:lvl w:ilvl="8" w:tplc="040C0005" w:tentative="1">
      <w:start w:val="1"/>
      <w:numFmt w:val="bullet"/>
      <w:lvlText w:val=""/>
      <w:lvlJc w:val="left"/>
      <w:pPr>
        <w:ind w:left="6480" w:hanging="360"/>
      </w:pPr>
      <w:rPr>
        <w:rFonts w:hint="default" w:ascii="Wingdings" w:hAnsi="Wingdings"/>
      </w:rPr>
    </w:lvl>
  </w:abstractNum>
  <w:abstractNum w:abstractNumId="36" w15:restartNumberingAfterBreak="0">
    <w:nsid w:val="709F4E43"/>
    <w:multiLevelType w:val="hybridMultilevel"/>
    <w:tmpl w:val="6CEC3C70"/>
    <w:lvl w:ilvl="0" w:tplc="040C0001">
      <w:start w:val="1"/>
      <w:numFmt w:val="bullet"/>
      <w:lvlText w:val=""/>
      <w:lvlJc w:val="left"/>
      <w:pPr>
        <w:tabs>
          <w:tab w:val="num" w:pos="720"/>
        </w:tabs>
        <w:ind w:left="720" w:hanging="360"/>
      </w:pPr>
      <w:rPr>
        <w:rFonts w:hint="default" w:ascii="Symbol" w:hAnsi="Symbol"/>
      </w:rPr>
    </w:lvl>
    <w:lvl w:ilvl="1" w:tplc="040C0003" w:tentative="1">
      <w:start w:val="1"/>
      <w:numFmt w:val="bullet"/>
      <w:lvlText w:val="o"/>
      <w:lvlJc w:val="left"/>
      <w:pPr>
        <w:tabs>
          <w:tab w:val="num" w:pos="1440"/>
        </w:tabs>
        <w:ind w:left="1440" w:hanging="360"/>
      </w:pPr>
      <w:rPr>
        <w:rFonts w:hint="default" w:ascii="Courier New" w:hAnsi="Courier New" w:cs="Symbol"/>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cs="Symbol"/>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cs="Symbol"/>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37" w15:restartNumberingAfterBreak="0">
    <w:nsid w:val="768B7C96"/>
    <w:multiLevelType w:val="hybridMultilevel"/>
    <w:tmpl w:val="FFFFFFFF"/>
    <w:lvl w:ilvl="0" w:tplc="A22AC7C8">
      <w:start w:val="1"/>
      <w:numFmt w:val="decimal"/>
      <w:lvlText w:val="%1."/>
      <w:lvlJc w:val="left"/>
      <w:pPr>
        <w:ind w:left="720" w:hanging="360"/>
      </w:pPr>
    </w:lvl>
    <w:lvl w:ilvl="1" w:tplc="DE560B16">
      <w:start w:val="1"/>
      <w:numFmt w:val="lowerLetter"/>
      <w:lvlText w:val="%2."/>
      <w:lvlJc w:val="left"/>
      <w:pPr>
        <w:ind w:left="1440" w:hanging="360"/>
      </w:pPr>
    </w:lvl>
    <w:lvl w:ilvl="2" w:tplc="867CB02C">
      <w:start w:val="1"/>
      <w:numFmt w:val="lowerRoman"/>
      <w:lvlText w:val="%3."/>
      <w:lvlJc w:val="right"/>
      <w:pPr>
        <w:ind w:left="2160" w:hanging="180"/>
      </w:pPr>
    </w:lvl>
    <w:lvl w:ilvl="3" w:tplc="F2E253C0">
      <w:start w:val="1"/>
      <w:numFmt w:val="decimal"/>
      <w:lvlText w:val="%4."/>
      <w:lvlJc w:val="left"/>
      <w:pPr>
        <w:ind w:left="2880" w:hanging="360"/>
      </w:pPr>
    </w:lvl>
    <w:lvl w:ilvl="4" w:tplc="42762260">
      <w:start w:val="1"/>
      <w:numFmt w:val="lowerLetter"/>
      <w:lvlText w:val="%5."/>
      <w:lvlJc w:val="left"/>
      <w:pPr>
        <w:ind w:left="3600" w:hanging="360"/>
      </w:pPr>
    </w:lvl>
    <w:lvl w:ilvl="5" w:tplc="03D09CD4">
      <w:start w:val="1"/>
      <w:numFmt w:val="lowerRoman"/>
      <w:lvlText w:val="%6."/>
      <w:lvlJc w:val="right"/>
      <w:pPr>
        <w:ind w:left="4320" w:hanging="180"/>
      </w:pPr>
    </w:lvl>
    <w:lvl w:ilvl="6" w:tplc="1C728818">
      <w:start w:val="1"/>
      <w:numFmt w:val="decimal"/>
      <w:lvlText w:val="%7."/>
      <w:lvlJc w:val="left"/>
      <w:pPr>
        <w:ind w:left="5040" w:hanging="360"/>
      </w:pPr>
    </w:lvl>
    <w:lvl w:ilvl="7" w:tplc="9D02D8B0">
      <w:start w:val="1"/>
      <w:numFmt w:val="lowerLetter"/>
      <w:lvlText w:val="%8."/>
      <w:lvlJc w:val="left"/>
      <w:pPr>
        <w:ind w:left="5760" w:hanging="360"/>
      </w:pPr>
    </w:lvl>
    <w:lvl w:ilvl="8" w:tplc="93861310">
      <w:start w:val="1"/>
      <w:numFmt w:val="lowerRoman"/>
      <w:lvlText w:val="%9."/>
      <w:lvlJc w:val="right"/>
      <w:pPr>
        <w:ind w:left="6480" w:hanging="180"/>
      </w:pPr>
    </w:lvl>
  </w:abstractNum>
  <w:abstractNum w:abstractNumId="38" w15:restartNumberingAfterBreak="0">
    <w:nsid w:val="793E07A7"/>
    <w:multiLevelType w:val="hybridMultilevel"/>
    <w:tmpl w:val="669ABE26"/>
    <w:lvl w:ilvl="0" w:tplc="246EE89C">
      <w:start w:val="1"/>
      <w:numFmt w:val="bullet"/>
      <w:lvlText w:val="•"/>
      <w:lvlJc w:val="left"/>
      <w:pPr>
        <w:ind w:left="720" w:hanging="360"/>
      </w:pPr>
      <w:rPr>
        <w:rFonts w:hint="default" w:ascii="Arial" w:hAnsi="Arial"/>
      </w:rPr>
    </w:lvl>
    <w:lvl w:ilvl="1" w:tplc="040C0003">
      <w:start w:val="1"/>
      <w:numFmt w:val="bullet"/>
      <w:lvlText w:val="o"/>
      <w:lvlJc w:val="left"/>
      <w:pPr>
        <w:ind w:left="1440" w:hanging="360"/>
      </w:pPr>
      <w:rPr>
        <w:rFonts w:hint="default" w:ascii="Courier New" w:hAnsi="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rPr>
    </w:lvl>
    <w:lvl w:ilvl="8" w:tplc="040C0005" w:tentative="1">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26"/>
  </w:num>
  <w:num w:numId="4">
    <w:abstractNumId w:val="29"/>
  </w:num>
  <w:num w:numId="5">
    <w:abstractNumId w:val="34"/>
  </w:num>
  <w:num w:numId="6">
    <w:abstractNumId w:val="31"/>
  </w:num>
  <w:num w:numId="7">
    <w:abstractNumId w:val="14"/>
  </w:num>
  <w:num w:numId="8">
    <w:abstractNumId w:val="36"/>
  </w:num>
  <w:num w:numId="9">
    <w:abstractNumId w:val="19"/>
  </w:num>
  <w:num w:numId="10">
    <w:abstractNumId w:val="1"/>
  </w:num>
  <w:num w:numId="11">
    <w:abstractNumId w:val="22"/>
  </w:num>
  <w:num w:numId="12">
    <w:abstractNumId w:val="12"/>
  </w:num>
  <w:num w:numId="13">
    <w:abstractNumId w:val="23"/>
  </w:num>
  <w:num w:numId="14">
    <w:abstractNumId w:val="25"/>
  </w:num>
  <w:num w:numId="15">
    <w:abstractNumId w:val="35"/>
  </w:num>
  <w:num w:numId="16">
    <w:abstractNumId w:val="38"/>
  </w:num>
  <w:num w:numId="17">
    <w:abstractNumId w:val="15"/>
  </w:num>
  <w:num w:numId="18">
    <w:abstractNumId w:val="4"/>
  </w:num>
  <w:num w:numId="19">
    <w:abstractNumId w:val="17"/>
  </w:num>
  <w:num w:numId="20">
    <w:abstractNumId w:val="27"/>
  </w:num>
  <w:num w:numId="21">
    <w:abstractNumId w:val="20"/>
  </w:num>
  <w:num w:numId="22">
    <w:abstractNumId w:val="5"/>
  </w:num>
  <w:num w:numId="23">
    <w:abstractNumId w:val="5"/>
    <w:lvlOverride w:ilvl="0">
      <w:startOverride w:val="1"/>
    </w:lvlOverride>
  </w:num>
  <w:num w:numId="24">
    <w:abstractNumId w:val="6"/>
  </w:num>
  <w:num w:numId="25">
    <w:abstractNumId w:val="18"/>
  </w:num>
  <w:num w:numId="26">
    <w:abstractNumId w:val="3"/>
  </w:num>
  <w:num w:numId="27">
    <w:abstractNumId w:val="10"/>
  </w:num>
  <w:num w:numId="28">
    <w:abstractNumId w:val="2"/>
  </w:num>
  <w:num w:numId="29">
    <w:abstractNumId w:val="8"/>
  </w:num>
  <w:num w:numId="30">
    <w:abstractNumId w:val="24"/>
  </w:num>
  <w:num w:numId="31">
    <w:abstractNumId w:val="32"/>
  </w:num>
  <w:num w:numId="32">
    <w:abstractNumId w:val="11"/>
  </w:num>
  <w:num w:numId="33">
    <w:abstractNumId w:val="33"/>
  </w:num>
  <w:num w:numId="34">
    <w:abstractNumId w:val="9"/>
  </w:num>
  <w:num w:numId="35">
    <w:abstractNumId w:val="13"/>
  </w:num>
  <w:num w:numId="36">
    <w:abstractNumId w:val="21"/>
  </w:num>
  <w:num w:numId="37">
    <w:abstractNumId w:val="28"/>
  </w:num>
  <w:num w:numId="38">
    <w:abstractNumId w:val="30"/>
  </w:num>
  <w:num w:numId="39">
    <w:abstractNumId w:val="37"/>
  </w:num>
  <w:num w:numId="40">
    <w:abstractNumId w:val="1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p14">
  <w:zoom w:percent="110"/>
  <w:displayBackgroundShape/>
  <w:attachedTemplate r:id="rId1"/>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doNotTrackFormatting/>
  <w:defaultTabStop w:val="720"/>
  <w:autoHyphenation/>
  <w:consecutiveHyphenLimit w:val="2"/>
  <w:hyphenationZone w:val="357"/>
  <w:characterSpacingControl w:val="doNotCompress"/>
  <w:hdrShapeDefaults>
    <o:shapedefaults v:ext="edit" spidmax="11265"/>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6F464B"/>
    <w:rsid w:val="000004B7"/>
    <w:rsid w:val="00000C2D"/>
    <w:rsid w:val="00007894"/>
    <w:rsid w:val="000100D5"/>
    <w:rsid w:val="00011A86"/>
    <w:rsid w:val="00011E89"/>
    <w:rsid w:val="00012D5C"/>
    <w:rsid w:val="00016A3D"/>
    <w:rsid w:val="00016CC8"/>
    <w:rsid w:val="0001738C"/>
    <w:rsid w:val="000174D5"/>
    <w:rsid w:val="00017CDE"/>
    <w:rsid w:val="00020DE2"/>
    <w:rsid w:val="00023313"/>
    <w:rsid w:val="000234BB"/>
    <w:rsid w:val="000245A4"/>
    <w:rsid w:val="00025DC8"/>
    <w:rsid w:val="00030D02"/>
    <w:rsid w:val="00031A0C"/>
    <w:rsid w:val="0003407C"/>
    <w:rsid w:val="000360E4"/>
    <w:rsid w:val="000369AB"/>
    <w:rsid w:val="00040917"/>
    <w:rsid w:val="000418F9"/>
    <w:rsid w:val="000451AC"/>
    <w:rsid w:val="000453CB"/>
    <w:rsid w:val="00046F57"/>
    <w:rsid w:val="00047A1C"/>
    <w:rsid w:val="000507A8"/>
    <w:rsid w:val="0005189F"/>
    <w:rsid w:val="0005231E"/>
    <w:rsid w:val="00052538"/>
    <w:rsid w:val="00053214"/>
    <w:rsid w:val="00053973"/>
    <w:rsid w:val="00053EFA"/>
    <w:rsid w:val="000573E5"/>
    <w:rsid w:val="00057898"/>
    <w:rsid w:val="00057F72"/>
    <w:rsid w:val="00061B91"/>
    <w:rsid w:val="00062DAF"/>
    <w:rsid w:val="00065624"/>
    <w:rsid w:val="0006590C"/>
    <w:rsid w:val="0006735A"/>
    <w:rsid w:val="0007026B"/>
    <w:rsid w:val="00076341"/>
    <w:rsid w:val="0007648D"/>
    <w:rsid w:val="000765BB"/>
    <w:rsid w:val="00077276"/>
    <w:rsid w:val="00077F8A"/>
    <w:rsid w:val="000806E2"/>
    <w:rsid w:val="000817A2"/>
    <w:rsid w:val="00082810"/>
    <w:rsid w:val="00083E80"/>
    <w:rsid w:val="00085721"/>
    <w:rsid w:val="00086D1B"/>
    <w:rsid w:val="00087192"/>
    <w:rsid w:val="00087A69"/>
    <w:rsid w:val="00090272"/>
    <w:rsid w:val="00090DD1"/>
    <w:rsid w:val="00091921"/>
    <w:rsid w:val="0009593E"/>
    <w:rsid w:val="0009746A"/>
    <w:rsid w:val="00097ECF"/>
    <w:rsid w:val="000A0FAA"/>
    <w:rsid w:val="000A136D"/>
    <w:rsid w:val="000A2FB5"/>
    <w:rsid w:val="000A3E09"/>
    <w:rsid w:val="000A48A6"/>
    <w:rsid w:val="000A5771"/>
    <w:rsid w:val="000A62B0"/>
    <w:rsid w:val="000A6A0A"/>
    <w:rsid w:val="000B13A0"/>
    <w:rsid w:val="000B160C"/>
    <w:rsid w:val="000B331A"/>
    <w:rsid w:val="000B4A93"/>
    <w:rsid w:val="000B5AFD"/>
    <w:rsid w:val="000C05E4"/>
    <w:rsid w:val="000C0AB7"/>
    <w:rsid w:val="000C1D54"/>
    <w:rsid w:val="000C1F95"/>
    <w:rsid w:val="000C5294"/>
    <w:rsid w:val="000C76C6"/>
    <w:rsid w:val="000C7827"/>
    <w:rsid w:val="000D1462"/>
    <w:rsid w:val="000D1AE9"/>
    <w:rsid w:val="000D24D2"/>
    <w:rsid w:val="000D2713"/>
    <w:rsid w:val="000D47E1"/>
    <w:rsid w:val="000D5ACF"/>
    <w:rsid w:val="000D75CA"/>
    <w:rsid w:val="000E18DD"/>
    <w:rsid w:val="000E3A75"/>
    <w:rsid w:val="000E45E3"/>
    <w:rsid w:val="000E4776"/>
    <w:rsid w:val="000F2080"/>
    <w:rsid w:val="000F27EC"/>
    <w:rsid w:val="000F38A4"/>
    <w:rsid w:val="000F4FB7"/>
    <w:rsid w:val="000F5358"/>
    <w:rsid w:val="000F653B"/>
    <w:rsid w:val="000F7CF3"/>
    <w:rsid w:val="00100079"/>
    <w:rsid w:val="00101137"/>
    <w:rsid w:val="0010195A"/>
    <w:rsid w:val="00102AAB"/>
    <w:rsid w:val="00102E51"/>
    <w:rsid w:val="00103D2A"/>
    <w:rsid w:val="00106321"/>
    <w:rsid w:val="00106CD5"/>
    <w:rsid w:val="00110961"/>
    <w:rsid w:val="0011342E"/>
    <w:rsid w:val="001142CC"/>
    <w:rsid w:val="00117960"/>
    <w:rsid w:val="00121D1A"/>
    <w:rsid w:val="0012281A"/>
    <w:rsid w:val="00124881"/>
    <w:rsid w:val="001248F9"/>
    <w:rsid w:val="001258F2"/>
    <w:rsid w:val="0012744A"/>
    <w:rsid w:val="00130751"/>
    <w:rsid w:val="00130F7A"/>
    <w:rsid w:val="0013401E"/>
    <w:rsid w:val="001342D4"/>
    <w:rsid w:val="00135D34"/>
    <w:rsid w:val="00135F0E"/>
    <w:rsid w:val="00141B24"/>
    <w:rsid w:val="00142B28"/>
    <w:rsid w:val="00144118"/>
    <w:rsid w:val="00144766"/>
    <w:rsid w:val="00145A9E"/>
    <w:rsid w:val="00147218"/>
    <w:rsid w:val="001476E7"/>
    <w:rsid w:val="00152032"/>
    <w:rsid w:val="00152422"/>
    <w:rsid w:val="0015324A"/>
    <w:rsid w:val="00155F51"/>
    <w:rsid w:val="00160261"/>
    <w:rsid w:val="001606A9"/>
    <w:rsid w:val="001632F1"/>
    <w:rsid w:val="00164D8B"/>
    <w:rsid w:val="00166EB6"/>
    <w:rsid w:val="00167AC5"/>
    <w:rsid w:val="00170695"/>
    <w:rsid w:val="00170E8F"/>
    <w:rsid w:val="00174078"/>
    <w:rsid w:val="00174205"/>
    <w:rsid w:val="00174601"/>
    <w:rsid w:val="00175C92"/>
    <w:rsid w:val="00176D22"/>
    <w:rsid w:val="00180FD8"/>
    <w:rsid w:val="0018155C"/>
    <w:rsid w:val="001815B5"/>
    <w:rsid w:val="00181742"/>
    <w:rsid w:val="00183137"/>
    <w:rsid w:val="0018692A"/>
    <w:rsid w:val="00190CEF"/>
    <w:rsid w:val="00190ECF"/>
    <w:rsid w:val="0019402D"/>
    <w:rsid w:val="00195EFF"/>
    <w:rsid w:val="00196728"/>
    <w:rsid w:val="00196986"/>
    <w:rsid w:val="001A219B"/>
    <w:rsid w:val="001A5DB3"/>
    <w:rsid w:val="001A6C89"/>
    <w:rsid w:val="001B0909"/>
    <w:rsid w:val="001B2194"/>
    <w:rsid w:val="001B5CFD"/>
    <w:rsid w:val="001B7A93"/>
    <w:rsid w:val="001C08D4"/>
    <w:rsid w:val="001C37C4"/>
    <w:rsid w:val="001C58D8"/>
    <w:rsid w:val="001C73A3"/>
    <w:rsid w:val="001C77D0"/>
    <w:rsid w:val="001C7A0D"/>
    <w:rsid w:val="001C7F60"/>
    <w:rsid w:val="001D1BD3"/>
    <w:rsid w:val="001D2BA7"/>
    <w:rsid w:val="001D3F84"/>
    <w:rsid w:val="001D5925"/>
    <w:rsid w:val="001D6C49"/>
    <w:rsid w:val="001E1E5B"/>
    <w:rsid w:val="001E35A7"/>
    <w:rsid w:val="001F084B"/>
    <w:rsid w:val="001F0C37"/>
    <w:rsid w:val="001F2483"/>
    <w:rsid w:val="001F2515"/>
    <w:rsid w:val="001F2AEB"/>
    <w:rsid w:val="001F554E"/>
    <w:rsid w:val="001F5D3D"/>
    <w:rsid w:val="001F5DFF"/>
    <w:rsid w:val="001F6919"/>
    <w:rsid w:val="00200C83"/>
    <w:rsid w:val="00200CDA"/>
    <w:rsid w:val="002012F1"/>
    <w:rsid w:val="00203A0F"/>
    <w:rsid w:val="00203D8F"/>
    <w:rsid w:val="002040ED"/>
    <w:rsid w:val="002057A7"/>
    <w:rsid w:val="00210CEC"/>
    <w:rsid w:val="00211F18"/>
    <w:rsid w:val="00211FDD"/>
    <w:rsid w:val="00212A5F"/>
    <w:rsid w:val="002171FC"/>
    <w:rsid w:val="00220105"/>
    <w:rsid w:val="00221705"/>
    <w:rsid w:val="00223E08"/>
    <w:rsid w:val="002243A3"/>
    <w:rsid w:val="00226D87"/>
    <w:rsid w:val="002319AC"/>
    <w:rsid w:val="00232408"/>
    <w:rsid w:val="00233A6B"/>
    <w:rsid w:val="00233C02"/>
    <w:rsid w:val="00236291"/>
    <w:rsid w:val="002435F1"/>
    <w:rsid w:val="00243CD4"/>
    <w:rsid w:val="00243D91"/>
    <w:rsid w:val="00243DF1"/>
    <w:rsid w:val="002440BB"/>
    <w:rsid w:val="00244600"/>
    <w:rsid w:val="00244F3C"/>
    <w:rsid w:val="0024659B"/>
    <w:rsid w:val="00247C76"/>
    <w:rsid w:val="002514EF"/>
    <w:rsid w:val="00251D88"/>
    <w:rsid w:val="00253761"/>
    <w:rsid w:val="002540ED"/>
    <w:rsid w:val="0025535D"/>
    <w:rsid w:val="00255AA3"/>
    <w:rsid w:val="00255FE6"/>
    <w:rsid w:val="0025720E"/>
    <w:rsid w:val="00257472"/>
    <w:rsid w:val="00260F7A"/>
    <w:rsid w:val="002645FD"/>
    <w:rsid w:val="00264EA0"/>
    <w:rsid w:val="002659AF"/>
    <w:rsid w:val="00266774"/>
    <w:rsid w:val="00266842"/>
    <w:rsid w:val="00267C3B"/>
    <w:rsid w:val="002718E5"/>
    <w:rsid w:val="00271AE2"/>
    <w:rsid w:val="00272226"/>
    <w:rsid w:val="00272D73"/>
    <w:rsid w:val="002732C9"/>
    <w:rsid w:val="00273EF3"/>
    <w:rsid w:val="002757E2"/>
    <w:rsid w:val="002768F9"/>
    <w:rsid w:val="00276FAE"/>
    <w:rsid w:val="0027709F"/>
    <w:rsid w:val="00280697"/>
    <w:rsid w:val="00282E96"/>
    <w:rsid w:val="002872C8"/>
    <w:rsid w:val="00290D22"/>
    <w:rsid w:val="0029169A"/>
    <w:rsid w:val="00294601"/>
    <w:rsid w:val="002946E5"/>
    <w:rsid w:val="002953E3"/>
    <w:rsid w:val="00295A38"/>
    <w:rsid w:val="0029738F"/>
    <w:rsid w:val="00297856"/>
    <w:rsid w:val="002A14DC"/>
    <w:rsid w:val="002A1FED"/>
    <w:rsid w:val="002A33C9"/>
    <w:rsid w:val="002A3909"/>
    <w:rsid w:val="002A5090"/>
    <w:rsid w:val="002A5D1C"/>
    <w:rsid w:val="002A5E48"/>
    <w:rsid w:val="002A6E78"/>
    <w:rsid w:val="002A7FBE"/>
    <w:rsid w:val="002B01C8"/>
    <w:rsid w:val="002B2B5B"/>
    <w:rsid w:val="002B5B19"/>
    <w:rsid w:val="002B67F5"/>
    <w:rsid w:val="002B76BB"/>
    <w:rsid w:val="002C000A"/>
    <w:rsid w:val="002C0CE0"/>
    <w:rsid w:val="002C3285"/>
    <w:rsid w:val="002C4299"/>
    <w:rsid w:val="002C48B7"/>
    <w:rsid w:val="002C5E16"/>
    <w:rsid w:val="002C6074"/>
    <w:rsid w:val="002D13A3"/>
    <w:rsid w:val="002D2EC1"/>
    <w:rsid w:val="002D6E5C"/>
    <w:rsid w:val="002D73BD"/>
    <w:rsid w:val="002D76B9"/>
    <w:rsid w:val="002E05BA"/>
    <w:rsid w:val="002E134F"/>
    <w:rsid w:val="002E1406"/>
    <w:rsid w:val="002E3670"/>
    <w:rsid w:val="002E4B02"/>
    <w:rsid w:val="002E5059"/>
    <w:rsid w:val="002E7746"/>
    <w:rsid w:val="002E7AB3"/>
    <w:rsid w:val="002F035D"/>
    <w:rsid w:val="002F0374"/>
    <w:rsid w:val="002F06FA"/>
    <w:rsid w:val="002F143E"/>
    <w:rsid w:val="002F3228"/>
    <w:rsid w:val="002F5D1B"/>
    <w:rsid w:val="002F64E1"/>
    <w:rsid w:val="002F6A7E"/>
    <w:rsid w:val="002F6FF3"/>
    <w:rsid w:val="00302B5A"/>
    <w:rsid w:val="00303C16"/>
    <w:rsid w:val="00303E54"/>
    <w:rsid w:val="0030444F"/>
    <w:rsid w:val="00307628"/>
    <w:rsid w:val="0031262F"/>
    <w:rsid w:val="003127F8"/>
    <w:rsid w:val="0031374F"/>
    <w:rsid w:val="00314B6D"/>
    <w:rsid w:val="0031782E"/>
    <w:rsid w:val="0031789D"/>
    <w:rsid w:val="00320E97"/>
    <w:rsid w:val="003259BE"/>
    <w:rsid w:val="003279ED"/>
    <w:rsid w:val="003303FA"/>
    <w:rsid w:val="00331A86"/>
    <w:rsid w:val="0033213B"/>
    <w:rsid w:val="0033303E"/>
    <w:rsid w:val="00334444"/>
    <w:rsid w:val="00336DF6"/>
    <w:rsid w:val="00340951"/>
    <w:rsid w:val="003412FF"/>
    <w:rsid w:val="003420EF"/>
    <w:rsid w:val="003422EE"/>
    <w:rsid w:val="003427D9"/>
    <w:rsid w:val="00343E2B"/>
    <w:rsid w:val="00344DB8"/>
    <w:rsid w:val="00345FB4"/>
    <w:rsid w:val="003471F7"/>
    <w:rsid w:val="00352D03"/>
    <w:rsid w:val="00354858"/>
    <w:rsid w:val="00354B97"/>
    <w:rsid w:val="003553B1"/>
    <w:rsid w:val="00355E3A"/>
    <w:rsid w:val="003568AC"/>
    <w:rsid w:val="00356A97"/>
    <w:rsid w:val="00356AD7"/>
    <w:rsid w:val="003577D6"/>
    <w:rsid w:val="003607C0"/>
    <w:rsid w:val="003619DF"/>
    <w:rsid w:val="00361D01"/>
    <w:rsid w:val="00362265"/>
    <w:rsid w:val="00362567"/>
    <w:rsid w:val="00366E8A"/>
    <w:rsid w:val="00367423"/>
    <w:rsid w:val="0036744E"/>
    <w:rsid w:val="0036779F"/>
    <w:rsid w:val="003718C2"/>
    <w:rsid w:val="003742CD"/>
    <w:rsid w:val="003759C9"/>
    <w:rsid w:val="00375A16"/>
    <w:rsid w:val="00375CFF"/>
    <w:rsid w:val="00376B1A"/>
    <w:rsid w:val="00377404"/>
    <w:rsid w:val="0038028B"/>
    <w:rsid w:val="00381240"/>
    <w:rsid w:val="003857E3"/>
    <w:rsid w:val="003866B3"/>
    <w:rsid w:val="0038738B"/>
    <w:rsid w:val="00387554"/>
    <w:rsid w:val="003900FC"/>
    <w:rsid w:val="0039250F"/>
    <w:rsid w:val="00393604"/>
    <w:rsid w:val="00397350"/>
    <w:rsid w:val="003A090F"/>
    <w:rsid w:val="003A1825"/>
    <w:rsid w:val="003A248A"/>
    <w:rsid w:val="003A2F91"/>
    <w:rsid w:val="003A5E3D"/>
    <w:rsid w:val="003A6719"/>
    <w:rsid w:val="003A6A40"/>
    <w:rsid w:val="003A70AF"/>
    <w:rsid w:val="003B0EA6"/>
    <w:rsid w:val="003B1C52"/>
    <w:rsid w:val="003B36C4"/>
    <w:rsid w:val="003C0030"/>
    <w:rsid w:val="003C0233"/>
    <w:rsid w:val="003C13B3"/>
    <w:rsid w:val="003C198F"/>
    <w:rsid w:val="003C5D2B"/>
    <w:rsid w:val="003C72BB"/>
    <w:rsid w:val="003D1D29"/>
    <w:rsid w:val="003D4046"/>
    <w:rsid w:val="003D4AF8"/>
    <w:rsid w:val="003D516A"/>
    <w:rsid w:val="003D6914"/>
    <w:rsid w:val="003D6D61"/>
    <w:rsid w:val="003E35C3"/>
    <w:rsid w:val="003E38A2"/>
    <w:rsid w:val="003E588D"/>
    <w:rsid w:val="003E5B87"/>
    <w:rsid w:val="003E5D42"/>
    <w:rsid w:val="003E7DE8"/>
    <w:rsid w:val="003E7E56"/>
    <w:rsid w:val="003F1515"/>
    <w:rsid w:val="003F7470"/>
    <w:rsid w:val="00400F9C"/>
    <w:rsid w:val="00401C3A"/>
    <w:rsid w:val="00401F2D"/>
    <w:rsid w:val="0040208F"/>
    <w:rsid w:val="00402BF2"/>
    <w:rsid w:val="00402C07"/>
    <w:rsid w:val="0040374D"/>
    <w:rsid w:val="00404A25"/>
    <w:rsid w:val="004050A6"/>
    <w:rsid w:val="00405B62"/>
    <w:rsid w:val="004075BF"/>
    <w:rsid w:val="00412541"/>
    <w:rsid w:val="004126FC"/>
    <w:rsid w:val="00412D31"/>
    <w:rsid w:val="004138D2"/>
    <w:rsid w:val="004155AA"/>
    <w:rsid w:val="00416451"/>
    <w:rsid w:val="00421141"/>
    <w:rsid w:val="0042212F"/>
    <w:rsid w:val="00425862"/>
    <w:rsid w:val="0042638D"/>
    <w:rsid w:val="004320BE"/>
    <w:rsid w:val="0043420B"/>
    <w:rsid w:val="00435625"/>
    <w:rsid w:val="00436443"/>
    <w:rsid w:val="004423E1"/>
    <w:rsid w:val="00444E1D"/>
    <w:rsid w:val="00446FA3"/>
    <w:rsid w:val="00450496"/>
    <w:rsid w:val="004509EB"/>
    <w:rsid w:val="00451239"/>
    <w:rsid w:val="00452C2C"/>
    <w:rsid w:val="00453944"/>
    <w:rsid w:val="00453966"/>
    <w:rsid w:val="00453C23"/>
    <w:rsid w:val="00455E6F"/>
    <w:rsid w:val="0045648C"/>
    <w:rsid w:val="00457EFD"/>
    <w:rsid w:val="0046133C"/>
    <w:rsid w:val="00463FD8"/>
    <w:rsid w:val="004643FA"/>
    <w:rsid w:val="004644C5"/>
    <w:rsid w:val="0046609A"/>
    <w:rsid w:val="00466420"/>
    <w:rsid w:val="00466862"/>
    <w:rsid w:val="004669B5"/>
    <w:rsid w:val="004703F1"/>
    <w:rsid w:val="00470430"/>
    <w:rsid w:val="00471084"/>
    <w:rsid w:val="00473C36"/>
    <w:rsid w:val="0047681D"/>
    <w:rsid w:val="004827DE"/>
    <w:rsid w:val="00483822"/>
    <w:rsid w:val="00485E97"/>
    <w:rsid w:val="00487FB0"/>
    <w:rsid w:val="00490350"/>
    <w:rsid w:val="00490869"/>
    <w:rsid w:val="00491944"/>
    <w:rsid w:val="00493D91"/>
    <w:rsid w:val="0049555E"/>
    <w:rsid w:val="00497DA7"/>
    <w:rsid w:val="004A5EE4"/>
    <w:rsid w:val="004B1D3A"/>
    <w:rsid w:val="004B1D95"/>
    <w:rsid w:val="004B34E1"/>
    <w:rsid w:val="004B3A36"/>
    <w:rsid w:val="004B47D9"/>
    <w:rsid w:val="004B6AF9"/>
    <w:rsid w:val="004B7B91"/>
    <w:rsid w:val="004C5433"/>
    <w:rsid w:val="004C558F"/>
    <w:rsid w:val="004C65E0"/>
    <w:rsid w:val="004C7710"/>
    <w:rsid w:val="004D074F"/>
    <w:rsid w:val="004D10AC"/>
    <w:rsid w:val="004D124D"/>
    <w:rsid w:val="004D1988"/>
    <w:rsid w:val="004D259A"/>
    <w:rsid w:val="004D3B0A"/>
    <w:rsid w:val="004D4330"/>
    <w:rsid w:val="004D4461"/>
    <w:rsid w:val="004D459D"/>
    <w:rsid w:val="004D5EC2"/>
    <w:rsid w:val="004E01CD"/>
    <w:rsid w:val="004E057E"/>
    <w:rsid w:val="004E2BC0"/>
    <w:rsid w:val="004E3B08"/>
    <w:rsid w:val="004E4B2B"/>
    <w:rsid w:val="004E5BD8"/>
    <w:rsid w:val="004E64B3"/>
    <w:rsid w:val="004E6866"/>
    <w:rsid w:val="004E6ECB"/>
    <w:rsid w:val="004E79F3"/>
    <w:rsid w:val="004F0584"/>
    <w:rsid w:val="004F2195"/>
    <w:rsid w:val="004F2801"/>
    <w:rsid w:val="004F2BD2"/>
    <w:rsid w:val="004F2E13"/>
    <w:rsid w:val="004F3FC9"/>
    <w:rsid w:val="004F421B"/>
    <w:rsid w:val="004F4627"/>
    <w:rsid w:val="004F5B44"/>
    <w:rsid w:val="004F6A98"/>
    <w:rsid w:val="0050052B"/>
    <w:rsid w:val="00502B82"/>
    <w:rsid w:val="00504272"/>
    <w:rsid w:val="00507026"/>
    <w:rsid w:val="00514B73"/>
    <w:rsid w:val="0051564D"/>
    <w:rsid w:val="005162AC"/>
    <w:rsid w:val="00516E9D"/>
    <w:rsid w:val="005174B4"/>
    <w:rsid w:val="0052110E"/>
    <w:rsid w:val="00521A9C"/>
    <w:rsid w:val="00521B14"/>
    <w:rsid w:val="00523A7E"/>
    <w:rsid w:val="0052411C"/>
    <w:rsid w:val="0052521A"/>
    <w:rsid w:val="00526093"/>
    <w:rsid w:val="005276C3"/>
    <w:rsid w:val="005311D1"/>
    <w:rsid w:val="00531532"/>
    <w:rsid w:val="005363E6"/>
    <w:rsid w:val="00537C12"/>
    <w:rsid w:val="00540B36"/>
    <w:rsid w:val="00542A6F"/>
    <w:rsid w:val="00544327"/>
    <w:rsid w:val="005457C6"/>
    <w:rsid w:val="0054686C"/>
    <w:rsid w:val="00547108"/>
    <w:rsid w:val="0054767E"/>
    <w:rsid w:val="00550125"/>
    <w:rsid w:val="005507B9"/>
    <w:rsid w:val="00551429"/>
    <w:rsid w:val="00552396"/>
    <w:rsid w:val="00552492"/>
    <w:rsid w:val="00553346"/>
    <w:rsid w:val="005533AD"/>
    <w:rsid w:val="00553AB3"/>
    <w:rsid w:val="005553B0"/>
    <w:rsid w:val="0055598F"/>
    <w:rsid w:val="00561083"/>
    <w:rsid w:val="00562442"/>
    <w:rsid w:val="005641E0"/>
    <w:rsid w:val="00565005"/>
    <w:rsid w:val="005655C5"/>
    <w:rsid w:val="0056714F"/>
    <w:rsid w:val="00571DCF"/>
    <w:rsid w:val="00575F08"/>
    <w:rsid w:val="00576489"/>
    <w:rsid w:val="005765D8"/>
    <w:rsid w:val="0058005F"/>
    <w:rsid w:val="0058269C"/>
    <w:rsid w:val="00583982"/>
    <w:rsid w:val="0058468E"/>
    <w:rsid w:val="00585232"/>
    <w:rsid w:val="0058628B"/>
    <w:rsid w:val="00587854"/>
    <w:rsid w:val="0059114C"/>
    <w:rsid w:val="005912FC"/>
    <w:rsid w:val="005958A0"/>
    <w:rsid w:val="005959ED"/>
    <w:rsid w:val="00595CB5"/>
    <w:rsid w:val="0059792C"/>
    <w:rsid w:val="005A009F"/>
    <w:rsid w:val="005A0247"/>
    <w:rsid w:val="005A24D9"/>
    <w:rsid w:val="005A275A"/>
    <w:rsid w:val="005A34A4"/>
    <w:rsid w:val="005A3CC8"/>
    <w:rsid w:val="005A437D"/>
    <w:rsid w:val="005A6D83"/>
    <w:rsid w:val="005A74FB"/>
    <w:rsid w:val="005A7BA1"/>
    <w:rsid w:val="005B20EE"/>
    <w:rsid w:val="005B2797"/>
    <w:rsid w:val="005B36F8"/>
    <w:rsid w:val="005C0CB1"/>
    <w:rsid w:val="005C441B"/>
    <w:rsid w:val="005C4FA3"/>
    <w:rsid w:val="005C62C0"/>
    <w:rsid w:val="005C6895"/>
    <w:rsid w:val="005D13A9"/>
    <w:rsid w:val="005D1A22"/>
    <w:rsid w:val="005D3776"/>
    <w:rsid w:val="005D5670"/>
    <w:rsid w:val="005E44AF"/>
    <w:rsid w:val="005E4DF0"/>
    <w:rsid w:val="005E76C4"/>
    <w:rsid w:val="005F1F1E"/>
    <w:rsid w:val="005F3391"/>
    <w:rsid w:val="005F6169"/>
    <w:rsid w:val="005F7461"/>
    <w:rsid w:val="005F7D35"/>
    <w:rsid w:val="005F7E57"/>
    <w:rsid w:val="00600E8B"/>
    <w:rsid w:val="00602497"/>
    <w:rsid w:val="00602835"/>
    <w:rsid w:val="0060326D"/>
    <w:rsid w:val="0060512E"/>
    <w:rsid w:val="0060602C"/>
    <w:rsid w:val="006068FF"/>
    <w:rsid w:val="00607F03"/>
    <w:rsid w:val="00614BD0"/>
    <w:rsid w:val="00615845"/>
    <w:rsid w:val="00615A42"/>
    <w:rsid w:val="00615F19"/>
    <w:rsid w:val="00615F36"/>
    <w:rsid w:val="006162EA"/>
    <w:rsid w:val="0062272F"/>
    <w:rsid w:val="00624D93"/>
    <w:rsid w:val="0062564B"/>
    <w:rsid w:val="00625BEE"/>
    <w:rsid w:val="00625D9B"/>
    <w:rsid w:val="0063036C"/>
    <w:rsid w:val="006304DB"/>
    <w:rsid w:val="006312E4"/>
    <w:rsid w:val="0063341A"/>
    <w:rsid w:val="00634964"/>
    <w:rsid w:val="0063593A"/>
    <w:rsid w:val="00640740"/>
    <w:rsid w:val="00640B08"/>
    <w:rsid w:val="006415D9"/>
    <w:rsid w:val="00641DDC"/>
    <w:rsid w:val="00642047"/>
    <w:rsid w:val="00642CC9"/>
    <w:rsid w:val="0064491C"/>
    <w:rsid w:val="006450D0"/>
    <w:rsid w:val="00646092"/>
    <w:rsid w:val="00651228"/>
    <w:rsid w:val="00652CA6"/>
    <w:rsid w:val="00652DD1"/>
    <w:rsid w:val="006547C4"/>
    <w:rsid w:val="00656AD3"/>
    <w:rsid w:val="00656AF8"/>
    <w:rsid w:val="00657D6E"/>
    <w:rsid w:val="00665833"/>
    <w:rsid w:val="00670C79"/>
    <w:rsid w:val="006743CE"/>
    <w:rsid w:val="00674765"/>
    <w:rsid w:val="00675595"/>
    <w:rsid w:val="006769D9"/>
    <w:rsid w:val="00677B92"/>
    <w:rsid w:val="00681694"/>
    <w:rsid w:val="00681EB0"/>
    <w:rsid w:val="006833BC"/>
    <w:rsid w:val="00684FA8"/>
    <w:rsid w:val="00685B29"/>
    <w:rsid w:val="00686625"/>
    <w:rsid w:val="00687370"/>
    <w:rsid w:val="006875A6"/>
    <w:rsid w:val="00691E06"/>
    <w:rsid w:val="00692BAC"/>
    <w:rsid w:val="00693E4B"/>
    <w:rsid w:val="0069498C"/>
    <w:rsid w:val="00694BAD"/>
    <w:rsid w:val="00695EEC"/>
    <w:rsid w:val="00696396"/>
    <w:rsid w:val="006A0BFC"/>
    <w:rsid w:val="006A6331"/>
    <w:rsid w:val="006A6FC6"/>
    <w:rsid w:val="006B3307"/>
    <w:rsid w:val="006B349A"/>
    <w:rsid w:val="006B4CED"/>
    <w:rsid w:val="006B4F96"/>
    <w:rsid w:val="006B5693"/>
    <w:rsid w:val="006B64CB"/>
    <w:rsid w:val="006B7E3F"/>
    <w:rsid w:val="006C45CC"/>
    <w:rsid w:val="006C5283"/>
    <w:rsid w:val="006C549B"/>
    <w:rsid w:val="006C5BFF"/>
    <w:rsid w:val="006D03D3"/>
    <w:rsid w:val="006D4FB5"/>
    <w:rsid w:val="006D69F3"/>
    <w:rsid w:val="006D7669"/>
    <w:rsid w:val="006E0FE3"/>
    <w:rsid w:val="006E198C"/>
    <w:rsid w:val="006E417F"/>
    <w:rsid w:val="006E4566"/>
    <w:rsid w:val="006F12C2"/>
    <w:rsid w:val="006F3072"/>
    <w:rsid w:val="006F464B"/>
    <w:rsid w:val="006F76EA"/>
    <w:rsid w:val="006F7F07"/>
    <w:rsid w:val="0070020E"/>
    <w:rsid w:val="007003C3"/>
    <w:rsid w:val="0070167A"/>
    <w:rsid w:val="00701786"/>
    <w:rsid w:val="0070592D"/>
    <w:rsid w:val="00706581"/>
    <w:rsid w:val="0070693E"/>
    <w:rsid w:val="0070783C"/>
    <w:rsid w:val="00707A23"/>
    <w:rsid w:val="007119DA"/>
    <w:rsid w:val="0071562A"/>
    <w:rsid w:val="0071580F"/>
    <w:rsid w:val="00715D50"/>
    <w:rsid w:val="0071603F"/>
    <w:rsid w:val="0071673C"/>
    <w:rsid w:val="00717CD2"/>
    <w:rsid w:val="00721967"/>
    <w:rsid w:val="007225A3"/>
    <w:rsid w:val="00724A0F"/>
    <w:rsid w:val="007262A0"/>
    <w:rsid w:val="00730060"/>
    <w:rsid w:val="00731098"/>
    <w:rsid w:val="00731E11"/>
    <w:rsid w:val="00734915"/>
    <w:rsid w:val="00735A08"/>
    <w:rsid w:val="0073721C"/>
    <w:rsid w:val="00737A0C"/>
    <w:rsid w:val="00742292"/>
    <w:rsid w:val="00744D02"/>
    <w:rsid w:val="007460B9"/>
    <w:rsid w:val="00746DD9"/>
    <w:rsid w:val="007474D2"/>
    <w:rsid w:val="00747DCB"/>
    <w:rsid w:val="00752F05"/>
    <w:rsid w:val="007533A7"/>
    <w:rsid w:val="007551A4"/>
    <w:rsid w:val="00756ED6"/>
    <w:rsid w:val="00760B9E"/>
    <w:rsid w:val="00763038"/>
    <w:rsid w:val="007655A6"/>
    <w:rsid w:val="0076741B"/>
    <w:rsid w:val="00772B40"/>
    <w:rsid w:val="00775A3B"/>
    <w:rsid w:val="00776D29"/>
    <w:rsid w:val="00784A1B"/>
    <w:rsid w:val="0078507B"/>
    <w:rsid w:val="00786D13"/>
    <w:rsid w:val="00787E2A"/>
    <w:rsid w:val="00792FA8"/>
    <w:rsid w:val="00793D5B"/>
    <w:rsid w:val="00796154"/>
    <w:rsid w:val="00796D36"/>
    <w:rsid w:val="007970F8"/>
    <w:rsid w:val="0079782D"/>
    <w:rsid w:val="007A3980"/>
    <w:rsid w:val="007A438F"/>
    <w:rsid w:val="007A60DD"/>
    <w:rsid w:val="007A6709"/>
    <w:rsid w:val="007A6997"/>
    <w:rsid w:val="007B02AC"/>
    <w:rsid w:val="007B044A"/>
    <w:rsid w:val="007B4885"/>
    <w:rsid w:val="007B53F3"/>
    <w:rsid w:val="007B7529"/>
    <w:rsid w:val="007B7688"/>
    <w:rsid w:val="007C0F11"/>
    <w:rsid w:val="007C1A37"/>
    <w:rsid w:val="007C2905"/>
    <w:rsid w:val="007C39DF"/>
    <w:rsid w:val="007C4FC9"/>
    <w:rsid w:val="007C51AB"/>
    <w:rsid w:val="007C57DB"/>
    <w:rsid w:val="007C6D7E"/>
    <w:rsid w:val="007D285C"/>
    <w:rsid w:val="007D5C68"/>
    <w:rsid w:val="007D5ED2"/>
    <w:rsid w:val="007D5FF0"/>
    <w:rsid w:val="007D6FDF"/>
    <w:rsid w:val="007D7A5E"/>
    <w:rsid w:val="007D7E6D"/>
    <w:rsid w:val="007E1F9E"/>
    <w:rsid w:val="007E1FDA"/>
    <w:rsid w:val="007E2477"/>
    <w:rsid w:val="007E25FE"/>
    <w:rsid w:val="007E3715"/>
    <w:rsid w:val="007E3D5C"/>
    <w:rsid w:val="007E514E"/>
    <w:rsid w:val="007E570C"/>
    <w:rsid w:val="007E71EB"/>
    <w:rsid w:val="007F1206"/>
    <w:rsid w:val="007F1531"/>
    <w:rsid w:val="007F65DB"/>
    <w:rsid w:val="00800BB4"/>
    <w:rsid w:val="00802622"/>
    <w:rsid w:val="00802D69"/>
    <w:rsid w:val="00803542"/>
    <w:rsid w:val="00804591"/>
    <w:rsid w:val="00811DBF"/>
    <w:rsid w:val="00811F77"/>
    <w:rsid w:val="008130CE"/>
    <w:rsid w:val="00813403"/>
    <w:rsid w:val="00815BF7"/>
    <w:rsid w:val="00816691"/>
    <w:rsid w:val="00817AC7"/>
    <w:rsid w:val="0082054E"/>
    <w:rsid w:val="00820719"/>
    <w:rsid w:val="00822BCD"/>
    <w:rsid w:val="00825634"/>
    <w:rsid w:val="00827666"/>
    <w:rsid w:val="00832EF4"/>
    <w:rsid w:val="0083572B"/>
    <w:rsid w:val="00836F0F"/>
    <w:rsid w:val="008407C0"/>
    <w:rsid w:val="00843ED0"/>
    <w:rsid w:val="008447DE"/>
    <w:rsid w:val="00847A80"/>
    <w:rsid w:val="00847FA1"/>
    <w:rsid w:val="008502AF"/>
    <w:rsid w:val="0085625D"/>
    <w:rsid w:val="00856E98"/>
    <w:rsid w:val="00857106"/>
    <w:rsid w:val="00860FBF"/>
    <w:rsid w:val="008634BF"/>
    <w:rsid w:val="00863849"/>
    <w:rsid w:val="00863A9C"/>
    <w:rsid w:val="008644ED"/>
    <w:rsid w:val="00864532"/>
    <w:rsid w:val="00865105"/>
    <w:rsid w:val="008659B1"/>
    <w:rsid w:val="00866AD1"/>
    <w:rsid w:val="00870F51"/>
    <w:rsid w:val="00871FC2"/>
    <w:rsid w:val="008732F1"/>
    <w:rsid w:val="00873C71"/>
    <w:rsid w:val="00875525"/>
    <w:rsid w:val="00882E93"/>
    <w:rsid w:val="008837BD"/>
    <w:rsid w:val="0088569C"/>
    <w:rsid w:val="00891E26"/>
    <w:rsid w:val="008940F3"/>
    <w:rsid w:val="00894BDD"/>
    <w:rsid w:val="008951CC"/>
    <w:rsid w:val="00895510"/>
    <w:rsid w:val="008961B2"/>
    <w:rsid w:val="00896234"/>
    <w:rsid w:val="008964E3"/>
    <w:rsid w:val="00896970"/>
    <w:rsid w:val="00897781"/>
    <w:rsid w:val="00897F06"/>
    <w:rsid w:val="008A1D7D"/>
    <w:rsid w:val="008A291F"/>
    <w:rsid w:val="008A2BBE"/>
    <w:rsid w:val="008A4FF8"/>
    <w:rsid w:val="008B188E"/>
    <w:rsid w:val="008B1C38"/>
    <w:rsid w:val="008B1D00"/>
    <w:rsid w:val="008B278B"/>
    <w:rsid w:val="008B32B6"/>
    <w:rsid w:val="008B3B64"/>
    <w:rsid w:val="008B451C"/>
    <w:rsid w:val="008B5059"/>
    <w:rsid w:val="008B52D3"/>
    <w:rsid w:val="008B74AC"/>
    <w:rsid w:val="008B7819"/>
    <w:rsid w:val="008B7F10"/>
    <w:rsid w:val="008C0154"/>
    <w:rsid w:val="008C0730"/>
    <w:rsid w:val="008C19E0"/>
    <w:rsid w:val="008C1E97"/>
    <w:rsid w:val="008C59D8"/>
    <w:rsid w:val="008C5F3F"/>
    <w:rsid w:val="008C66EA"/>
    <w:rsid w:val="008C7DF1"/>
    <w:rsid w:val="008D2A6F"/>
    <w:rsid w:val="008D388A"/>
    <w:rsid w:val="008D6AA4"/>
    <w:rsid w:val="008E00D6"/>
    <w:rsid w:val="008E0401"/>
    <w:rsid w:val="008E2A5F"/>
    <w:rsid w:val="008E2D9A"/>
    <w:rsid w:val="008E2FFD"/>
    <w:rsid w:val="008E3FD0"/>
    <w:rsid w:val="008E41A2"/>
    <w:rsid w:val="008E4E38"/>
    <w:rsid w:val="008E4F5D"/>
    <w:rsid w:val="008E53E8"/>
    <w:rsid w:val="008E5872"/>
    <w:rsid w:val="008E79D1"/>
    <w:rsid w:val="008F0DCB"/>
    <w:rsid w:val="008F6148"/>
    <w:rsid w:val="009000A5"/>
    <w:rsid w:val="009014EE"/>
    <w:rsid w:val="00902827"/>
    <w:rsid w:val="00904651"/>
    <w:rsid w:val="009064C3"/>
    <w:rsid w:val="009074FE"/>
    <w:rsid w:val="009078C3"/>
    <w:rsid w:val="009100AB"/>
    <w:rsid w:val="00910D22"/>
    <w:rsid w:val="00913B1F"/>
    <w:rsid w:val="00914C05"/>
    <w:rsid w:val="00914E67"/>
    <w:rsid w:val="009153F4"/>
    <w:rsid w:val="0091635D"/>
    <w:rsid w:val="0091672D"/>
    <w:rsid w:val="00916C7D"/>
    <w:rsid w:val="0092342B"/>
    <w:rsid w:val="009248DB"/>
    <w:rsid w:val="009252B4"/>
    <w:rsid w:val="009265DF"/>
    <w:rsid w:val="009267B7"/>
    <w:rsid w:val="00926C51"/>
    <w:rsid w:val="00927456"/>
    <w:rsid w:val="00927BBF"/>
    <w:rsid w:val="00932317"/>
    <w:rsid w:val="009355E2"/>
    <w:rsid w:val="00937DA5"/>
    <w:rsid w:val="009419F6"/>
    <w:rsid w:val="009423E4"/>
    <w:rsid w:val="00943FB4"/>
    <w:rsid w:val="0094576A"/>
    <w:rsid w:val="00946974"/>
    <w:rsid w:val="00946CEE"/>
    <w:rsid w:val="00952708"/>
    <w:rsid w:val="0095425B"/>
    <w:rsid w:val="00954729"/>
    <w:rsid w:val="00954751"/>
    <w:rsid w:val="009559FD"/>
    <w:rsid w:val="009578E9"/>
    <w:rsid w:val="00957CC8"/>
    <w:rsid w:val="009615F1"/>
    <w:rsid w:val="0096198C"/>
    <w:rsid w:val="00961BC2"/>
    <w:rsid w:val="00963D2C"/>
    <w:rsid w:val="00963D64"/>
    <w:rsid w:val="00965234"/>
    <w:rsid w:val="00966262"/>
    <w:rsid w:val="00966A38"/>
    <w:rsid w:val="00967604"/>
    <w:rsid w:val="009711F6"/>
    <w:rsid w:val="009731F8"/>
    <w:rsid w:val="009732D3"/>
    <w:rsid w:val="00974C72"/>
    <w:rsid w:val="00977F87"/>
    <w:rsid w:val="009813B0"/>
    <w:rsid w:val="009853A9"/>
    <w:rsid w:val="00986304"/>
    <w:rsid w:val="00987068"/>
    <w:rsid w:val="00992285"/>
    <w:rsid w:val="00992BA3"/>
    <w:rsid w:val="00995DAE"/>
    <w:rsid w:val="009A0B20"/>
    <w:rsid w:val="009A4B6D"/>
    <w:rsid w:val="009A5A64"/>
    <w:rsid w:val="009A615B"/>
    <w:rsid w:val="009A641A"/>
    <w:rsid w:val="009A671D"/>
    <w:rsid w:val="009A77C6"/>
    <w:rsid w:val="009A7989"/>
    <w:rsid w:val="009B0811"/>
    <w:rsid w:val="009B3BC7"/>
    <w:rsid w:val="009B5262"/>
    <w:rsid w:val="009B5A8D"/>
    <w:rsid w:val="009C34AD"/>
    <w:rsid w:val="009C3EE2"/>
    <w:rsid w:val="009C3FB6"/>
    <w:rsid w:val="009C53AE"/>
    <w:rsid w:val="009C590E"/>
    <w:rsid w:val="009D0D57"/>
    <w:rsid w:val="009D19EA"/>
    <w:rsid w:val="009D20C6"/>
    <w:rsid w:val="009D3074"/>
    <w:rsid w:val="009D3EF8"/>
    <w:rsid w:val="009D6C26"/>
    <w:rsid w:val="009D6EDD"/>
    <w:rsid w:val="009E0B9B"/>
    <w:rsid w:val="009E0C0D"/>
    <w:rsid w:val="009E23A1"/>
    <w:rsid w:val="009E2A19"/>
    <w:rsid w:val="009E3F0F"/>
    <w:rsid w:val="009E61AD"/>
    <w:rsid w:val="009E71E3"/>
    <w:rsid w:val="009F1125"/>
    <w:rsid w:val="009F2B37"/>
    <w:rsid w:val="009F2C24"/>
    <w:rsid w:val="009F2E7B"/>
    <w:rsid w:val="009F3A54"/>
    <w:rsid w:val="009F46A4"/>
    <w:rsid w:val="009F533E"/>
    <w:rsid w:val="009F6A00"/>
    <w:rsid w:val="009F70EB"/>
    <w:rsid w:val="009F71C3"/>
    <w:rsid w:val="00A00B8D"/>
    <w:rsid w:val="00A01C20"/>
    <w:rsid w:val="00A01E6A"/>
    <w:rsid w:val="00A04EAD"/>
    <w:rsid w:val="00A0615E"/>
    <w:rsid w:val="00A063F9"/>
    <w:rsid w:val="00A06B2B"/>
    <w:rsid w:val="00A11050"/>
    <w:rsid w:val="00A11822"/>
    <w:rsid w:val="00A148A2"/>
    <w:rsid w:val="00A202B4"/>
    <w:rsid w:val="00A20974"/>
    <w:rsid w:val="00A22EBD"/>
    <w:rsid w:val="00A23740"/>
    <w:rsid w:val="00A248B9"/>
    <w:rsid w:val="00A26CC4"/>
    <w:rsid w:val="00A27DD3"/>
    <w:rsid w:val="00A3030D"/>
    <w:rsid w:val="00A31580"/>
    <w:rsid w:val="00A31B29"/>
    <w:rsid w:val="00A31CA2"/>
    <w:rsid w:val="00A33441"/>
    <w:rsid w:val="00A34D65"/>
    <w:rsid w:val="00A36555"/>
    <w:rsid w:val="00A41A0A"/>
    <w:rsid w:val="00A44832"/>
    <w:rsid w:val="00A462BC"/>
    <w:rsid w:val="00A46863"/>
    <w:rsid w:val="00A50A98"/>
    <w:rsid w:val="00A510B4"/>
    <w:rsid w:val="00A5470F"/>
    <w:rsid w:val="00A54A6A"/>
    <w:rsid w:val="00A56CBB"/>
    <w:rsid w:val="00A574A2"/>
    <w:rsid w:val="00A5750F"/>
    <w:rsid w:val="00A611DA"/>
    <w:rsid w:val="00A611EE"/>
    <w:rsid w:val="00A6231F"/>
    <w:rsid w:val="00A62B71"/>
    <w:rsid w:val="00A6427F"/>
    <w:rsid w:val="00A64C89"/>
    <w:rsid w:val="00A64DA1"/>
    <w:rsid w:val="00A708AF"/>
    <w:rsid w:val="00A71F58"/>
    <w:rsid w:val="00A73408"/>
    <w:rsid w:val="00A73604"/>
    <w:rsid w:val="00A77F5C"/>
    <w:rsid w:val="00A825C9"/>
    <w:rsid w:val="00A82796"/>
    <w:rsid w:val="00A831D4"/>
    <w:rsid w:val="00A84501"/>
    <w:rsid w:val="00A874F3"/>
    <w:rsid w:val="00A900E0"/>
    <w:rsid w:val="00A9016E"/>
    <w:rsid w:val="00A9061E"/>
    <w:rsid w:val="00A9609D"/>
    <w:rsid w:val="00A965BB"/>
    <w:rsid w:val="00AA11E3"/>
    <w:rsid w:val="00AA3E36"/>
    <w:rsid w:val="00AA3F80"/>
    <w:rsid w:val="00AA46F9"/>
    <w:rsid w:val="00AA52C0"/>
    <w:rsid w:val="00AA52EC"/>
    <w:rsid w:val="00AA790D"/>
    <w:rsid w:val="00AB4275"/>
    <w:rsid w:val="00AB59ED"/>
    <w:rsid w:val="00AB6696"/>
    <w:rsid w:val="00AB72E9"/>
    <w:rsid w:val="00AC0681"/>
    <w:rsid w:val="00AC1A3E"/>
    <w:rsid w:val="00AC255E"/>
    <w:rsid w:val="00AC37BC"/>
    <w:rsid w:val="00AC4493"/>
    <w:rsid w:val="00AC4D8D"/>
    <w:rsid w:val="00AC5EFA"/>
    <w:rsid w:val="00AC7A4A"/>
    <w:rsid w:val="00AC7F16"/>
    <w:rsid w:val="00AD04CC"/>
    <w:rsid w:val="00AD104B"/>
    <w:rsid w:val="00AD1EBA"/>
    <w:rsid w:val="00AD24C8"/>
    <w:rsid w:val="00AD3594"/>
    <w:rsid w:val="00AD45B3"/>
    <w:rsid w:val="00AD51EF"/>
    <w:rsid w:val="00AE0ED5"/>
    <w:rsid w:val="00AE2532"/>
    <w:rsid w:val="00AE281D"/>
    <w:rsid w:val="00AE2ABD"/>
    <w:rsid w:val="00AE5042"/>
    <w:rsid w:val="00AE724E"/>
    <w:rsid w:val="00AF0E8E"/>
    <w:rsid w:val="00AF28E6"/>
    <w:rsid w:val="00AF6F37"/>
    <w:rsid w:val="00B01F3A"/>
    <w:rsid w:val="00B031F0"/>
    <w:rsid w:val="00B03B15"/>
    <w:rsid w:val="00B06CD9"/>
    <w:rsid w:val="00B11B11"/>
    <w:rsid w:val="00B12B43"/>
    <w:rsid w:val="00B13963"/>
    <w:rsid w:val="00B16018"/>
    <w:rsid w:val="00B167F8"/>
    <w:rsid w:val="00B17C30"/>
    <w:rsid w:val="00B217E8"/>
    <w:rsid w:val="00B23A44"/>
    <w:rsid w:val="00B248C7"/>
    <w:rsid w:val="00B25867"/>
    <w:rsid w:val="00B2629F"/>
    <w:rsid w:val="00B318DB"/>
    <w:rsid w:val="00B31C50"/>
    <w:rsid w:val="00B32D73"/>
    <w:rsid w:val="00B33027"/>
    <w:rsid w:val="00B34E2B"/>
    <w:rsid w:val="00B353F1"/>
    <w:rsid w:val="00B360E0"/>
    <w:rsid w:val="00B361D5"/>
    <w:rsid w:val="00B36C3D"/>
    <w:rsid w:val="00B37030"/>
    <w:rsid w:val="00B4008E"/>
    <w:rsid w:val="00B467FC"/>
    <w:rsid w:val="00B46C06"/>
    <w:rsid w:val="00B47774"/>
    <w:rsid w:val="00B50D00"/>
    <w:rsid w:val="00B52E48"/>
    <w:rsid w:val="00B54C2B"/>
    <w:rsid w:val="00B54F17"/>
    <w:rsid w:val="00B55171"/>
    <w:rsid w:val="00B55435"/>
    <w:rsid w:val="00B57893"/>
    <w:rsid w:val="00B57B62"/>
    <w:rsid w:val="00B62C01"/>
    <w:rsid w:val="00B6341A"/>
    <w:rsid w:val="00B6417A"/>
    <w:rsid w:val="00B651DE"/>
    <w:rsid w:val="00B66EB6"/>
    <w:rsid w:val="00B70045"/>
    <w:rsid w:val="00B71245"/>
    <w:rsid w:val="00B774CF"/>
    <w:rsid w:val="00B77D13"/>
    <w:rsid w:val="00B80450"/>
    <w:rsid w:val="00B83E18"/>
    <w:rsid w:val="00B851DF"/>
    <w:rsid w:val="00B865CA"/>
    <w:rsid w:val="00B86B69"/>
    <w:rsid w:val="00B872BD"/>
    <w:rsid w:val="00B879E7"/>
    <w:rsid w:val="00B910F7"/>
    <w:rsid w:val="00B91909"/>
    <w:rsid w:val="00B91AD4"/>
    <w:rsid w:val="00B91F10"/>
    <w:rsid w:val="00B924AF"/>
    <w:rsid w:val="00B92A02"/>
    <w:rsid w:val="00B92A6F"/>
    <w:rsid w:val="00B9561D"/>
    <w:rsid w:val="00B96853"/>
    <w:rsid w:val="00B97DAD"/>
    <w:rsid w:val="00BA1963"/>
    <w:rsid w:val="00BA1A3A"/>
    <w:rsid w:val="00BA2828"/>
    <w:rsid w:val="00BA670C"/>
    <w:rsid w:val="00BB1601"/>
    <w:rsid w:val="00BB5808"/>
    <w:rsid w:val="00BB63C8"/>
    <w:rsid w:val="00BB644E"/>
    <w:rsid w:val="00BB6E55"/>
    <w:rsid w:val="00BB6ED7"/>
    <w:rsid w:val="00BC039E"/>
    <w:rsid w:val="00BC0DB4"/>
    <w:rsid w:val="00BC41CC"/>
    <w:rsid w:val="00BC4569"/>
    <w:rsid w:val="00BC4729"/>
    <w:rsid w:val="00BC62AF"/>
    <w:rsid w:val="00BD0085"/>
    <w:rsid w:val="00BD0DBC"/>
    <w:rsid w:val="00BD25C8"/>
    <w:rsid w:val="00BD2936"/>
    <w:rsid w:val="00BD39A0"/>
    <w:rsid w:val="00BD46F3"/>
    <w:rsid w:val="00BD4E44"/>
    <w:rsid w:val="00BD5F4A"/>
    <w:rsid w:val="00BD69AA"/>
    <w:rsid w:val="00BD7914"/>
    <w:rsid w:val="00BE0E4C"/>
    <w:rsid w:val="00BE100E"/>
    <w:rsid w:val="00BE1992"/>
    <w:rsid w:val="00BE209D"/>
    <w:rsid w:val="00BE2DEC"/>
    <w:rsid w:val="00BE2F5C"/>
    <w:rsid w:val="00BE4333"/>
    <w:rsid w:val="00BE73DF"/>
    <w:rsid w:val="00BE7BA6"/>
    <w:rsid w:val="00BF134D"/>
    <w:rsid w:val="00BF2BA7"/>
    <w:rsid w:val="00BF2DE9"/>
    <w:rsid w:val="00BF39E6"/>
    <w:rsid w:val="00BF3AB0"/>
    <w:rsid w:val="00BF471E"/>
    <w:rsid w:val="00C03744"/>
    <w:rsid w:val="00C0424C"/>
    <w:rsid w:val="00C05BEB"/>
    <w:rsid w:val="00C10475"/>
    <w:rsid w:val="00C11EC3"/>
    <w:rsid w:val="00C12293"/>
    <w:rsid w:val="00C14854"/>
    <w:rsid w:val="00C2073D"/>
    <w:rsid w:val="00C21DA1"/>
    <w:rsid w:val="00C21DCE"/>
    <w:rsid w:val="00C234F1"/>
    <w:rsid w:val="00C270D8"/>
    <w:rsid w:val="00C27E9E"/>
    <w:rsid w:val="00C3003E"/>
    <w:rsid w:val="00C34B21"/>
    <w:rsid w:val="00C372E5"/>
    <w:rsid w:val="00C378FA"/>
    <w:rsid w:val="00C44296"/>
    <w:rsid w:val="00C454BB"/>
    <w:rsid w:val="00C4552A"/>
    <w:rsid w:val="00C461B7"/>
    <w:rsid w:val="00C465A6"/>
    <w:rsid w:val="00C4730E"/>
    <w:rsid w:val="00C50A83"/>
    <w:rsid w:val="00C50E7D"/>
    <w:rsid w:val="00C51A7C"/>
    <w:rsid w:val="00C54212"/>
    <w:rsid w:val="00C544C5"/>
    <w:rsid w:val="00C55188"/>
    <w:rsid w:val="00C5555D"/>
    <w:rsid w:val="00C56FEC"/>
    <w:rsid w:val="00C57077"/>
    <w:rsid w:val="00C60B4C"/>
    <w:rsid w:val="00C71A08"/>
    <w:rsid w:val="00C725D0"/>
    <w:rsid w:val="00C731E0"/>
    <w:rsid w:val="00C74D8C"/>
    <w:rsid w:val="00C8038E"/>
    <w:rsid w:val="00C82CC5"/>
    <w:rsid w:val="00C8385F"/>
    <w:rsid w:val="00C8407D"/>
    <w:rsid w:val="00C860F1"/>
    <w:rsid w:val="00C90B7D"/>
    <w:rsid w:val="00C920CB"/>
    <w:rsid w:val="00C93A96"/>
    <w:rsid w:val="00CA0A9C"/>
    <w:rsid w:val="00CA1C1E"/>
    <w:rsid w:val="00CA1F37"/>
    <w:rsid w:val="00CA4A39"/>
    <w:rsid w:val="00CA4DE7"/>
    <w:rsid w:val="00CA55BE"/>
    <w:rsid w:val="00CA6288"/>
    <w:rsid w:val="00CA72ED"/>
    <w:rsid w:val="00CB060D"/>
    <w:rsid w:val="00CB09D3"/>
    <w:rsid w:val="00CB172C"/>
    <w:rsid w:val="00CB1A55"/>
    <w:rsid w:val="00CB1C95"/>
    <w:rsid w:val="00CB25FF"/>
    <w:rsid w:val="00CB73F1"/>
    <w:rsid w:val="00CB7477"/>
    <w:rsid w:val="00CC1531"/>
    <w:rsid w:val="00CC33CC"/>
    <w:rsid w:val="00CC58D2"/>
    <w:rsid w:val="00CC6619"/>
    <w:rsid w:val="00CD03AD"/>
    <w:rsid w:val="00CD093F"/>
    <w:rsid w:val="00CD10A1"/>
    <w:rsid w:val="00CD64D0"/>
    <w:rsid w:val="00CD6A06"/>
    <w:rsid w:val="00CD737B"/>
    <w:rsid w:val="00CE159D"/>
    <w:rsid w:val="00CE36BA"/>
    <w:rsid w:val="00CE4708"/>
    <w:rsid w:val="00CE6280"/>
    <w:rsid w:val="00CE6B60"/>
    <w:rsid w:val="00CE7BD4"/>
    <w:rsid w:val="00CF01CF"/>
    <w:rsid w:val="00CF0426"/>
    <w:rsid w:val="00CF04DF"/>
    <w:rsid w:val="00CF0B89"/>
    <w:rsid w:val="00CF1649"/>
    <w:rsid w:val="00CF1FF5"/>
    <w:rsid w:val="00CF3CBE"/>
    <w:rsid w:val="00CF5FF4"/>
    <w:rsid w:val="00D01BAD"/>
    <w:rsid w:val="00D029FC"/>
    <w:rsid w:val="00D03DEB"/>
    <w:rsid w:val="00D042B5"/>
    <w:rsid w:val="00D05FBB"/>
    <w:rsid w:val="00D06012"/>
    <w:rsid w:val="00D06605"/>
    <w:rsid w:val="00D11255"/>
    <w:rsid w:val="00D11E66"/>
    <w:rsid w:val="00D120E7"/>
    <w:rsid w:val="00D12370"/>
    <w:rsid w:val="00D13282"/>
    <w:rsid w:val="00D13978"/>
    <w:rsid w:val="00D152EA"/>
    <w:rsid w:val="00D15A64"/>
    <w:rsid w:val="00D17B00"/>
    <w:rsid w:val="00D2032D"/>
    <w:rsid w:val="00D203E4"/>
    <w:rsid w:val="00D2062A"/>
    <w:rsid w:val="00D2213A"/>
    <w:rsid w:val="00D24BFB"/>
    <w:rsid w:val="00D24F5B"/>
    <w:rsid w:val="00D30EA1"/>
    <w:rsid w:val="00D339FD"/>
    <w:rsid w:val="00D34312"/>
    <w:rsid w:val="00D35248"/>
    <w:rsid w:val="00D40B80"/>
    <w:rsid w:val="00D41BE3"/>
    <w:rsid w:val="00D43BA9"/>
    <w:rsid w:val="00D44BF4"/>
    <w:rsid w:val="00D44E2D"/>
    <w:rsid w:val="00D45221"/>
    <w:rsid w:val="00D46493"/>
    <w:rsid w:val="00D46641"/>
    <w:rsid w:val="00D50433"/>
    <w:rsid w:val="00D51CB1"/>
    <w:rsid w:val="00D55C4C"/>
    <w:rsid w:val="00D5627B"/>
    <w:rsid w:val="00D57545"/>
    <w:rsid w:val="00D61F26"/>
    <w:rsid w:val="00D61F9D"/>
    <w:rsid w:val="00D63510"/>
    <w:rsid w:val="00D66733"/>
    <w:rsid w:val="00D66B5A"/>
    <w:rsid w:val="00D67EAB"/>
    <w:rsid w:val="00D7085D"/>
    <w:rsid w:val="00D70FF5"/>
    <w:rsid w:val="00D71A39"/>
    <w:rsid w:val="00D721BF"/>
    <w:rsid w:val="00D7502F"/>
    <w:rsid w:val="00D7761A"/>
    <w:rsid w:val="00D77A3B"/>
    <w:rsid w:val="00D77E7B"/>
    <w:rsid w:val="00D807A2"/>
    <w:rsid w:val="00D83B04"/>
    <w:rsid w:val="00D83CC4"/>
    <w:rsid w:val="00D83FDE"/>
    <w:rsid w:val="00D84C5C"/>
    <w:rsid w:val="00D85927"/>
    <w:rsid w:val="00D900CB"/>
    <w:rsid w:val="00D911FE"/>
    <w:rsid w:val="00D917CD"/>
    <w:rsid w:val="00D934FB"/>
    <w:rsid w:val="00D93922"/>
    <w:rsid w:val="00D964EB"/>
    <w:rsid w:val="00D97462"/>
    <w:rsid w:val="00DA16F0"/>
    <w:rsid w:val="00DA25A7"/>
    <w:rsid w:val="00DA32FB"/>
    <w:rsid w:val="00DA4419"/>
    <w:rsid w:val="00DA4853"/>
    <w:rsid w:val="00DA5F78"/>
    <w:rsid w:val="00DA72CC"/>
    <w:rsid w:val="00DB05FB"/>
    <w:rsid w:val="00DB08A8"/>
    <w:rsid w:val="00DB5441"/>
    <w:rsid w:val="00DB5D33"/>
    <w:rsid w:val="00DB5D7B"/>
    <w:rsid w:val="00DB7548"/>
    <w:rsid w:val="00DC161C"/>
    <w:rsid w:val="00DC1E7C"/>
    <w:rsid w:val="00DC2087"/>
    <w:rsid w:val="00DC752E"/>
    <w:rsid w:val="00DD2EE4"/>
    <w:rsid w:val="00DD66E3"/>
    <w:rsid w:val="00DD6DCF"/>
    <w:rsid w:val="00DD7116"/>
    <w:rsid w:val="00DE3244"/>
    <w:rsid w:val="00DF18C7"/>
    <w:rsid w:val="00DF22D8"/>
    <w:rsid w:val="00DF23A0"/>
    <w:rsid w:val="00DF2518"/>
    <w:rsid w:val="00DF28EE"/>
    <w:rsid w:val="00DF3DE0"/>
    <w:rsid w:val="00DF3E79"/>
    <w:rsid w:val="00DF56DA"/>
    <w:rsid w:val="00DF584B"/>
    <w:rsid w:val="00DF5FAE"/>
    <w:rsid w:val="00E00723"/>
    <w:rsid w:val="00E02714"/>
    <w:rsid w:val="00E04247"/>
    <w:rsid w:val="00E046BB"/>
    <w:rsid w:val="00E10C4E"/>
    <w:rsid w:val="00E1112B"/>
    <w:rsid w:val="00E114A7"/>
    <w:rsid w:val="00E128F5"/>
    <w:rsid w:val="00E1360C"/>
    <w:rsid w:val="00E13641"/>
    <w:rsid w:val="00E14F00"/>
    <w:rsid w:val="00E15F5B"/>
    <w:rsid w:val="00E16E9F"/>
    <w:rsid w:val="00E16F59"/>
    <w:rsid w:val="00E20815"/>
    <w:rsid w:val="00E229CE"/>
    <w:rsid w:val="00E270A6"/>
    <w:rsid w:val="00E3194C"/>
    <w:rsid w:val="00E31D6F"/>
    <w:rsid w:val="00E32572"/>
    <w:rsid w:val="00E32FE8"/>
    <w:rsid w:val="00E3459D"/>
    <w:rsid w:val="00E355A4"/>
    <w:rsid w:val="00E35A41"/>
    <w:rsid w:val="00E35C14"/>
    <w:rsid w:val="00E371F4"/>
    <w:rsid w:val="00E40010"/>
    <w:rsid w:val="00E4049E"/>
    <w:rsid w:val="00E413FB"/>
    <w:rsid w:val="00E42B2F"/>
    <w:rsid w:val="00E45356"/>
    <w:rsid w:val="00E45FAD"/>
    <w:rsid w:val="00E50946"/>
    <w:rsid w:val="00E52B52"/>
    <w:rsid w:val="00E52E4E"/>
    <w:rsid w:val="00E5489A"/>
    <w:rsid w:val="00E5683A"/>
    <w:rsid w:val="00E570AD"/>
    <w:rsid w:val="00E603F7"/>
    <w:rsid w:val="00E60772"/>
    <w:rsid w:val="00E6610B"/>
    <w:rsid w:val="00E679C9"/>
    <w:rsid w:val="00E70A42"/>
    <w:rsid w:val="00E712F4"/>
    <w:rsid w:val="00E72A2E"/>
    <w:rsid w:val="00E7381D"/>
    <w:rsid w:val="00E74F0D"/>
    <w:rsid w:val="00E757B2"/>
    <w:rsid w:val="00E767F7"/>
    <w:rsid w:val="00E803E8"/>
    <w:rsid w:val="00E817F3"/>
    <w:rsid w:val="00E832C8"/>
    <w:rsid w:val="00E8375C"/>
    <w:rsid w:val="00E83F11"/>
    <w:rsid w:val="00E8618A"/>
    <w:rsid w:val="00E917E3"/>
    <w:rsid w:val="00E921CF"/>
    <w:rsid w:val="00E930F6"/>
    <w:rsid w:val="00E9324F"/>
    <w:rsid w:val="00E969A4"/>
    <w:rsid w:val="00E977B5"/>
    <w:rsid w:val="00EA0561"/>
    <w:rsid w:val="00EA0A2B"/>
    <w:rsid w:val="00EA6543"/>
    <w:rsid w:val="00EA6A39"/>
    <w:rsid w:val="00EA6F4C"/>
    <w:rsid w:val="00EA7C13"/>
    <w:rsid w:val="00EB03D3"/>
    <w:rsid w:val="00EB1BEE"/>
    <w:rsid w:val="00EB5200"/>
    <w:rsid w:val="00EB6294"/>
    <w:rsid w:val="00EB7CF7"/>
    <w:rsid w:val="00EC10C3"/>
    <w:rsid w:val="00EC2657"/>
    <w:rsid w:val="00EC3EDB"/>
    <w:rsid w:val="00EC4275"/>
    <w:rsid w:val="00EC645C"/>
    <w:rsid w:val="00EC67E7"/>
    <w:rsid w:val="00EC688C"/>
    <w:rsid w:val="00EC6E57"/>
    <w:rsid w:val="00EC7DA6"/>
    <w:rsid w:val="00ED0A3E"/>
    <w:rsid w:val="00ED2A29"/>
    <w:rsid w:val="00ED442E"/>
    <w:rsid w:val="00ED57F2"/>
    <w:rsid w:val="00ED6217"/>
    <w:rsid w:val="00ED69A9"/>
    <w:rsid w:val="00ED69D8"/>
    <w:rsid w:val="00ED7FB4"/>
    <w:rsid w:val="00EE13D6"/>
    <w:rsid w:val="00EE1D55"/>
    <w:rsid w:val="00EE20D5"/>
    <w:rsid w:val="00EE6756"/>
    <w:rsid w:val="00EE7659"/>
    <w:rsid w:val="00EE76B7"/>
    <w:rsid w:val="00EE7B03"/>
    <w:rsid w:val="00EF2295"/>
    <w:rsid w:val="00EF36D7"/>
    <w:rsid w:val="00EF3776"/>
    <w:rsid w:val="00EF47ED"/>
    <w:rsid w:val="00EF55E8"/>
    <w:rsid w:val="00F00019"/>
    <w:rsid w:val="00F003C2"/>
    <w:rsid w:val="00F005D9"/>
    <w:rsid w:val="00F00972"/>
    <w:rsid w:val="00F02B89"/>
    <w:rsid w:val="00F03358"/>
    <w:rsid w:val="00F03450"/>
    <w:rsid w:val="00F038CF"/>
    <w:rsid w:val="00F03BFD"/>
    <w:rsid w:val="00F0526E"/>
    <w:rsid w:val="00F115C1"/>
    <w:rsid w:val="00F1197A"/>
    <w:rsid w:val="00F12885"/>
    <w:rsid w:val="00F2086F"/>
    <w:rsid w:val="00F24964"/>
    <w:rsid w:val="00F30DCB"/>
    <w:rsid w:val="00F31B23"/>
    <w:rsid w:val="00F31FE6"/>
    <w:rsid w:val="00F32FE9"/>
    <w:rsid w:val="00F358A4"/>
    <w:rsid w:val="00F37818"/>
    <w:rsid w:val="00F37ED3"/>
    <w:rsid w:val="00F4148F"/>
    <w:rsid w:val="00F43CA2"/>
    <w:rsid w:val="00F43D6F"/>
    <w:rsid w:val="00F43EB0"/>
    <w:rsid w:val="00F445A4"/>
    <w:rsid w:val="00F44C19"/>
    <w:rsid w:val="00F47648"/>
    <w:rsid w:val="00F5241A"/>
    <w:rsid w:val="00F53133"/>
    <w:rsid w:val="00F54E9E"/>
    <w:rsid w:val="00F56325"/>
    <w:rsid w:val="00F577E3"/>
    <w:rsid w:val="00F60051"/>
    <w:rsid w:val="00F63239"/>
    <w:rsid w:val="00F653B9"/>
    <w:rsid w:val="00F65520"/>
    <w:rsid w:val="00F65CD3"/>
    <w:rsid w:val="00F670C1"/>
    <w:rsid w:val="00F6726A"/>
    <w:rsid w:val="00F67AA7"/>
    <w:rsid w:val="00F700E3"/>
    <w:rsid w:val="00F70B6A"/>
    <w:rsid w:val="00F70FCE"/>
    <w:rsid w:val="00F72BF9"/>
    <w:rsid w:val="00F73BDB"/>
    <w:rsid w:val="00F73F06"/>
    <w:rsid w:val="00F76F0A"/>
    <w:rsid w:val="00F77B75"/>
    <w:rsid w:val="00F81CA0"/>
    <w:rsid w:val="00F84F9D"/>
    <w:rsid w:val="00F8573D"/>
    <w:rsid w:val="00F863B4"/>
    <w:rsid w:val="00F91B50"/>
    <w:rsid w:val="00F92E46"/>
    <w:rsid w:val="00F933FA"/>
    <w:rsid w:val="00F9346D"/>
    <w:rsid w:val="00F95D98"/>
    <w:rsid w:val="00F97226"/>
    <w:rsid w:val="00FA0BDA"/>
    <w:rsid w:val="00FA283C"/>
    <w:rsid w:val="00FA28FC"/>
    <w:rsid w:val="00FB09C6"/>
    <w:rsid w:val="00FB23C1"/>
    <w:rsid w:val="00FB3072"/>
    <w:rsid w:val="00FB695F"/>
    <w:rsid w:val="00FB7006"/>
    <w:rsid w:val="00FB7250"/>
    <w:rsid w:val="00FB7542"/>
    <w:rsid w:val="00FB7FE5"/>
    <w:rsid w:val="00FC0620"/>
    <w:rsid w:val="00FC1AFF"/>
    <w:rsid w:val="00FC1E22"/>
    <w:rsid w:val="00FC23DF"/>
    <w:rsid w:val="00FC241B"/>
    <w:rsid w:val="00FC30B4"/>
    <w:rsid w:val="00FC459D"/>
    <w:rsid w:val="00FC7762"/>
    <w:rsid w:val="00FD11BB"/>
    <w:rsid w:val="00FD11FB"/>
    <w:rsid w:val="00FD41AA"/>
    <w:rsid w:val="00FD4EA1"/>
    <w:rsid w:val="00FD5446"/>
    <w:rsid w:val="00FD59BA"/>
    <w:rsid w:val="00FD632B"/>
    <w:rsid w:val="00FE314C"/>
    <w:rsid w:val="00FE5E74"/>
    <w:rsid w:val="00FF136A"/>
    <w:rsid w:val="00FF1EC2"/>
    <w:rsid w:val="00FF2D34"/>
    <w:rsid w:val="00FF3582"/>
    <w:rsid w:val="00FF4699"/>
    <w:rsid w:val="00FF5598"/>
    <w:rsid w:val="00FF5FFF"/>
    <w:rsid w:val="00FF6497"/>
    <w:rsid w:val="03120DDD"/>
    <w:rsid w:val="039BC667"/>
    <w:rsid w:val="06C07235"/>
    <w:rsid w:val="0A8A9B46"/>
    <w:rsid w:val="0B812D66"/>
    <w:rsid w:val="0EAF7FDC"/>
    <w:rsid w:val="11354A24"/>
    <w:rsid w:val="14AB6BB3"/>
    <w:rsid w:val="14D55E65"/>
    <w:rsid w:val="1539130F"/>
    <w:rsid w:val="1746ED93"/>
    <w:rsid w:val="1A1ECA04"/>
    <w:rsid w:val="1A25C086"/>
    <w:rsid w:val="1A97D477"/>
    <w:rsid w:val="1B301B25"/>
    <w:rsid w:val="1E7FB160"/>
    <w:rsid w:val="1F546ECB"/>
    <w:rsid w:val="242920C8"/>
    <w:rsid w:val="248E010E"/>
    <w:rsid w:val="24C8E167"/>
    <w:rsid w:val="2657BA83"/>
    <w:rsid w:val="28D9FC06"/>
    <w:rsid w:val="2A5DD3C3"/>
    <w:rsid w:val="2B973310"/>
    <w:rsid w:val="2C1601AE"/>
    <w:rsid w:val="2C5B8F3E"/>
    <w:rsid w:val="2EA0B06F"/>
    <w:rsid w:val="2EB3D112"/>
    <w:rsid w:val="325E959C"/>
    <w:rsid w:val="33DF4A22"/>
    <w:rsid w:val="351658C5"/>
    <w:rsid w:val="3586E777"/>
    <w:rsid w:val="35F6DFA0"/>
    <w:rsid w:val="362D62FB"/>
    <w:rsid w:val="385B4C75"/>
    <w:rsid w:val="3A2FDF30"/>
    <w:rsid w:val="3A40C887"/>
    <w:rsid w:val="3B5FAC5F"/>
    <w:rsid w:val="3D1D3F51"/>
    <w:rsid w:val="3D321715"/>
    <w:rsid w:val="3D746405"/>
    <w:rsid w:val="3E1695AF"/>
    <w:rsid w:val="3EFDD716"/>
    <w:rsid w:val="40591928"/>
    <w:rsid w:val="425AC57D"/>
    <w:rsid w:val="4266BD9E"/>
    <w:rsid w:val="4344B4FA"/>
    <w:rsid w:val="44587ECE"/>
    <w:rsid w:val="44A50DEC"/>
    <w:rsid w:val="4720FDFD"/>
    <w:rsid w:val="48490271"/>
    <w:rsid w:val="48BA4AA2"/>
    <w:rsid w:val="4A88819B"/>
    <w:rsid w:val="4BF1BBED"/>
    <w:rsid w:val="4C92C181"/>
    <w:rsid w:val="4D911EED"/>
    <w:rsid w:val="520D6007"/>
    <w:rsid w:val="521E9857"/>
    <w:rsid w:val="56837C27"/>
    <w:rsid w:val="57D7FF61"/>
    <w:rsid w:val="59A35953"/>
    <w:rsid w:val="5ACDD4C9"/>
    <w:rsid w:val="5AF2FC3B"/>
    <w:rsid w:val="5B50E052"/>
    <w:rsid w:val="5C02D604"/>
    <w:rsid w:val="5C6F2A33"/>
    <w:rsid w:val="5CC21A03"/>
    <w:rsid w:val="619595F7"/>
    <w:rsid w:val="63540DDE"/>
    <w:rsid w:val="639CDCED"/>
    <w:rsid w:val="649CA768"/>
    <w:rsid w:val="68793D0D"/>
    <w:rsid w:val="6C54F12D"/>
    <w:rsid w:val="6D2D67F3"/>
    <w:rsid w:val="7076097F"/>
    <w:rsid w:val="745706F4"/>
    <w:rsid w:val="759FD8E1"/>
    <w:rsid w:val="762519B9"/>
    <w:rsid w:val="774A6CF8"/>
    <w:rsid w:val="7C1D6516"/>
    <w:rsid w:val="7E1E6939"/>
    <w:rsid w:val="7F73E8E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1265"/>
    <o:shapelayout v:ext="edit">
      <o:idmap v:ext="edit" data="1"/>
    </o:shapelayout>
  </w:shapeDefaults>
  <w:decimalSymbol w:val="."/>
  <w:listSeparator w:val=","/>
  <w14:docId w14:val="7B0FBB4B"/>
  <w15:docId w15:val="{763D67B3-E959-473D-888F-7A44DCB53AB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p14">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uiPriority="0"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0"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533AD"/>
    <w:pPr>
      <w:jc w:val="both"/>
    </w:pPr>
  </w:style>
  <w:style w:type="paragraph" w:styleId="Heading1">
    <w:name w:val="heading 1"/>
    <w:basedOn w:val="Normal"/>
    <w:next w:val="Normal"/>
    <w:link w:val="Heading1Char"/>
    <w:qFormat/>
    <w:rsid w:val="002B67F5"/>
    <w:pPr>
      <w:keepNext/>
      <w:numPr>
        <w:numId w:val="1"/>
      </w:numPr>
      <w:spacing w:before="240" w:after="60" w:line="240" w:lineRule="auto"/>
      <w:outlineLvl w:val="0"/>
    </w:pPr>
    <w:rPr>
      <w:rFonts w:ascii="Arial" w:hAnsi="Arial" w:eastAsia="Times New Roman" w:cs="Times New Roman"/>
      <w:b/>
      <w:kern w:val="28"/>
      <w:sz w:val="28"/>
      <w:szCs w:val="20"/>
    </w:rPr>
  </w:style>
  <w:style w:type="paragraph" w:styleId="Heading2">
    <w:name w:val="heading 2"/>
    <w:basedOn w:val="Normal"/>
    <w:next w:val="Normal"/>
    <w:link w:val="Heading2Char"/>
    <w:qFormat/>
    <w:rsid w:val="002B67F5"/>
    <w:pPr>
      <w:keepNext/>
      <w:numPr>
        <w:ilvl w:val="1"/>
        <w:numId w:val="1"/>
      </w:numPr>
      <w:spacing w:before="240" w:after="60" w:line="240" w:lineRule="auto"/>
      <w:outlineLvl w:val="1"/>
    </w:pPr>
    <w:rPr>
      <w:rFonts w:ascii="Arial" w:hAnsi="Arial" w:eastAsia="Times New Roman" w:cs="Times New Roman"/>
      <w:b/>
      <w:sz w:val="24"/>
      <w:szCs w:val="20"/>
    </w:rPr>
  </w:style>
  <w:style w:type="paragraph" w:styleId="Heading3">
    <w:name w:val="heading 3"/>
    <w:basedOn w:val="Normal"/>
    <w:next w:val="Normal"/>
    <w:link w:val="Heading3Char"/>
    <w:qFormat/>
    <w:rsid w:val="002B67F5"/>
    <w:pPr>
      <w:keepNext/>
      <w:numPr>
        <w:ilvl w:val="2"/>
        <w:numId w:val="1"/>
      </w:numPr>
      <w:spacing w:before="240" w:after="60" w:line="240" w:lineRule="auto"/>
      <w:outlineLvl w:val="2"/>
    </w:pPr>
    <w:rPr>
      <w:rFonts w:ascii="Arial" w:hAnsi="Arial" w:eastAsia="Times New Roman" w:cs="Times New Roman"/>
      <w:b/>
      <w:sz w:val="20"/>
      <w:szCs w:val="20"/>
    </w:rPr>
  </w:style>
  <w:style w:type="paragraph" w:styleId="Heading4">
    <w:name w:val="heading 4"/>
    <w:basedOn w:val="Normal"/>
    <w:next w:val="Normal"/>
    <w:link w:val="Heading4Char"/>
    <w:qFormat/>
    <w:rsid w:val="002B67F5"/>
    <w:pPr>
      <w:keepNext/>
      <w:numPr>
        <w:ilvl w:val="3"/>
        <w:numId w:val="1"/>
      </w:numPr>
      <w:spacing w:before="240" w:after="60" w:line="240" w:lineRule="auto"/>
      <w:outlineLvl w:val="3"/>
    </w:pPr>
    <w:rPr>
      <w:rFonts w:ascii="Arial" w:hAnsi="Arial" w:eastAsia="Times New Roman" w:cs="Times New Roman"/>
      <w:sz w:val="20"/>
      <w:szCs w:val="20"/>
    </w:rPr>
  </w:style>
  <w:style w:type="paragraph" w:styleId="Heading5">
    <w:name w:val="heading 5"/>
    <w:basedOn w:val="Normal"/>
    <w:next w:val="Normal"/>
    <w:link w:val="Heading5Char"/>
    <w:qFormat/>
    <w:rsid w:val="002B67F5"/>
    <w:pPr>
      <w:numPr>
        <w:ilvl w:val="4"/>
        <w:numId w:val="1"/>
      </w:numPr>
      <w:spacing w:before="240" w:after="60" w:line="240" w:lineRule="auto"/>
      <w:outlineLvl w:val="4"/>
    </w:pPr>
    <w:rPr>
      <w:rFonts w:ascii="Arial" w:hAnsi="Arial" w:eastAsia="Times New Roman" w:cs="Times New Roman"/>
      <w:sz w:val="20"/>
      <w:szCs w:val="20"/>
    </w:rPr>
  </w:style>
  <w:style w:type="paragraph" w:styleId="Heading6">
    <w:name w:val="heading 6"/>
    <w:basedOn w:val="Normal"/>
    <w:next w:val="Normal"/>
    <w:link w:val="Heading6Char"/>
    <w:qFormat/>
    <w:rsid w:val="002B67F5"/>
    <w:pPr>
      <w:numPr>
        <w:ilvl w:val="5"/>
        <w:numId w:val="1"/>
      </w:numPr>
      <w:spacing w:before="240" w:after="60" w:line="240" w:lineRule="auto"/>
      <w:outlineLvl w:val="5"/>
    </w:pPr>
    <w:rPr>
      <w:rFonts w:ascii="Times New Roman" w:hAnsi="Times New Roman" w:eastAsia="Times New Roman" w:cs="Times New Roman"/>
      <w:i/>
      <w:sz w:val="20"/>
      <w:szCs w:val="20"/>
    </w:rPr>
  </w:style>
  <w:style w:type="paragraph" w:styleId="Heading7">
    <w:name w:val="heading 7"/>
    <w:basedOn w:val="Normal"/>
    <w:next w:val="Normal"/>
    <w:link w:val="Heading7Char"/>
    <w:qFormat/>
    <w:rsid w:val="002B67F5"/>
    <w:pPr>
      <w:numPr>
        <w:ilvl w:val="6"/>
        <w:numId w:val="1"/>
      </w:numPr>
      <w:spacing w:before="240" w:after="60" w:line="240" w:lineRule="auto"/>
      <w:outlineLvl w:val="6"/>
    </w:pPr>
    <w:rPr>
      <w:rFonts w:ascii="Arial" w:hAnsi="Arial" w:eastAsia="Times New Roman" w:cs="Times New Roman"/>
      <w:sz w:val="20"/>
      <w:szCs w:val="20"/>
    </w:rPr>
  </w:style>
  <w:style w:type="paragraph" w:styleId="Heading8">
    <w:name w:val="heading 8"/>
    <w:basedOn w:val="Normal"/>
    <w:next w:val="Normal"/>
    <w:link w:val="Heading8Char"/>
    <w:qFormat/>
    <w:rsid w:val="002B67F5"/>
    <w:pPr>
      <w:numPr>
        <w:ilvl w:val="7"/>
        <w:numId w:val="1"/>
      </w:numPr>
      <w:spacing w:before="240" w:after="60" w:line="240" w:lineRule="auto"/>
      <w:outlineLvl w:val="7"/>
    </w:pPr>
    <w:rPr>
      <w:rFonts w:ascii="Arial" w:hAnsi="Arial" w:eastAsia="Times New Roman" w:cs="Times New Roman"/>
      <w:i/>
      <w:sz w:val="20"/>
      <w:szCs w:val="20"/>
    </w:rPr>
  </w:style>
  <w:style w:type="paragraph" w:styleId="Heading9">
    <w:name w:val="heading 9"/>
    <w:basedOn w:val="Normal"/>
    <w:next w:val="Normal"/>
    <w:link w:val="Heading9Char"/>
    <w:qFormat/>
    <w:rsid w:val="002B67F5"/>
    <w:pPr>
      <w:numPr>
        <w:ilvl w:val="8"/>
        <w:numId w:val="1"/>
      </w:numPr>
      <w:spacing w:before="240" w:after="60" w:line="240" w:lineRule="auto"/>
      <w:outlineLvl w:val="8"/>
    </w:pPr>
    <w:rPr>
      <w:rFonts w:ascii="Arial" w:hAnsi="Arial" w:eastAsia="Times New Roman" w:cs="Times New Roman"/>
      <w:b/>
      <w:i/>
      <w:sz w:val="18"/>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nhideWhenUsed/>
    <w:rsid w:val="00D67EAB"/>
    <w:pPr>
      <w:tabs>
        <w:tab w:val="center" w:pos="4703"/>
        <w:tab w:val="right" w:pos="9406"/>
      </w:tabs>
      <w:spacing w:after="0" w:line="240" w:lineRule="auto"/>
    </w:pPr>
  </w:style>
  <w:style w:type="character" w:styleId="HeaderChar" w:customStyle="1">
    <w:name w:val="Header Char"/>
    <w:basedOn w:val="DefaultParagraphFont"/>
    <w:link w:val="Header"/>
    <w:rsid w:val="00D67EAB"/>
  </w:style>
  <w:style w:type="paragraph" w:styleId="Footer">
    <w:name w:val="footer"/>
    <w:basedOn w:val="Normal"/>
    <w:link w:val="FooterChar"/>
    <w:uiPriority w:val="99"/>
    <w:unhideWhenUsed/>
    <w:rsid w:val="00D67EAB"/>
    <w:pPr>
      <w:tabs>
        <w:tab w:val="center" w:pos="4703"/>
        <w:tab w:val="right" w:pos="9406"/>
      </w:tabs>
      <w:spacing w:after="0" w:line="240" w:lineRule="auto"/>
    </w:pPr>
  </w:style>
  <w:style w:type="character" w:styleId="FooterChar" w:customStyle="1">
    <w:name w:val="Footer Char"/>
    <w:basedOn w:val="DefaultParagraphFont"/>
    <w:link w:val="Footer"/>
    <w:uiPriority w:val="99"/>
    <w:rsid w:val="00D67EAB"/>
  </w:style>
  <w:style w:type="table" w:styleId="Tabellenraster1" w:customStyle="1">
    <w:name w:val="Tabellenraster1"/>
    <w:basedOn w:val="TableNormal"/>
    <w:next w:val="TableGrid"/>
    <w:uiPriority w:val="59"/>
    <w:rsid w:val="00D67EAB"/>
    <w:pPr>
      <w:spacing w:after="0" w:line="240" w:lineRule="auto"/>
    </w:pPr>
    <w:rPr>
      <w:lang w:val="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
    <w:name w:val="Table Grid"/>
    <w:basedOn w:val="TableNormal"/>
    <w:uiPriority w:val="59"/>
    <w:rsid w:val="00D67EA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alloonText">
    <w:name w:val="Balloon Text"/>
    <w:basedOn w:val="Normal"/>
    <w:link w:val="BalloonTextChar"/>
    <w:uiPriority w:val="99"/>
    <w:semiHidden/>
    <w:unhideWhenUsed/>
    <w:rsid w:val="00D67EAB"/>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D67EAB"/>
    <w:rPr>
      <w:rFonts w:ascii="Tahoma" w:hAnsi="Tahoma" w:cs="Tahoma"/>
      <w:sz w:val="16"/>
      <w:szCs w:val="16"/>
    </w:rPr>
  </w:style>
  <w:style w:type="table" w:styleId="Tabellenraster2" w:customStyle="1">
    <w:name w:val="Tabellenraster2"/>
    <w:basedOn w:val="TableNormal"/>
    <w:next w:val="TableGrid"/>
    <w:uiPriority w:val="59"/>
    <w:rsid w:val="00D67EAB"/>
    <w:pPr>
      <w:spacing w:after="0" w:line="240" w:lineRule="auto"/>
    </w:pPr>
    <w:rPr>
      <w:lang w:val="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rsid w:val="002B67F5"/>
    <w:rPr>
      <w:rFonts w:ascii="Arial" w:hAnsi="Arial" w:eastAsia="Times New Roman" w:cs="Times New Roman"/>
      <w:b/>
      <w:kern w:val="28"/>
      <w:sz w:val="28"/>
      <w:szCs w:val="20"/>
    </w:rPr>
  </w:style>
  <w:style w:type="character" w:styleId="Heading2Char" w:customStyle="1">
    <w:name w:val="Heading 2 Char"/>
    <w:basedOn w:val="DefaultParagraphFont"/>
    <w:link w:val="Heading2"/>
    <w:rsid w:val="002B67F5"/>
    <w:rPr>
      <w:rFonts w:ascii="Arial" w:hAnsi="Arial" w:eastAsia="Times New Roman" w:cs="Times New Roman"/>
      <w:b/>
      <w:sz w:val="24"/>
      <w:szCs w:val="20"/>
    </w:rPr>
  </w:style>
  <w:style w:type="character" w:styleId="Heading3Char" w:customStyle="1">
    <w:name w:val="Heading 3 Char"/>
    <w:basedOn w:val="DefaultParagraphFont"/>
    <w:link w:val="Heading3"/>
    <w:rsid w:val="002B67F5"/>
    <w:rPr>
      <w:rFonts w:ascii="Arial" w:hAnsi="Arial" w:eastAsia="Times New Roman" w:cs="Times New Roman"/>
      <w:b/>
      <w:sz w:val="20"/>
      <w:szCs w:val="20"/>
    </w:rPr>
  </w:style>
  <w:style w:type="character" w:styleId="Heading4Char" w:customStyle="1">
    <w:name w:val="Heading 4 Char"/>
    <w:basedOn w:val="DefaultParagraphFont"/>
    <w:link w:val="Heading4"/>
    <w:rsid w:val="002B67F5"/>
    <w:rPr>
      <w:rFonts w:ascii="Arial" w:hAnsi="Arial" w:eastAsia="Times New Roman" w:cs="Times New Roman"/>
      <w:sz w:val="20"/>
      <w:szCs w:val="20"/>
    </w:rPr>
  </w:style>
  <w:style w:type="character" w:styleId="Heading5Char" w:customStyle="1">
    <w:name w:val="Heading 5 Char"/>
    <w:basedOn w:val="DefaultParagraphFont"/>
    <w:link w:val="Heading5"/>
    <w:rsid w:val="002B67F5"/>
    <w:rPr>
      <w:rFonts w:ascii="Arial" w:hAnsi="Arial" w:eastAsia="Times New Roman" w:cs="Times New Roman"/>
      <w:sz w:val="20"/>
      <w:szCs w:val="20"/>
    </w:rPr>
  </w:style>
  <w:style w:type="character" w:styleId="Heading6Char" w:customStyle="1">
    <w:name w:val="Heading 6 Char"/>
    <w:basedOn w:val="DefaultParagraphFont"/>
    <w:link w:val="Heading6"/>
    <w:rsid w:val="002B67F5"/>
    <w:rPr>
      <w:rFonts w:ascii="Times New Roman" w:hAnsi="Times New Roman" w:eastAsia="Times New Roman" w:cs="Times New Roman"/>
      <w:i/>
      <w:sz w:val="20"/>
      <w:szCs w:val="20"/>
    </w:rPr>
  </w:style>
  <w:style w:type="character" w:styleId="Heading7Char" w:customStyle="1">
    <w:name w:val="Heading 7 Char"/>
    <w:basedOn w:val="DefaultParagraphFont"/>
    <w:link w:val="Heading7"/>
    <w:rsid w:val="002B67F5"/>
    <w:rPr>
      <w:rFonts w:ascii="Arial" w:hAnsi="Arial" w:eastAsia="Times New Roman" w:cs="Times New Roman"/>
      <w:sz w:val="20"/>
      <w:szCs w:val="20"/>
    </w:rPr>
  </w:style>
  <w:style w:type="character" w:styleId="Heading8Char" w:customStyle="1">
    <w:name w:val="Heading 8 Char"/>
    <w:basedOn w:val="DefaultParagraphFont"/>
    <w:link w:val="Heading8"/>
    <w:rsid w:val="002B67F5"/>
    <w:rPr>
      <w:rFonts w:ascii="Arial" w:hAnsi="Arial" w:eastAsia="Times New Roman" w:cs="Times New Roman"/>
      <w:i/>
      <w:sz w:val="20"/>
      <w:szCs w:val="20"/>
    </w:rPr>
  </w:style>
  <w:style w:type="character" w:styleId="Heading9Char" w:customStyle="1">
    <w:name w:val="Heading 9 Char"/>
    <w:basedOn w:val="DefaultParagraphFont"/>
    <w:link w:val="Heading9"/>
    <w:rsid w:val="002B67F5"/>
    <w:rPr>
      <w:rFonts w:ascii="Arial" w:hAnsi="Arial" w:eastAsia="Times New Roman" w:cs="Times New Roman"/>
      <w:b/>
      <w:i/>
      <w:sz w:val="18"/>
      <w:szCs w:val="20"/>
    </w:rPr>
  </w:style>
  <w:style w:type="paragraph" w:styleId="ztablesubhead" w:customStyle="1">
    <w:name w:val="ztable subhead"/>
    <w:rsid w:val="002B67F5"/>
    <w:pPr>
      <w:tabs>
        <w:tab w:val="left" w:pos="3355"/>
      </w:tabs>
      <w:spacing w:before="40" w:after="40" w:line="240" w:lineRule="auto"/>
    </w:pPr>
    <w:rPr>
      <w:rFonts w:ascii="Times New Roman" w:hAnsi="Times New Roman" w:eastAsia="Times New Roman" w:cs="Times New Roman"/>
      <w:i/>
      <w:sz w:val="18"/>
      <w:szCs w:val="20"/>
    </w:rPr>
  </w:style>
  <w:style w:type="paragraph" w:styleId="ztabletitle" w:customStyle="1">
    <w:name w:val="ztable title"/>
    <w:next w:val="ztablesubhead"/>
    <w:rsid w:val="002B67F5"/>
    <w:pPr>
      <w:spacing w:before="40" w:after="40" w:line="240" w:lineRule="auto"/>
    </w:pPr>
    <w:rPr>
      <w:rFonts w:ascii="Times New Roman" w:hAnsi="Times New Roman" w:eastAsia="Times New Roman" w:cs="Times New Roman"/>
      <w:b/>
      <w:szCs w:val="20"/>
    </w:rPr>
  </w:style>
  <w:style w:type="paragraph" w:styleId="Title">
    <w:name w:val="Title"/>
    <w:next w:val="ztabletitle"/>
    <w:link w:val="TitleChar"/>
    <w:qFormat/>
    <w:rsid w:val="002B67F5"/>
    <w:pPr>
      <w:spacing w:before="120" w:after="120" w:line="240" w:lineRule="auto"/>
      <w:jc w:val="center"/>
    </w:pPr>
    <w:rPr>
      <w:rFonts w:ascii="Times New Roman" w:hAnsi="Times New Roman" w:eastAsia="Times New Roman" w:cs="Times New Roman"/>
      <w:b/>
      <w:caps/>
      <w:kern w:val="28"/>
      <w:sz w:val="32"/>
      <w:szCs w:val="20"/>
    </w:rPr>
  </w:style>
  <w:style w:type="character" w:styleId="TitleChar" w:customStyle="1">
    <w:name w:val="Title Char"/>
    <w:basedOn w:val="DefaultParagraphFont"/>
    <w:link w:val="Title"/>
    <w:rsid w:val="002B67F5"/>
    <w:rPr>
      <w:rFonts w:ascii="Times New Roman" w:hAnsi="Times New Roman" w:eastAsia="Times New Roman" w:cs="Times New Roman"/>
      <w:b/>
      <w:caps/>
      <w:kern w:val="28"/>
      <w:sz w:val="32"/>
      <w:szCs w:val="20"/>
    </w:rPr>
  </w:style>
  <w:style w:type="paragraph" w:styleId="Index1">
    <w:name w:val="index 1"/>
    <w:basedOn w:val="Normal"/>
    <w:next w:val="Normal"/>
    <w:semiHidden/>
    <w:rsid w:val="002B67F5"/>
    <w:pPr>
      <w:spacing w:after="0" w:line="240" w:lineRule="auto"/>
    </w:pPr>
    <w:rPr>
      <w:rFonts w:ascii="Times New Roman" w:hAnsi="Times New Roman" w:eastAsia="Times New Roman" w:cs="Times New Roman"/>
      <w:sz w:val="20"/>
      <w:szCs w:val="20"/>
    </w:rPr>
  </w:style>
  <w:style w:type="paragraph" w:styleId="TOCHeading">
    <w:name w:val="TOC Heading"/>
    <w:basedOn w:val="Heading1"/>
    <w:next w:val="Normal"/>
    <w:uiPriority w:val="39"/>
    <w:unhideWhenUsed/>
    <w:qFormat/>
    <w:rsid w:val="002B67F5"/>
    <w:pPr>
      <w:keepLines/>
      <w:numPr>
        <w:numId w:val="0"/>
      </w:numPr>
      <w:spacing w:after="0" w:line="259" w:lineRule="auto"/>
      <w:outlineLvl w:val="9"/>
    </w:pPr>
    <w:rPr>
      <w:rFonts w:asciiTheme="majorHAnsi" w:hAnsiTheme="majorHAnsi" w:eastAsiaTheme="majorEastAsia" w:cstheme="majorBidi"/>
      <w:b w:val="0"/>
      <w:color w:val="365F91" w:themeColor="accent1" w:themeShade="BF"/>
      <w:kern w:val="0"/>
      <w:sz w:val="32"/>
      <w:szCs w:val="32"/>
      <w:lang w:val="de-DE" w:eastAsia="de-DE"/>
    </w:rPr>
  </w:style>
  <w:style w:type="paragraph" w:styleId="TOC1">
    <w:name w:val="toc 1"/>
    <w:basedOn w:val="Normal"/>
    <w:next w:val="Normal"/>
    <w:autoRedefine/>
    <w:uiPriority w:val="39"/>
    <w:unhideWhenUsed/>
    <w:rsid w:val="00405B62"/>
    <w:pPr>
      <w:spacing w:before="120" w:after="120" w:line="240" w:lineRule="auto"/>
      <w:ind w:left="284" w:hanging="284"/>
    </w:pPr>
    <w:rPr>
      <w:rFonts w:ascii="Calibri" w:hAnsi="Calibri"/>
    </w:rPr>
  </w:style>
  <w:style w:type="paragraph" w:styleId="TOC2">
    <w:name w:val="toc 2"/>
    <w:basedOn w:val="Normal"/>
    <w:next w:val="Normal"/>
    <w:autoRedefine/>
    <w:uiPriority w:val="39"/>
    <w:unhideWhenUsed/>
    <w:rsid w:val="00405B62"/>
    <w:pPr>
      <w:spacing w:before="120" w:after="120" w:line="240" w:lineRule="auto"/>
      <w:ind w:left="681" w:hanging="397"/>
    </w:pPr>
    <w:rPr>
      <w:rFonts w:ascii="Calibri" w:hAnsi="Calibri"/>
    </w:rPr>
  </w:style>
  <w:style w:type="paragraph" w:styleId="TOC3">
    <w:name w:val="toc 3"/>
    <w:basedOn w:val="Normal"/>
    <w:next w:val="Normal"/>
    <w:autoRedefine/>
    <w:uiPriority w:val="39"/>
    <w:unhideWhenUsed/>
    <w:rsid w:val="00405B62"/>
    <w:pPr>
      <w:spacing w:after="60" w:line="240" w:lineRule="auto"/>
      <w:ind w:left="1247" w:hanging="567"/>
    </w:pPr>
    <w:rPr>
      <w:rFonts w:ascii="Calibri" w:hAnsi="Calibri"/>
    </w:rPr>
  </w:style>
  <w:style w:type="character" w:styleId="Hyperlink">
    <w:name w:val="Hyperlink"/>
    <w:basedOn w:val="DefaultParagraphFont"/>
    <w:uiPriority w:val="99"/>
    <w:unhideWhenUsed/>
    <w:rsid w:val="002B67F5"/>
    <w:rPr>
      <w:color w:val="0000FF" w:themeColor="hyperlink"/>
      <w:u w:val="single"/>
    </w:rPr>
  </w:style>
  <w:style w:type="paragraph" w:styleId="Bullet1" w:customStyle="1">
    <w:name w:val="Bullet 1"/>
    <w:basedOn w:val="Normal"/>
    <w:qFormat/>
    <w:rsid w:val="00405B62"/>
    <w:pPr>
      <w:numPr>
        <w:numId w:val="3"/>
      </w:numPr>
      <w:spacing w:before="120" w:after="60" w:line="240" w:lineRule="auto"/>
      <w:ind w:left="284" w:hanging="284"/>
    </w:pPr>
    <w:rPr>
      <w:rFonts w:ascii="Calibri" w:hAnsi="Calibri"/>
    </w:rPr>
  </w:style>
  <w:style w:type="paragraph" w:styleId="Bullet2" w:customStyle="1">
    <w:name w:val="Bullet 2"/>
    <w:basedOn w:val="Normal"/>
    <w:qFormat/>
    <w:rsid w:val="00405B62"/>
    <w:pPr>
      <w:numPr>
        <w:numId w:val="4"/>
      </w:numPr>
      <w:spacing w:before="120" w:after="60" w:line="240" w:lineRule="auto"/>
      <w:ind w:left="568" w:hanging="284"/>
    </w:pPr>
    <w:rPr>
      <w:rFonts w:ascii="Calibri" w:hAnsi="Calibri"/>
    </w:rPr>
  </w:style>
  <w:style w:type="paragraph" w:styleId="BodyText">
    <w:name w:val="Body Text"/>
    <w:basedOn w:val="Normal"/>
    <w:link w:val="BodyTextChar"/>
    <w:semiHidden/>
    <w:rsid w:val="0046609A"/>
    <w:pPr>
      <w:spacing w:after="0" w:line="240" w:lineRule="auto"/>
      <w:jc w:val="left"/>
    </w:pPr>
    <w:rPr>
      <w:rFonts w:ascii="Times New Roman" w:hAnsi="Times New Roman" w:eastAsia="Times New Roman" w:cs="Times New Roman"/>
      <w:i/>
      <w:vanish/>
      <w:color w:val="FF0000"/>
      <w:sz w:val="20"/>
      <w:szCs w:val="20"/>
    </w:rPr>
  </w:style>
  <w:style w:type="character" w:styleId="BodyTextChar" w:customStyle="1">
    <w:name w:val="Body Text Char"/>
    <w:basedOn w:val="DefaultParagraphFont"/>
    <w:link w:val="BodyText"/>
    <w:semiHidden/>
    <w:rsid w:val="0046609A"/>
    <w:rPr>
      <w:rFonts w:ascii="Times New Roman" w:hAnsi="Times New Roman" w:eastAsia="Times New Roman" w:cs="Times New Roman"/>
      <w:i/>
      <w:vanish/>
      <w:color w:val="FF0000"/>
      <w:sz w:val="20"/>
      <w:szCs w:val="20"/>
    </w:rPr>
  </w:style>
  <w:style w:type="paragraph" w:styleId="BodyTextIndent3">
    <w:name w:val="Body Text Indent 3"/>
    <w:basedOn w:val="Normal"/>
    <w:link w:val="BodyTextIndent3Char"/>
    <w:semiHidden/>
    <w:rsid w:val="0046609A"/>
    <w:pPr>
      <w:spacing w:before="120" w:after="0" w:line="240" w:lineRule="auto"/>
      <w:ind w:left="600"/>
      <w:jc w:val="left"/>
    </w:pPr>
    <w:rPr>
      <w:rFonts w:ascii="Times New Roman" w:hAnsi="Times New Roman" w:eastAsia="Times New Roman" w:cs="Times New Roman"/>
      <w:sz w:val="20"/>
      <w:szCs w:val="20"/>
    </w:rPr>
  </w:style>
  <w:style w:type="character" w:styleId="BodyTextIndent3Char" w:customStyle="1">
    <w:name w:val="Body Text Indent 3 Char"/>
    <w:basedOn w:val="DefaultParagraphFont"/>
    <w:link w:val="BodyTextIndent3"/>
    <w:semiHidden/>
    <w:rsid w:val="0046609A"/>
    <w:rPr>
      <w:rFonts w:ascii="Times New Roman" w:hAnsi="Times New Roman" w:eastAsia="Times New Roman" w:cs="Times New Roman"/>
      <w:sz w:val="20"/>
      <w:szCs w:val="20"/>
    </w:rPr>
  </w:style>
  <w:style w:type="paragraph" w:styleId="BodyTextIndent2">
    <w:name w:val="Body Text Indent 2"/>
    <w:basedOn w:val="Normal"/>
    <w:link w:val="BodyTextIndent2Char"/>
    <w:uiPriority w:val="99"/>
    <w:semiHidden/>
    <w:unhideWhenUsed/>
    <w:rsid w:val="0046609A"/>
    <w:pPr>
      <w:spacing w:after="120" w:line="480" w:lineRule="auto"/>
      <w:ind w:left="283"/>
      <w:jc w:val="left"/>
    </w:pPr>
    <w:rPr>
      <w:rFonts w:ascii="Arial" w:hAnsi="Arial"/>
      <w:sz w:val="20"/>
    </w:rPr>
  </w:style>
  <w:style w:type="character" w:styleId="BodyTextIndent2Char" w:customStyle="1">
    <w:name w:val="Body Text Indent 2 Char"/>
    <w:basedOn w:val="DefaultParagraphFont"/>
    <w:link w:val="BodyTextIndent2"/>
    <w:uiPriority w:val="99"/>
    <w:semiHidden/>
    <w:rsid w:val="0046609A"/>
    <w:rPr>
      <w:rFonts w:ascii="Arial" w:hAnsi="Arial"/>
      <w:sz w:val="20"/>
    </w:rPr>
  </w:style>
  <w:style w:type="paragraph" w:styleId="TOC4">
    <w:name w:val="toc 4"/>
    <w:basedOn w:val="Normal"/>
    <w:next w:val="Normal"/>
    <w:semiHidden/>
    <w:rsid w:val="0046609A"/>
    <w:pPr>
      <w:tabs>
        <w:tab w:val="right" w:leader="dot" w:pos="8640"/>
      </w:tabs>
      <w:spacing w:after="0" w:line="240" w:lineRule="auto"/>
      <w:ind w:left="600"/>
      <w:jc w:val="left"/>
    </w:pPr>
    <w:rPr>
      <w:rFonts w:ascii="Times New Roman" w:hAnsi="Times New Roman" w:eastAsia="Times New Roman" w:cs="Times New Roman"/>
      <w:sz w:val="20"/>
      <w:szCs w:val="20"/>
    </w:rPr>
  </w:style>
  <w:style w:type="paragraph" w:styleId="Appendix" w:customStyle="1">
    <w:name w:val="Appendix"/>
    <w:basedOn w:val="Normal"/>
    <w:next w:val="Normal"/>
    <w:rsid w:val="0046609A"/>
    <w:pPr>
      <w:spacing w:after="0" w:line="240" w:lineRule="auto"/>
      <w:jc w:val="center"/>
    </w:pPr>
    <w:rPr>
      <w:rFonts w:ascii="Arial" w:hAnsi="Arial" w:eastAsia="Times New Roman" w:cs="Times New Roman"/>
      <w:b/>
      <w:caps/>
      <w:sz w:val="28"/>
      <w:szCs w:val="20"/>
    </w:rPr>
  </w:style>
  <w:style w:type="paragraph" w:styleId="TableHeading" w:customStyle="1">
    <w:name w:val="Table Heading"/>
    <w:basedOn w:val="Normal"/>
    <w:next w:val="Normal"/>
    <w:rsid w:val="0046609A"/>
    <w:pPr>
      <w:spacing w:before="120" w:after="120" w:line="240" w:lineRule="auto"/>
      <w:jc w:val="center"/>
    </w:pPr>
    <w:rPr>
      <w:rFonts w:ascii="Arial" w:hAnsi="Arial" w:eastAsia="Times New Roman" w:cs="Times New Roman"/>
      <w:b/>
      <w:sz w:val="24"/>
      <w:szCs w:val="20"/>
    </w:rPr>
  </w:style>
  <w:style w:type="paragraph" w:styleId="TableText" w:customStyle="1">
    <w:name w:val="Table Text"/>
    <w:basedOn w:val="Normal"/>
    <w:rsid w:val="0046609A"/>
    <w:pPr>
      <w:spacing w:after="0" w:line="240" w:lineRule="auto"/>
      <w:jc w:val="left"/>
    </w:pPr>
    <w:rPr>
      <w:rFonts w:ascii="Calibri" w:hAnsi="Calibri"/>
      <w:color w:val="0D0D0D" w:themeColor="text1" w:themeTint="F2"/>
      <w:sz w:val="20"/>
    </w:rPr>
  </w:style>
  <w:style w:type="character" w:styleId="CommentReference">
    <w:name w:val="annotation reference"/>
    <w:basedOn w:val="DefaultParagraphFont"/>
    <w:uiPriority w:val="99"/>
    <w:semiHidden/>
    <w:unhideWhenUsed/>
    <w:rsid w:val="0046609A"/>
    <w:rPr>
      <w:sz w:val="16"/>
      <w:szCs w:val="16"/>
    </w:rPr>
  </w:style>
  <w:style w:type="paragraph" w:styleId="CommentText">
    <w:name w:val="annotation text"/>
    <w:basedOn w:val="Normal"/>
    <w:link w:val="CommentTextChar"/>
    <w:uiPriority w:val="99"/>
    <w:semiHidden/>
    <w:unhideWhenUsed/>
    <w:rsid w:val="0046609A"/>
    <w:pPr>
      <w:spacing w:after="160" w:line="240" w:lineRule="auto"/>
      <w:jc w:val="left"/>
    </w:pPr>
    <w:rPr>
      <w:rFonts w:ascii="Arial" w:hAnsi="Arial"/>
      <w:sz w:val="20"/>
      <w:szCs w:val="20"/>
    </w:rPr>
  </w:style>
  <w:style w:type="character" w:styleId="CommentTextChar" w:customStyle="1">
    <w:name w:val="Comment Text Char"/>
    <w:basedOn w:val="DefaultParagraphFont"/>
    <w:link w:val="CommentText"/>
    <w:uiPriority w:val="99"/>
    <w:semiHidden/>
    <w:rsid w:val="0046609A"/>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46609A"/>
    <w:rPr>
      <w:b/>
      <w:bCs/>
    </w:rPr>
  </w:style>
  <w:style w:type="character" w:styleId="CommentSubjectChar" w:customStyle="1">
    <w:name w:val="Comment Subject Char"/>
    <w:basedOn w:val="CommentTextChar"/>
    <w:link w:val="CommentSubject"/>
    <w:uiPriority w:val="99"/>
    <w:semiHidden/>
    <w:rsid w:val="0046609A"/>
    <w:rPr>
      <w:rFonts w:ascii="Arial" w:hAnsi="Arial"/>
      <w:b/>
      <w:bCs/>
      <w:sz w:val="20"/>
      <w:szCs w:val="20"/>
    </w:rPr>
  </w:style>
  <w:style w:type="paragraph" w:styleId="ListParagraph">
    <w:name w:val="List Paragraph"/>
    <w:basedOn w:val="Normal"/>
    <w:uiPriority w:val="34"/>
    <w:qFormat/>
    <w:rsid w:val="00B031F0"/>
    <w:pPr>
      <w:spacing w:after="160" w:line="259" w:lineRule="auto"/>
      <w:ind w:left="720"/>
      <w:contextualSpacing/>
      <w:jc w:val="left"/>
    </w:pPr>
  </w:style>
  <w:style w:type="paragraph" w:styleId="Revision">
    <w:name w:val="Revision"/>
    <w:hidden/>
    <w:uiPriority w:val="99"/>
    <w:semiHidden/>
    <w:rsid w:val="0046609A"/>
    <w:pPr>
      <w:spacing w:after="0" w:line="240" w:lineRule="auto"/>
    </w:pPr>
  </w:style>
  <w:style w:type="paragraph" w:styleId="Caption">
    <w:name w:val="caption"/>
    <w:basedOn w:val="Normal"/>
    <w:next w:val="Normal"/>
    <w:uiPriority w:val="35"/>
    <w:unhideWhenUsed/>
    <w:qFormat/>
    <w:rsid w:val="0046609A"/>
    <w:pPr>
      <w:spacing w:line="240" w:lineRule="auto"/>
      <w:jc w:val="center"/>
    </w:pPr>
    <w:rPr>
      <w:rFonts w:ascii="Arial" w:hAnsi="Arial"/>
      <w:b/>
      <w:bCs/>
      <w:sz w:val="18"/>
      <w:szCs w:val="18"/>
    </w:rPr>
  </w:style>
  <w:style w:type="paragraph" w:styleId="Default" w:customStyle="1">
    <w:name w:val="Default"/>
    <w:rsid w:val="0046609A"/>
    <w:pPr>
      <w:autoSpaceDE w:val="0"/>
      <w:autoSpaceDN w:val="0"/>
      <w:adjustRightInd w:val="0"/>
      <w:spacing w:after="0" w:line="240" w:lineRule="auto"/>
    </w:pPr>
    <w:rPr>
      <w:rFonts w:ascii="Times New Roman" w:hAnsi="Times New Roman" w:cs="Times New Roman"/>
      <w:color w:val="000000"/>
      <w:sz w:val="24"/>
      <w:szCs w:val="24"/>
    </w:rPr>
  </w:style>
  <w:style w:type="paragraph" w:styleId="RequirementID" w:customStyle="1">
    <w:name w:val="Requirement ID"/>
    <w:basedOn w:val="Normal"/>
    <w:next w:val="Normal"/>
    <w:rsid w:val="0046609A"/>
    <w:pPr>
      <w:pBdr>
        <w:top w:val="double" w:color="auto" w:sz="4" w:space="1"/>
      </w:pBdr>
      <w:spacing w:before="360" w:after="120" w:line="240" w:lineRule="auto"/>
    </w:pPr>
    <w:rPr>
      <w:rFonts w:ascii="Cambria" w:hAnsi="Cambria" w:eastAsia="Cambria" w:cs="Times New Roman"/>
      <w:b/>
      <w:sz w:val="24"/>
      <w:szCs w:val="24"/>
    </w:rPr>
  </w:style>
  <w:style w:type="paragraph" w:styleId="Requirement" w:customStyle="1">
    <w:name w:val="Requirement"/>
    <w:basedOn w:val="Normal"/>
    <w:rsid w:val="0046609A"/>
    <w:pPr>
      <w:spacing w:after="0" w:line="240" w:lineRule="auto"/>
    </w:pPr>
    <w:rPr>
      <w:rFonts w:ascii="Cambria" w:hAnsi="Cambria" w:eastAsia="Cambria" w:cs="Times New Roman"/>
      <w:sz w:val="24"/>
      <w:szCs w:val="24"/>
    </w:rPr>
  </w:style>
  <w:style w:type="paragraph" w:styleId="RequirementTitle" w:customStyle="1">
    <w:name w:val="Requirement Title"/>
    <w:basedOn w:val="Normal"/>
    <w:rsid w:val="0046609A"/>
    <w:pPr>
      <w:tabs>
        <w:tab w:val="left" w:pos="284"/>
      </w:tabs>
      <w:spacing w:before="120" w:after="120" w:line="240" w:lineRule="auto"/>
      <w:ind w:left="284"/>
    </w:pPr>
    <w:rPr>
      <w:rFonts w:ascii="Cambria" w:hAnsi="Cambria" w:eastAsia="Cambria" w:cs="Times New Roman"/>
      <w:i/>
      <w:sz w:val="24"/>
      <w:szCs w:val="24"/>
    </w:rPr>
  </w:style>
  <w:style w:type="paragraph" w:styleId="RequirementVersion" w:customStyle="1">
    <w:name w:val="Requirement Version"/>
    <w:basedOn w:val="Normal"/>
    <w:rsid w:val="0046609A"/>
    <w:pPr>
      <w:spacing w:after="0" w:line="240" w:lineRule="auto"/>
    </w:pPr>
    <w:rPr>
      <w:rFonts w:ascii="Cambria" w:hAnsi="Cambria" w:eastAsia="Cambria" w:cs="Times New Roman"/>
      <w:sz w:val="24"/>
    </w:rPr>
  </w:style>
  <w:style w:type="paragraph" w:styleId="RequirementEnd" w:customStyle="1">
    <w:name w:val="Requirement End"/>
    <w:basedOn w:val="Normal"/>
    <w:next w:val="Normal"/>
    <w:rsid w:val="0046609A"/>
    <w:pPr>
      <w:pBdr>
        <w:bottom w:val="double" w:color="auto" w:sz="4" w:space="1"/>
      </w:pBdr>
      <w:spacing w:after="480" w:line="240" w:lineRule="auto"/>
      <w:jc w:val="left"/>
    </w:pPr>
    <w:rPr>
      <w:rFonts w:ascii="Cambria" w:hAnsi="Cambria" w:eastAsia="Cambria" w:cs="Times New Roman"/>
      <w:sz w:val="8"/>
      <w:szCs w:val="8"/>
    </w:rPr>
  </w:style>
  <w:style w:type="character" w:styleId="Strong">
    <w:name w:val="Strong"/>
    <w:basedOn w:val="DefaultParagraphFont"/>
    <w:uiPriority w:val="22"/>
    <w:qFormat/>
    <w:rsid w:val="0046609A"/>
    <w:rPr>
      <w:rFonts w:ascii="Arial" w:hAnsi="Arial"/>
      <w:b/>
      <w:bCs/>
      <w:sz w:val="20"/>
    </w:rPr>
  </w:style>
  <w:style w:type="paragraph" w:styleId="Firstbullet" w:customStyle="1">
    <w:name w:val="First bullet"/>
    <w:basedOn w:val="Normal"/>
    <w:qFormat/>
    <w:rsid w:val="0046609A"/>
    <w:pPr>
      <w:numPr>
        <w:numId w:val="7"/>
      </w:numPr>
      <w:spacing w:after="40" w:line="240" w:lineRule="auto"/>
      <w:ind w:left="284" w:hanging="284"/>
    </w:pPr>
    <w:rPr>
      <w:rFonts w:ascii="Arial" w:hAnsi="Arial"/>
      <w:sz w:val="20"/>
    </w:rPr>
  </w:style>
  <w:style w:type="paragraph" w:styleId="Secondbullet" w:customStyle="1">
    <w:name w:val="Second bullet"/>
    <w:basedOn w:val="Normal"/>
    <w:qFormat/>
    <w:rsid w:val="003759C9"/>
    <w:pPr>
      <w:spacing w:before="120" w:after="0" w:line="240" w:lineRule="auto"/>
      <w:ind w:left="568" w:hanging="284"/>
    </w:pPr>
    <w:rPr>
      <w:rFonts w:ascii="Arial" w:hAnsi="Arial"/>
      <w:sz w:val="20"/>
    </w:rPr>
  </w:style>
  <w:style w:type="paragraph" w:styleId="NormalWeb">
    <w:name w:val="Normal (Web)"/>
    <w:basedOn w:val="Normal"/>
    <w:uiPriority w:val="99"/>
    <w:unhideWhenUsed/>
    <w:rsid w:val="00F1197A"/>
    <w:pPr>
      <w:spacing w:before="100" w:beforeAutospacing="1" w:after="100" w:afterAutospacing="1" w:line="240" w:lineRule="auto"/>
      <w:jc w:val="left"/>
    </w:pPr>
    <w:rPr>
      <w:rFonts w:ascii="Times New Roman" w:hAnsi="Times New Roman" w:eastAsia="Times New Roman" w:cs="Times New Roman"/>
      <w:sz w:val="24"/>
      <w:szCs w:val="24"/>
    </w:rPr>
  </w:style>
  <w:style w:type="paragraph" w:styleId="Numberbullet" w:customStyle="1">
    <w:name w:val="Number bullet"/>
    <w:basedOn w:val="Normal"/>
    <w:qFormat/>
    <w:rsid w:val="007F65DB"/>
    <w:pPr>
      <w:numPr>
        <w:numId w:val="22"/>
      </w:numPr>
      <w:spacing w:after="0" w:line="240" w:lineRule="auto"/>
      <w:ind w:left="284" w:hanging="284"/>
      <w:jc w:val="left"/>
    </w:pPr>
    <w:rPr>
      <w:rFonts w:ascii="Calibri" w:hAnsi="Calibri"/>
    </w:rPr>
  </w:style>
  <w:style w:type="paragraph" w:styleId="Source-Code" w:customStyle="1">
    <w:name w:val="Source-Code"/>
    <w:basedOn w:val="Normal"/>
    <w:qFormat/>
    <w:rsid w:val="00F72BF9"/>
    <w:pPr>
      <w:keepLines/>
      <w:pBdr>
        <w:top w:val="dashed" w:color="auto" w:sz="4" w:space="1"/>
        <w:left w:val="dashed" w:color="auto" w:sz="4" w:space="4"/>
        <w:bottom w:val="dashed" w:color="auto" w:sz="4" w:space="1"/>
        <w:right w:val="dashed" w:color="auto" w:sz="4" w:space="4"/>
      </w:pBdr>
      <w:suppressAutoHyphens/>
      <w:spacing w:after="0"/>
      <w:jc w:val="left"/>
    </w:pPr>
    <w:rPr>
      <w:rFonts w:ascii="Courier New" w:hAnsi="Courier New" w:cs="Courier New"/>
      <w:sz w:val="20"/>
      <w:szCs w:val="20"/>
    </w:rPr>
  </w:style>
  <w:style w:type="character" w:styleId="PlaceholderText">
    <w:name w:val="Placeholder Text"/>
    <w:basedOn w:val="DefaultParagraphFont"/>
    <w:uiPriority w:val="99"/>
    <w:semiHidden/>
    <w:rsid w:val="00F97226"/>
    <w:rPr>
      <w:color w:val="808080"/>
    </w:rPr>
  </w:style>
  <w:style w:type="paragraph" w:styleId="TableText11" w:customStyle="1">
    <w:name w:val="TableText:11"/>
    <w:basedOn w:val="Normal"/>
    <w:link w:val="TableText11Char"/>
    <w:uiPriority w:val="99"/>
    <w:rsid w:val="00280697"/>
    <w:pPr>
      <w:spacing w:before="60" w:after="60" w:line="240" w:lineRule="auto"/>
      <w:jc w:val="left"/>
    </w:pPr>
    <w:rPr>
      <w:rFonts w:ascii="Arial" w:hAnsi="Arial" w:eastAsia="Times New Roman" w:cs="Times New Roman"/>
      <w:szCs w:val="20"/>
    </w:rPr>
  </w:style>
  <w:style w:type="character" w:styleId="TableText11Char" w:customStyle="1">
    <w:name w:val="TableText:11 Char"/>
    <w:link w:val="TableText11"/>
    <w:uiPriority w:val="99"/>
    <w:rsid w:val="00280697"/>
    <w:rPr>
      <w:rFonts w:ascii="Arial" w:hAnsi="Arial" w:eastAsia="Times New Roman" w:cs="Times New Roman"/>
      <w:szCs w:val="20"/>
    </w:rPr>
  </w:style>
  <w:style w:type="paragraph" w:styleId="TableText9" w:customStyle="1">
    <w:name w:val="TableText:9"/>
    <w:basedOn w:val="TableText11"/>
    <w:rsid w:val="00280697"/>
    <w:pPr>
      <w:spacing w:before="20" w:after="20"/>
    </w:pPr>
    <w:rPr>
      <w:sz w:val="18"/>
    </w:rPr>
  </w:style>
  <w:style w:type="paragraph" w:styleId="Hd1" w:customStyle="1">
    <w:name w:val="Hd:1"/>
    <w:basedOn w:val="Normal"/>
    <w:next w:val="Normal"/>
    <w:rsid w:val="00280697"/>
    <w:pPr>
      <w:keepNext/>
      <w:spacing w:before="180" w:after="60" w:line="240" w:lineRule="auto"/>
      <w:ind w:left="1134" w:hanging="1134"/>
      <w:jc w:val="left"/>
    </w:pPr>
    <w:rPr>
      <w:rFonts w:ascii="Arial" w:hAnsi="Arial" w:eastAsia="MS Mincho" w:cs="Times New Roman"/>
      <w:b/>
      <w:sz w:val="32"/>
      <w:szCs w:val="32"/>
      <w:lang w:eastAsia="ja-JP"/>
    </w:rPr>
  </w:style>
  <w:style w:type="paragraph" w:styleId="paragraph" w:customStyle="1">
    <w:name w:val="paragraph"/>
    <w:basedOn w:val="Normal"/>
    <w:rsid w:val="00E679C9"/>
    <w:pPr>
      <w:spacing w:before="100" w:beforeAutospacing="1" w:after="100" w:afterAutospacing="1" w:line="240" w:lineRule="auto"/>
      <w:jc w:val="left"/>
    </w:pPr>
    <w:rPr>
      <w:rFonts w:ascii="Times New Roman" w:hAnsi="Times New Roman" w:eastAsia="Times New Roman" w:cs="Times New Roman"/>
      <w:sz w:val="24"/>
      <w:szCs w:val="24"/>
      <w:lang w:val="en-IN" w:eastAsia="en-IN"/>
    </w:rPr>
  </w:style>
  <w:style w:type="character" w:styleId="normaltextrun" w:customStyle="1">
    <w:name w:val="normaltextrun"/>
    <w:basedOn w:val="DefaultParagraphFont"/>
    <w:rsid w:val="00E679C9"/>
  </w:style>
  <w:style w:type="character" w:styleId="eop" w:customStyle="1">
    <w:name w:val="eop"/>
    <w:basedOn w:val="DefaultParagraphFont"/>
    <w:rsid w:val="00E679C9"/>
  </w:style>
  <w:style w:type="paragraph" w:styleId="indent1" w:customStyle="1">
    <w:name w:val="indent1"/>
    <w:basedOn w:val="Normal"/>
    <w:rsid w:val="003718C2"/>
    <w:pPr>
      <w:spacing w:before="100" w:beforeAutospacing="1" w:after="100" w:afterAutospacing="1" w:line="240" w:lineRule="auto"/>
      <w:jc w:val="left"/>
    </w:pPr>
    <w:rPr>
      <w:rFonts w:ascii="Times New Roman" w:hAnsi="Times New Roman" w:eastAsia="Times New Roman" w:cs="Times New Roman"/>
      <w:sz w:val="24"/>
      <w:szCs w:val="24"/>
      <w:lang w:val="en-IN" w:eastAsia="en-IN"/>
    </w:rPr>
  </w:style>
  <w:style w:type="paragraph" w:styleId="Body" w:customStyle="1">
    <w:name w:val="Body"/>
    <w:basedOn w:val="Normal"/>
    <w:qFormat/>
    <w:rsid w:val="001C73A3"/>
    <w:pPr>
      <w:tabs>
        <w:tab w:val="left" w:pos="2552"/>
        <w:tab w:val="left" w:pos="3969"/>
      </w:tabs>
      <w:spacing w:before="80" w:after="0" w:line="300" w:lineRule="auto"/>
    </w:pPr>
    <w:rPr>
      <w:rFonts w:ascii="Arial" w:hAnsi="Arial" w:eastAsia="Times New Roman" w:cs="Arial"/>
      <w:b/>
      <w:bCs/>
      <w:color w:val="00000A"/>
      <w:spacing w:val="-3"/>
      <w:sz w:val="20"/>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853922">
      <w:bodyDiv w:val="1"/>
      <w:marLeft w:val="0"/>
      <w:marRight w:val="0"/>
      <w:marTop w:val="0"/>
      <w:marBottom w:val="0"/>
      <w:divBdr>
        <w:top w:val="none" w:sz="0" w:space="0" w:color="auto"/>
        <w:left w:val="none" w:sz="0" w:space="0" w:color="auto"/>
        <w:bottom w:val="none" w:sz="0" w:space="0" w:color="auto"/>
        <w:right w:val="none" w:sz="0" w:space="0" w:color="auto"/>
      </w:divBdr>
    </w:div>
    <w:div w:id="273633653">
      <w:bodyDiv w:val="1"/>
      <w:marLeft w:val="0"/>
      <w:marRight w:val="0"/>
      <w:marTop w:val="0"/>
      <w:marBottom w:val="0"/>
      <w:divBdr>
        <w:top w:val="none" w:sz="0" w:space="0" w:color="auto"/>
        <w:left w:val="none" w:sz="0" w:space="0" w:color="auto"/>
        <w:bottom w:val="none" w:sz="0" w:space="0" w:color="auto"/>
        <w:right w:val="none" w:sz="0" w:space="0" w:color="auto"/>
      </w:divBdr>
    </w:div>
    <w:div w:id="450132364">
      <w:bodyDiv w:val="1"/>
      <w:marLeft w:val="0"/>
      <w:marRight w:val="0"/>
      <w:marTop w:val="0"/>
      <w:marBottom w:val="0"/>
      <w:divBdr>
        <w:top w:val="none" w:sz="0" w:space="0" w:color="auto"/>
        <w:left w:val="none" w:sz="0" w:space="0" w:color="auto"/>
        <w:bottom w:val="none" w:sz="0" w:space="0" w:color="auto"/>
        <w:right w:val="none" w:sz="0" w:space="0" w:color="auto"/>
      </w:divBdr>
      <w:divsChild>
        <w:div w:id="1907371609">
          <w:marLeft w:val="0"/>
          <w:marRight w:val="0"/>
          <w:marTop w:val="0"/>
          <w:marBottom w:val="0"/>
          <w:divBdr>
            <w:top w:val="none" w:sz="0" w:space="0" w:color="auto"/>
            <w:left w:val="none" w:sz="0" w:space="0" w:color="auto"/>
            <w:bottom w:val="none" w:sz="0" w:space="0" w:color="auto"/>
            <w:right w:val="none" w:sz="0" w:space="0" w:color="auto"/>
          </w:divBdr>
        </w:div>
      </w:divsChild>
    </w:div>
    <w:div w:id="468548886">
      <w:bodyDiv w:val="1"/>
      <w:marLeft w:val="0"/>
      <w:marRight w:val="0"/>
      <w:marTop w:val="0"/>
      <w:marBottom w:val="0"/>
      <w:divBdr>
        <w:top w:val="none" w:sz="0" w:space="0" w:color="auto"/>
        <w:left w:val="none" w:sz="0" w:space="0" w:color="auto"/>
        <w:bottom w:val="none" w:sz="0" w:space="0" w:color="auto"/>
        <w:right w:val="none" w:sz="0" w:space="0" w:color="auto"/>
      </w:divBdr>
    </w:div>
    <w:div w:id="712576398">
      <w:bodyDiv w:val="1"/>
      <w:marLeft w:val="0"/>
      <w:marRight w:val="0"/>
      <w:marTop w:val="0"/>
      <w:marBottom w:val="0"/>
      <w:divBdr>
        <w:top w:val="none" w:sz="0" w:space="0" w:color="auto"/>
        <w:left w:val="none" w:sz="0" w:space="0" w:color="auto"/>
        <w:bottom w:val="none" w:sz="0" w:space="0" w:color="auto"/>
        <w:right w:val="none" w:sz="0" w:space="0" w:color="auto"/>
      </w:divBdr>
    </w:div>
    <w:div w:id="1028071346">
      <w:bodyDiv w:val="1"/>
      <w:marLeft w:val="0"/>
      <w:marRight w:val="0"/>
      <w:marTop w:val="0"/>
      <w:marBottom w:val="0"/>
      <w:divBdr>
        <w:top w:val="none" w:sz="0" w:space="0" w:color="auto"/>
        <w:left w:val="none" w:sz="0" w:space="0" w:color="auto"/>
        <w:bottom w:val="none" w:sz="0" w:space="0" w:color="auto"/>
        <w:right w:val="none" w:sz="0" w:space="0" w:color="auto"/>
      </w:divBdr>
    </w:div>
    <w:div w:id="1226795520">
      <w:bodyDiv w:val="1"/>
      <w:marLeft w:val="0"/>
      <w:marRight w:val="0"/>
      <w:marTop w:val="0"/>
      <w:marBottom w:val="0"/>
      <w:divBdr>
        <w:top w:val="none" w:sz="0" w:space="0" w:color="auto"/>
        <w:left w:val="none" w:sz="0" w:space="0" w:color="auto"/>
        <w:bottom w:val="none" w:sz="0" w:space="0" w:color="auto"/>
        <w:right w:val="none" w:sz="0" w:space="0" w:color="auto"/>
      </w:divBdr>
      <w:divsChild>
        <w:div w:id="1078945961">
          <w:marLeft w:val="0"/>
          <w:marRight w:val="0"/>
          <w:marTop w:val="0"/>
          <w:marBottom w:val="0"/>
          <w:divBdr>
            <w:top w:val="none" w:sz="0" w:space="0" w:color="auto"/>
            <w:left w:val="none" w:sz="0" w:space="0" w:color="auto"/>
            <w:bottom w:val="none" w:sz="0" w:space="0" w:color="auto"/>
            <w:right w:val="none" w:sz="0" w:space="0" w:color="auto"/>
          </w:divBdr>
        </w:div>
      </w:divsChild>
    </w:div>
    <w:div w:id="1424760640">
      <w:bodyDiv w:val="1"/>
      <w:marLeft w:val="0"/>
      <w:marRight w:val="0"/>
      <w:marTop w:val="0"/>
      <w:marBottom w:val="0"/>
      <w:divBdr>
        <w:top w:val="none" w:sz="0" w:space="0" w:color="auto"/>
        <w:left w:val="none" w:sz="0" w:space="0" w:color="auto"/>
        <w:bottom w:val="none" w:sz="0" w:space="0" w:color="auto"/>
        <w:right w:val="none" w:sz="0" w:space="0" w:color="auto"/>
      </w:divBdr>
    </w:div>
    <w:div w:id="1520897687">
      <w:bodyDiv w:val="1"/>
      <w:marLeft w:val="0"/>
      <w:marRight w:val="0"/>
      <w:marTop w:val="0"/>
      <w:marBottom w:val="0"/>
      <w:divBdr>
        <w:top w:val="none" w:sz="0" w:space="0" w:color="auto"/>
        <w:left w:val="none" w:sz="0" w:space="0" w:color="auto"/>
        <w:bottom w:val="none" w:sz="0" w:space="0" w:color="auto"/>
        <w:right w:val="none" w:sz="0" w:space="0" w:color="auto"/>
      </w:divBdr>
    </w:div>
    <w:div w:id="1627858663">
      <w:bodyDiv w:val="1"/>
      <w:marLeft w:val="0"/>
      <w:marRight w:val="0"/>
      <w:marTop w:val="0"/>
      <w:marBottom w:val="0"/>
      <w:divBdr>
        <w:top w:val="none" w:sz="0" w:space="0" w:color="auto"/>
        <w:left w:val="none" w:sz="0" w:space="0" w:color="auto"/>
        <w:bottom w:val="none" w:sz="0" w:space="0" w:color="auto"/>
        <w:right w:val="none" w:sz="0" w:space="0" w:color="auto"/>
      </w:divBdr>
      <w:divsChild>
        <w:div w:id="792405007">
          <w:marLeft w:val="0"/>
          <w:marRight w:val="0"/>
          <w:marTop w:val="0"/>
          <w:marBottom w:val="0"/>
          <w:divBdr>
            <w:top w:val="none" w:sz="0" w:space="0" w:color="auto"/>
            <w:left w:val="none" w:sz="0" w:space="0" w:color="auto"/>
            <w:bottom w:val="none" w:sz="0" w:space="0" w:color="auto"/>
            <w:right w:val="none" w:sz="0" w:space="0" w:color="auto"/>
          </w:divBdr>
        </w:div>
      </w:divsChild>
    </w:div>
    <w:div w:id="1900358723">
      <w:bodyDiv w:val="1"/>
      <w:marLeft w:val="0"/>
      <w:marRight w:val="0"/>
      <w:marTop w:val="0"/>
      <w:marBottom w:val="0"/>
      <w:divBdr>
        <w:top w:val="none" w:sz="0" w:space="0" w:color="auto"/>
        <w:left w:val="none" w:sz="0" w:space="0" w:color="auto"/>
        <w:bottom w:val="none" w:sz="0" w:space="0" w:color="auto"/>
        <w:right w:val="none" w:sz="0" w:space="0" w:color="auto"/>
      </w:divBdr>
    </w:div>
    <w:div w:id="2049257014">
      <w:bodyDiv w:val="1"/>
      <w:marLeft w:val="0"/>
      <w:marRight w:val="0"/>
      <w:marTop w:val="0"/>
      <w:marBottom w:val="0"/>
      <w:divBdr>
        <w:top w:val="none" w:sz="0" w:space="0" w:color="auto"/>
        <w:left w:val="none" w:sz="0" w:space="0" w:color="auto"/>
        <w:bottom w:val="none" w:sz="0" w:space="0" w:color="auto"/>
        <w:right w:val="none" w:sz="0" w:space="0" w:color="auto"/>
      </w:divBdr>
    </w:div>
    <w:div w:id="20927722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2.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son.gunde\Documents\SOPeITDev-3_3_Appendix_2_General%20test%20plan_v2.0.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7DEA2A2ED06DB4D8F7033FB0779EC90" ma:contentTypeVersion="12" ma:contentTypeDescription="Create a new document." ma:contentTypeScope="" ma:versionID="86ed485d94a303c925227a6e00a8e44d">
  <xsd:schema xmlns:xsd="http://www.w3.org/2001/XMLSchema" xmlns:xs="http://www.w3.org/2001/XMLSchema" xmlns:p="http://schemas.microsoft.com/office/2006/metadata/properties" xmlns:ns3="72517b10-ac9e-4180-8fd1-acc7c14bcf88" xmlns:ns4="f635a507-87a6-464f-91bb-b00f81c83b88" targetNamespace="http://schemas.microsoft.com/office/2006/metadata/properties" ma:root="true" ma:fieldsID="b65e97427bfe3125b1ef102b171f8e95" ns3:_="" ns4:_="">
    <xsd:import namespace="72517b10-ac9e-4180-8fd1-acc7c14bcf88"/>
    <xsd:import namespace="f635a507-87a6-464f-91bb-b00f81c83b88"/>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517b10-ac9e-4180-8fd1-acc7c14bcf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635a507-87a6-464f-91bb-b00f81c83b8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A7820D-F98C-4C64-8EB7-CD22A6CE73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517b10-ac9e-4180-8fd1-acc7c14bcf88"/>
    <ds:schemaRef ds:uri="f635a507-87a6-464f-91bb-b00f81c83b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E1F12A-47EB-474D-802B-AB059CC2387E}">
  <ds:schemaRefs>
    <ds:schemaRef ds:uri="http://schemas.microsoft.com/sharepoint/v3/contenttype/forms"/>
  </ds:schemaRefs>
</ds:datastoreItem>
</file>

<file path=customXml/itemProps3.xml><?xml version="1.0" encoding="utf-8"?>
<ds:datastoreItem xmlns:ds="http://schemas.openxmlformats.org/officeDocument/2006/customXml" ds:itemID="{36F0A834-D052-4AEC-A159-773BC6AE95AE}">
  <ds:schemaRefs>
    <ds:schemaRef ds:uri="http://www.w3.org/XML/1998/namespace"/>
    <ds:schemaRef ds:uri="http://schemas.microsoft.com/office/2006/documentManagement/types"/>
    <ds:schemaRef ds:uri="http://schemas.openxmlformats.org/package/2006/metadata/core-properties"/>
    <ds:schemaRef ds:uri="http://schemas.microsoft.com/office/2006/metadata/properties"/>
    <ds:schemaRef ds:uri="72517b10-ac9e-4180-8fd1-acc7c14bcf88"/>
    <ds:schemaRef ds:uri="http://purl.org/dc/dcmitype/"/>
    <ds:schemaRef ds:uri="http://purl.org/dc/elements/1.1/"/>
    <ds:schemaRef ds:uri="http://schemas.microsoft.com/office/infopath/2007/PartnerControls"/>
    <ds:schemaRef ds:uri="f635a507-87a6-464f-91bb-b00f81c83b88"/>
    <ds:schemaRef ds:uri="http://purl.org/dc/terms/"/>
  </ds:schemaRefs>
</ds:datastoreItem>
</file>

<file path=customXml/itemProps4.xml><?xml version="1.0" encoding="utf-8"?>
<ds:datastoreItem xmlns:ds="http://schemas.openxmlformats.org/officeDocument/2006/customXml" ds:itemID="{09E9C903-9E43-43FF-8F07-5E213C230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SOPeITDev-3_3_Appendix_2_General test plan_v2.0.dotx</Template>
  <TotalTime>7</TotalTime>
  <Pages>58</Pages>
  <Words>12047</Words>
  <Characters>68670</Characters>
  <Application>Microsoft Office Word</Application>
  <DocSecurity>0</DocSecurity>
  <Lines>572</Lines>
  <Paragraphs>161</Paragraphs>
  <ScaleCrop>false</ScaleCrop>
  <Company>Centogene AG</Company>
  <LinksUpToDate>false</LinksUpToDate>
  <CharactersWithSpaces>80556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test plan</dc:title>
  <dc:subject>SOPeITDev-3</dc:subject>
  <dc:creator>Yogesh Leve</dc:creator>
  <cp:keywords/>
  <cp:lastModifiedBy>Yogesh Leve</cp:lastModifiedBy>
  <cp:revision>1281</cp:revision>
  <dcterms:created xsi:type="dcterms:W3CDTF">2021-02-15T06:23:00Z</dcterms:created>
  <dcterms:modified xsi:type="dcterms:W3CDTF">2021-04-21T11:24:00Z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0x010100B7DEA2A2ED06DB4D8F7033FB0779EC90</vt:lpwstr>
  </property>
</Properties>
</file>